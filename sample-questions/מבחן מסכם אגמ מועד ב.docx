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449" w:rsidRPr="00D1201E" w:rsidRDefault="00576449" w:rsidP="00B3560F">
      <w:pPr>
        <w:bidi/>
        <w:spacing w:after="0"/>
        <w:jc w:val="center"/>
        <w:rPr>
          <w:rFonts w:ascii="Arial" w:eastAsia="Calibri" w:hAnsi="Arial" w:cs="David"/>
          <w:sz w:val="32"/>
          <w:szCs w:val="32"/>
          <w:rtl/>
        </w:rPr>
      </w:pPr>
      <w:bookmarkStart w:id="0" w:name="OLE_LINK3"/>
      <w:bookmarkStart w:id="1" w:name="OLE_LINK4"/>
      <w:r w:rsidRPr="00D1201E">
        <w:rPr>
          <w:rFonts w:ascii="Arial" w:eastAsia="Calibri" w:hAnsi="Arial" w:cs="David" w:hint="cs"/>
          <w:sz w:val="32"/>
          <w:szCs w:val="32"/>
          <w:rtl/>
        </w:rPr>
        <w:t xml:space="preserve">מבחן מסכם </w:t>
      </w:r>
      <w:proofErr w:type="spellStart"/>
      <w:r w:rsidRPr="00D1201E">
        <w:rPr>
          <w:rFonts w:ascii="Arial" w:eastAsia="Calibri" w:hAnsi="Arial" w:cs="David" w:hint="cs"/>
          <w:sz w:val="32"/>
          <w:szCs w:val="32"/>
          <w:rtl/>
        </w:rPr>
        <w:t>אג"מ</w:t>
      </w:r>
      <w:proofErr w:type="spellEnd"/>
      <w:r w:rsidRPr="00D1201E">
        <w:rPr>
          <w:rFonts w:ascii="Arial" w:eastAsia="Calibri" w:hAnsi="Arial" w:cs="David" w:hint="cs"/>
          <w:sz w:val="32"/>
          <w:szCs w:val="32"/>
          <w:rtl/>
        </w:rPr>
        <w:t>- קורס חובשי רפואת חירום- מועד ב'</w:t>
      </w:r>
    </w:p>
    <w:p w:rsidR="00576449" w:rsidRPr="00D1201E" w:rsidRDefault="00576449" w:rsidP="00576449">
      <w:pPr>
        <w:bidi/>
        <w:spacing w:after="0"/>
        <w:rPr>
          <w:rFonts w:ascii="Arial" w:eastAsia="Calibri" w:hAnsi="Arial" w:cs="David"/>
          <w:sz w:val="24"/>
          <w:rtl/>
        </w:rPr>
      </w:pPr>
    </w:p>
    <w:p w:rsidR="00576449" w:rsidRPr="00D1201E" w:rsidRDefault="00576449" w:rsidP="00576449">
      <w:pPr>
        <w:bidi/>
        <w:spacing w:after="0"/>
        <w:rPr>
          <w:rFonts w:ascii="Arial" w:eastAsia="Calibri" w:hAnsi="Arial" w:cs="David"/>
          <w:sz w:val="24"/>
          <w:rtl/>
        </w:rPr>
      </w:pPr>
      <w:r w:rsidRPr="00D1201E">
        <w:rPr>
          <w:rFonts w:ascii="Arial" w:eastAsia="Calibri" w:hAnsi="Arial" w:cs="David"/>
          <w:sz w:val="24"/>
          <w:rtl/>
        </w:rPr>
        <w:t xml:space="preserve">חניך יקר, </w:t>
      </w:r>
    </w:p>
    <w:p w:rsidR="00576449" w:rsidRPr="00D1201E" w:rsidRDefault="00576449" w:rsidP="00576449">
      <w:pPr>
        <w:bidi/>
        <w:spacing w:after="0"/>
        <w:rPr>
          <w:rFonts w:ascii="Arial" w:eastAsia="Calibri" w:hAnsi="Arial" w:cs="David"/>
          <w:sz w:val="24"/>
          <w:rtl/>
        </w:rPr>
      </w:pPr>
    </w:p>
    <w:p w:rsidR="00576449" w:rsidRPr="00D1201E" w:rsidRDefault="00576449" w:rsidP="00576449">
      <w:pPr>
        <w:bidi/>
        <w:spacing w:after="0"/>
        <w:rPr>
          <w:rFonts w:ascii="Arial" w:eastAsia="Calibri" w:hAnsi="Arial" w:cs="David"/>
          <w:sz w:val="24"/>
          <w:rtl/>
        </w:rPr>
      </w:pPr>
      <w:r w:rsidRPr="00D1201E">
        <w:rPr>
          <w:rFonts w:ascii="Arial" w:eastAsia="Calibri" w:hAnsi="Arial" w:cs="David"/>
          <w:sz w:val="24"/>
          <w:rtl/>
        </w:rPr>
        <w:t xml:space="preserve">לפניך מבחן המסכם את </w:t>
      </w:r>
      <w:r w:rsidRPr="00D1201E">
        <w:rPr>
          <w:rFonts w:ascii="Arial" w:eastAsia="Calibri" w:hAnsi="Arial" w:cs="David" w:hint="cs"/>
          <w:sz w:val="24"/>
          <w:rtl/>
        </w:rPr>
        <w:t>הידע</w:t>
      </w:r>
      <w:r w:rsidRPr="00D1201E">
        <w:rPr>
          <w:rFonts w:ascii="Arial" w:eastAsia="Calibri" w:hAnsi="Arial" w:cs="David"/>
          <w:sz w:val="24"/>
          <w:rtl/>
        </w:rPr>
        <w:t xml:space="preserve"> שרכשת במהלך </w:t>
      </w:r>
      <w:r w:rsidRPr="00D1201E">
        <w:rPr>
          <w:rFonts w:ascii="Arial" w:eastAsia="Calibri" w:hAnsi="Arial" w:cs="David" w:hint="cs"/>
          <w:sz w:val="24"/>
          <w:rtl/>
        </w:rPr>
        <w:t xml:space="preserve">לימוד פרק </w:t>
      </w:r>
      <w:proofErr w:type="spellStart"/>
      <w:r w:rsidRPr="00D1201E">
        <w:rPr>
          <w:rFonts w:ascii="Arial" w:eastAsia="Calibri" w:hAnsi="Arial" w:cs="David" w:hint="cs"/>
          <w:sz w:val="24"/>
          <w:rtl/>
        </w:rPr>
        <w:t>אג"מ</w:t>
      </w:r>
      <w:proofErr w:type="spellEnd"/>
      <w:r w:rsidRPr="00D1201E">
        <w:rPr>
          <w:rFonts w:ascii="Arial" w:eastAsia="Calibri" w:hAnsi="Arial" w:cs="David" w:hint="cs"/>
          <w:sz w:val="24"/>
          <w:rtl/>
        </w:rPr>
        <w:t xml:space="preserve"> בקורס</w:t>
      </w:r>
      <w:r w:rsidRPr="00D1201E">
        <w:rPr>
          <w:rFonts w:ascii="Arial" w:eastAsia="Calibri" w:hAnsi="Arial" w:cs="David"/>
          <w:sz w:val="24"/>
          <w:rtl/>
        </w:rPr>
        <w:t>, המבחן מורכב מ-</w:t>
      </w:r>
      <w:r w:rsidRPr="00D1201E">
        <w:rPr>
          <w:rFonts w:ascii="Arial" w:eastAsia="Calibri" w:hAnsi="Arial" w:cs="David" w:hint="cs"/>
          <w:sz w:val="24"/>
          <w:rtl/>
        </w:rPr>
        <w:t>50</w:t>
      </w:r>
      <w:r w:rsidRPr="00D1201E">
        <w:rPr>
          <w:rFonts w:ascii="Arial" w:eastAsia="Calibri" w:hAnsi="Arial" w:cs="David"/>
          <w:sz w:val="24"/>
          <w:rtl/>
        </w:rPr>
        <w:t xml:space="preserve"> שאלות בנוסח רב-ברירה (אמריקאי) – סה"כ 100 נקודות, ציון עובר לבחינה:</w:t>
      </w:r>
      <w:r w:rsidRPr="00D1201E">
        <w:rPr>
          <w:rFonts w:ascii="Arial" w:eastAsia="Calibri" w:hAnsi="Arial" w:cs="David"/>
          <w:b/>
          <w:bCs/>
          <w:sz w:val="24"/>
          <w:rtl/>
        </w:rPr>
        <w:t xml:space="preserve"> 80 נקודות.</w:t>
      </w:r>
    </w:p>
    <w:p w:rsidR="00576449" w:rsidRPr="00D1201E" w:rsidRDefault="00576449" w:rsidP="00576449">
      <w:pPr>
        <w:bidi/>
        <w:spacing w:after="0"/>
        <w:rPr>
          <w:rFonts w:ascii="Arial" w:eastAsia="Calibri" w:hAnsi="Arial" w:cs="David"/>
          <w:sz w:val="24"/>
          <w:rtl/>
        </w:rPr>
      </w:pPr>
      <w:r w:rsidRPr="00D1201E">
        <w:rPr>
          <w:rFonts w:ascii="Arial" w:eastAsia="Calibri" w:hAnsi="Arial" w:cs="David"/>
          <w:sz w:val="24"/>
          <w:rtl/>
        </w:rPr>
        <w:t>השאלות מנוסחות בלשון זכר מטעמי נוחות ומופנ</w:t>
      </w:r>
      <w:r w:rsidRPr="00D1201E">
        <w:rPr>
          <w:rFonts w:ascii="Arial" w:eastAsia="Calibri" w:hAnsi="Arial" w:cs="David" w:hint="cs"/>
          <w:sz w:val="24"/>
          <w:rtl/>
        </w:rPr>
        <w:t>ות</w:t>
      </w:r>
      <w:r w:rsidRPr="00D1201E">
        <w:rPr>
          <w:rFonts w:ascii="Arial" w:eastAsia="Calibri" w:hAnsi="Arial" w:cs="David"/>
          <w:sz w:val="24"/>
          <w:rtl/>
        </w:rPr>
        <w:t xml:space="preserve"> לנשים ולגברים כאחד.</w:t>
      </w:r>
    </w:p>
    <w:p w:rsidR="00576449" w:rsidRPr="00D1201E" w:rsidRDefault="00576449" w:rsidP="00576449">
      <w:pPr>
        <w:bidi/>
        <w:spacing w:after="0"/>
        <w:rPr>
          <w:rFonts w:ascii="Arial" w:eastAsia="Calibri" w:hAnsi="Arial" w:cs="David"/>
          <w:b/>
          <w:bCs/>
          <w:i/>
          <w:iCs/>
          <w:sz w:val="24"/>
          <w:rtl/>
        </w:rPr>
      </w:pPr>
      <w:r w:rsidRPr="00D1201E">
        <w:rPr>
          <w:rFonts w:ascii="Arial" w:eastAsia="Calibri" w:hAnsi="Arial" w:cs="David" w:hint="cs"/>
          <w:b/>
          <w:bCs/>
          <w:i/>
          <w:iCs/>
          <w:sz w:val="24"/>
          <w:rtl/>
        </w:rPr>
        <w:t>שים לב, יש לענות על דף התשובות בלבד!</w:t>
      </w:r>
    </w:p>
    <w:p w:rsidR="00576449" w:rsidRPr="00D1201E" w:rsidRDefault="00576449" w:rsidP="00576449">
      <w:pPr>
        <w:pBdr>
          <w:bottom w:val="single" w:sz="12" w:space="1" w:color="auto"/>
        </w:pBdr>
        <w:bidi/>
        <w:spacing w:after="0"/>
        <w:rPr>
          <w:rFonts w:ascii="Arial" w:eastAsia="Calibri" w:hAnsi="Arial" w:cs="David"/>
          <w:sz w:val="2"/>
          <w:szCs w:val="2"/>
          <w:rtl/>
        </w:rPr>
      </w:pPr>
    </w:p>
    <w:bookmarkEnd w:id="0"/>
    <w:bookmarkEnd w:id="1"/>
    <w:p w:rsidR="00D1201E" w:rsidRPr="00FA7A49" w:rsidRDefault="00D1201E" w:rsidP="00D1201E">
      <w:pPr>
        <w:bidi/>
        <w:spacing w:after="0"/>
        <w:rPr>
          <w:rFonts w:ascii="Times New Roman" w:eastAsia="Calibri" w:hAnsi="Times New Roman" w:cs="David"/>
          <w:sz w:val="24"/>
          <w:u w:val="single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תפקיד מד"א באירוע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חומ"ס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 xml:space="preserve"> הוא:</w:t>
      </w:r>
    </w:p>
    <w:p w:rsidR="00D1201E" w:rsidRPr="002A798E" w:rsidRDefault="00D1201E" w:rsidP="002A798E">
      <w:pPr>
        <w:numPr>
          <w:ilvl w:val="0"/>
          <w:numId w:val="44"/>
        </w:numPr>
        <w:bidi/>
        <w:spacing w:after="0"/>
        <w:ind w:right="-284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לגלות ולזהות  אירוע  ע"ב סימנים אצל נפגעים  (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גו"ז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קליני )</w:t>
      </w:r>
      <w:r w:rsidRPr="002A798E">
        <w:rPr>
          <w:rFonts w:ascii="Times New Roman" w:eastAsia="Calibri" w:hAnsi="Times New Roman" w:cs="David"/>
          <w:sz w:val="24"/>
          <w:rtl/>
        </w:rPr>
        <w:t>,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לבצע </w:t>
      </w:r>
      <w:r w:rsidRPr="002A798E">
        <w:rPr>
          <w:rFonts w:ascii="Times New Roman" w:eastAsia="Calibri" w:hAnsi="Times New Roman" w:cs="David"/>
          <w:sz w:val="24"/>
          <w:rtl/>
        </w:rPr>
        <w:t xml:space="preserve"> ניטור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קבוע של רמות החומר המעורב </w:t>
      </w:r>
      <w:r w:rsidRPr="002A798E">
        <w:rPr>
          <w:rFonts w:ascii="Times New Roman" w:eastAsia="Calibri" w:hAnsi="Times New Roman" w:cs="David"/>
          <w:sz w:val="24"/>
          <w:rtl/>
        </w:rPr>
        <w:t>, מטאורולוגיה והערכת סיכונים</w:t>
      </w:r>
    </w:p>
    <w:p w:rsidR="00D1201E" w:rsidRPr="002A798E" w:rsidRDefault="00D1201E" w:rsidP="00644CA4">
      <w:pPr>
        <w:numPr>
          <w:ilvl w:val="0"/>
          <w:numId w:val="44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לגלות ולזהות   אירוע ע"ב סימנים אצל נפגעים  (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גו"ז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קליני),  </w:t>
      </w:r>
      <w:r w:rsidRPr="002A798E">
        <w:rPr>
          <w:rFonts w:ascii="Times New Roman" w:eastAsia="Calibri" w:hAnsi="Times New Roman" w:cs="David"/>
          <w:sz w:val="24"/>
          <w:rtl/>
        </w:rPr>
        <w:t xml:space="preserve">לטפל ולפנות נפגעים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מה"אזור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 xml:space="preserve"> הנקי", לסייע בטיפול בנפגעים במהלך שטיפה, לשמש כחלק מצוות החירום המוכן כגיבוי לאירוע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 (כולל היערכות לכניסת צוות ממוגן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למב"ר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>/אזור חם)</w:t>
      </w:r>
    </w:p>
    <w:p w:rsidR="00D1201E" w:rsidRPr="002A798E" w:rsidRDefault="00D1201E" w:rsidP="00644CA4">
      <w:pPr>
        <w:numPr>
          <w:ilvl w:val="0"/>
          <w:numId w:val="44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כוח החילוץ המרכזי מתוך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המב"ר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/ שטח 'חם', ניהול האירוע, טיפול ונפגעים באזור הפושר והחם, חלק מצוות החירום המוכן כגיבוי לאירוע</w:t>
      </w:r>
    </w:p>
    <w:p w:rsidR="00D1201E" w:rsidRPr="002A798E" w:rsidRDefault="00D1201E" w:rsidP="00644CA4">
      <w:pPr>
        <w:numPr>
          <w:ilvl w:val="0"/>
          <w:numId w:val="44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תיאום ופיקוד ושליטה, בידוד זירת </w:t>
      </w:r>
      <w:r w:rsidRPr="002A798E">
        <w:rPr>
          <w:rFonts w:ascii="Times New Roman" w:eastAsia="Calibri" w:hAnsi="Times New Roman" w:cs="David" w:hint="cs"/>
          <w:sz w:val="24"/>
          <w:rtl/>
        </w:rPr>
        <w:t>האירוע</w:t>
      </w:r>
      <w:r w:rsidRPr="002A798E">
        <w:rPr>
          <w:rFonts w:ascii="Times New Roman" w:eastAsia="Calibri" w:hAnsi="Times New Roman" w:cs="David"/>
          <w:sz w:val="24"/>
          <w:rtl/>
        </w:rPr>
        <w:t>, הגדרת צירי תנועה, חקירת האירוע</w:t>
      </w:r>
    </w:p>
    <w:p w:rsidR="00D1201E" w:rsidRPr="002A798E" w:rsidRDefault="00D1201E" w:rsidP="00644CA4">
      <w:pPr>
        <w:numPr>
          <w:ilvl w:val="0"/>
          <w:numId w:val="44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הצלת הנפ</w:t>
      </w:r>
      <w:r w:rsidRPr="002A798E">
        <w:rPr>
          <w:rFonts w:ascii="Times New Roman" w:eastAsia="Calibri" w:hAnsi="Times New Roman" w:cs="David" w:hint="cs"/>
          <w:sz w:val="24"/>
          <w:rtl/>
        </w:rPr>
        <w:t>געים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, הערכת סיכונים ראשונית, </w:t>
      </w:r>
      <w:r w:rsidRPr="002A798E">
        <w:rPr>
          <w:rFonts w:ascii="Times New Roman" w:eastAsia="Calibri" w:hAnsi="Times New Roman" w:cs="David" w:hint="cs"/>
          <w:sz w:val="24"/>
          <w:rtl/>
        </w:rPr>
        <w:t>בידוד זירת האירוע</w:t>
      </w:r>
    </w:p>
    <w:p w:rsidR="00D1201E" w:rsidRPr="002A798E" w:rsidRDefault="00D1201E" w:rsidP="00D1201E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מהו מספר או"ם?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3" w:hanging="284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שם קוד ל"אירגון ושיתוף מתקדם" אשר מתבצע באירוע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בין הכוחות הפועלים בשטח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3" w:hanging="284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מספר המורה על דרך הטיפול בנפגעים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3" w:hanging="284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מספר המורה על קבוצת הסיכון אליה שייך החומר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3" w:hanging="284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מספר בן 4 ספרות אשר באמצעותו ניתן לזהות את החומר ע"ב רשימות בינלאומית ( הספר הכתום)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3" w:hanging="284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מספר זיהוי של חומר מסוכן המתייחס לתקן </w:t>
      </w:r>
      <w:r w:rsidRPr="002A798E">
        <w:rPr>
          <w:rFonts w:ascii="Times New Roman" w:eastAsia="Calibri" w:hAnsi="Times New Roman" w:cs="David" w:hint="cs"/>
          <w:sz w:val="24"/>
        </w:rPr>
        <w:t>NFA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האמריקאי שהנתונים שלו מופיעים ב"ספר הכתום"</w:t>
      </w:r>
    </w:p>
    <w:p w:rsidR="00D1201E" w:rsidRPr="002A798E" w:rsidRDefault="00D1201E" w:rsidP="00D1201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מה הוא </w:t>
      </w:r>
      <w:r w:rsidRPr="002A798E">
        <w:rPr>
          <w:rFonts w:ascii="Times New Roman" w:eastAsia="Calibri" w:hAnsi="Times New Roman" w:cs="David"/>
          <w:sz w:val="24"/>
        </w:rPr>
        <w:t>MSDS</w:t>
      </w:r>
      <w:r w:rsidRPr="002A798E">
        <w:rPr>
          <w:rFonts w:ascii="Times New Roman" w:eastAsia="Calibri" w:hAnsi="Times New Roman" w:cs="David"/>
          <w:sz w:val="24"/>
          <w:rtl/>
        </w:rPr>
        <w:t>?</w:t>
      </w:r>
    </w:p>
    <w:p w:rsidR="00D1201E" w:rsidRPr="002A798E" w:rsidRDefault="00D1201E" w:rsidP="00D1201E">
      <w:pPr>
        <w:numPr>
          <w:ilvl w:val="0"/>
          <w:numId w:val="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דף מידע על חומר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מסוכן </w:t>
      </w:r>
      <w:r w:rsidRPr="002A798E">
        <w:rPr>
          <w:rFonts w:ascii="Times New Roman" w:eastAsia="Calibri" w:hAnsi="Times New Roman" w:cs="David"/>
          <w:sz w:val="24"/>
          <w:rtl/>
        </w:rPr>
        <w:t xml:space="preserve">, הדף </w:t>
      </w:r>
      <w:r w:rsidRPr="002A798E">
        <w:rPr>
          <w:rFonts w:ascii="Times New Roman" w:eastAsia="Calibri" w:hAnsi="Times New Roman" w:cs="David" w:hint="cs"/>
          <w:sz w:val="24"/>
          <w:rtl/>
        </w:rPr>
        <w:t>אמור להימצא ברשות מחזיק</w:t>
      </w:r>
      <w:r w:rsidRPr="002A798E">
        <w:rPr>
          <w:rFonts w:ascii="Times New Roman" w:eastAsia="Calibri" w:hAnsi="Times New Roman" w:cs="David"/>
          <w:sz w:val="24"/>
          <w:rtl/>
        </w:rPr>
        <w:t xml:space="preserve"> החומר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(מפעל/רכב משנע)</w:t>
      </w:r>
    </w:p>
    <w:p w:rsidR="00D1201E" w:rsidRPr="002A798E" w:rsidRDefault="00D1201E" w:rsidP="00D1201E">
      <w:pPr>
        <w:numPr>
          <w:ilvl w:val="0"/>
          <w:numId w:val="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תרופה להזרקה לשריר כתחליף לאטרופין</w:t>
      </w:r>
    </w:p>
    <w:p w:rsidR="00D1201E" w:rsidRPr="002A798E" w:rsidRDefault="00D1201E" w:rsidP="00D1201E">
      <w:pPr>
        <w:numPr>
          <w:ilvl w:val="0"/>
          <w:numId w:val="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הסמל אשר נמצא על רכב ההובלה של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חומ"ס</w:t>
      </w:r>
      <w:proofErr w:type="spellEnd"/>
    </w:p>
    <w:p w:rsidR="00D1201E" w:rsidRPr="002A798E" w:rsidRDefault="00D1201E" w:rsidP="00D1201E">
      <w:pPr>
        <w:numPr>
          <w:ilvl w:val="0"/>
          <w:numId w:val="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שם מקצועי ל"איזור החם"</w:t>
      </w:r>
    </w:p>
    <w:p w:rsidR="00D1201E" w:rsidRPr="002A798E" w:rsidRDefault="00D1201E" w:rsidP="00D1201E">
      <w:pPr>
        <w:numPr>
          <w:ilvl w:val="0"/>
          <w:numId w:val="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דף המידע על החומר במסוכן המופיע במדריך לתקריות חומרים מסוכנים ( ספר כתום)</w:t>
      </w:r>
    </w:p>
    <w:p w:rsidR="00D1201E" w:rsidRPr="002A798E" w:rsidRDefault="00D1201E" w:rsidP="00D1201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מי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רשאי  להנחות על שימוש במזרקים אוטומטים באירוע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שקיים בו חשד לשימוש בחומר מסוג זרחן אורגני</w:t>
      </w:r>
      <w:r w:rsidRPr="002A798E">
        <w:rPr>
          <w:rFonts w:ascii="Times New Roman" w:eastAsia="Calibri" w:hAnsi="Times New Roman" w:cs="David"/>
          <w:sz w:val="24"/>
          <w:rtl/>
        </w:rPr>
        <w:t>?</w:t>
      </w:r>
    </w:p>
    <w:p w:rsidR="00D1201E" w:rsidRPr="002A798E" w:rsidRDefault="00D1201E" w:rsidP="00D1201E">
      <w:pPr>
        <w:numPr>
          <w:ilvl w:val="0"/>
          <w:numId w:val="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צוות ראשון בשטח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ע"ב קריטריונים קבועים מראש</w:t>
      </w:r>
    </w:p>
    <w:p w:rsidR="00D1201E" w:rsidRPr="002A798E" w:rsidRDefault="00D1201E" w:rsidP="00D1201E">
      <w:pPr>
        <w:numPr>
          <w:ilvl w:val="0"/>
          <w:numId w:val="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רופא או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פראמדיק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ע"ב קריטריונים קבועים מראש</w:t>
      </w:r>
    </w:p>
    <w:p w:rsidR="00D1201E" w:rsidRPr="002A798E" w:rsidRDefault="00D1201E" w:rsidP="00D1201E">
      <w:pPr>
        <w:numPr>
          <w:ilvl w:val="0"/>
          <w:numId w:val="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קצין משטרה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שמוגדר כמפקד האירוע</w:t>
      </w:r>
    </w:p>
    <w:p w:rsidR="00D1201E" w:rsidRPr="002A798E" w:rsidRDefault="00D1201E" w:rsidP="00D1201E">
      <w:pPr>
        <w:numPr>
          <w:ilvl w:val="0"/>
          <w:numId w:val="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גורמי משרד הביטחון האחראים על ניהול החקירה</w:t>
      </w:r>
    </w:p>
    <w:p w:rsidR="00D1201E" w:rsidRPr="002A798E" w:rsidRDefault="00D1201E" w:rsidP="00D1201E">
      <w:pPr>
        <w:numPr>
          <w:ilvl w:val="0"/>
          <w:numId w:val="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הגנת הסביבה בלבד</w:t>
      </w:r>
    </w:p>
    <w:p w:rsidR="00D1201E" w:rsidRPr="002A798E" w:rsidRDefault="00D1201E" w:rsidP="00D1201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D1201E" w:rsidRPr="002A798E" w:rsidRDefault="00D1201E" w:rsidP="00D1201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D1201E" w:rsidRPr="002A798E" w:rsidRDefault="00D1201E" w:rsidP="00D1201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D1201E" w:rsidRPr="002A798E" w:rsidRDefault="00D1201E" w:rsidP="00D1201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D1201E" w:rsidRPr="002A798E" w:rsidRDefault="00D1201E" w:rsidP="00D1201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D1201E" w:rsidRPr="002A798E" w:rsidRDefault="00D1201E" w:rsidP="00D1201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D1201E" w:rsidRPr="002A798E" w:rsidRDefault="00D1201E" w:rsidP="00D1201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D1201E" w:rsidRPr="002A798E" w:rsidRDefault="00D1201E" w:rsidP="00D1201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סמן את המשפט </w:t>
      </w:r>
      <w:r w:rsidRPr="002A798E">
        <w:rPr>
          <w:rFonts w:ascii="Times New Roman" w:eastAsia="Calibri" w:hAnsi="Times New Roman" w:cs="David"/>
          <w:b/>
          <w:bCs/>
          <w:sz w:val="24"/>
          <w:rtl/>
        </w:rPr>
        <w:t>הנכון ביותר</w:t>
      </w:r>
      <w:r w:rsidRPr="002A798E">
        <w:rPr>
          <w:rFonts w:ascii="Times New Roman" w:eastAsia="Calibri" w:hAnsi="Times New Roman" w:cs="David"/>
          <w:sz w:val="24"/>
          <w:rtl/>
        </w:rPr>
        <w:t xml:space="preserve"> בנוגע למסנן </w:t>
      </w:r>
      <w:r w:rsidRPr="002A798E">
        <w:rPr>
          <w:rFonts w:ascii="Times New Roman" w:eastAsia="Calibri" w:hAnsi="Times New Roman" w:cs="David"/>
          <w:sz w:val="24"/>
        </w:rPr>
        <w:t>ABEK 2P3</w:t>
      </w:r>
      <w:r w:rsidRPr="002A798E">
        <w:rPr>
          <w:rFonts w:ascii="Times New Roman" w:eastAsia="Calibri" w:hAnsi="Times New Roman" w:cs="David"/>
          <w:sz w:val="24"/>
          <w:rtl/>
        </w:rPr>
        <w:t>:</w:t>
      </w:r>
    </w:p>
    <w:p w:rsidR="00D1201E" w:rsidRPr="002A798E" w:rsidRDefault="00D1201E" w:rsidP="00D1201E">
      <w:pPr>
        <w:numPr>
          <w:ilvl w:val="0"/>
          <w:numId w:val="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מספק הגנה מפני </w:t>
      </w:r>
      <w:r w:rsidRPr="002A798E">
        <w:rPr>
          <w:rFonts w:ascii="Times New Roman" w:eastAsia="Calibri" w:hAnsi="Times New Roman" w:cs="David"/>
          <w:sz w:val="24"/>
          <w:rtl/>
        </w:rPr>
        <w:t xml:space="preserve"> כלל סוגי החומרים המסוכנים – לכן נקרא המסנן האוניברסלי</w:t>
      </w:r>
    </w:p>
    <w:p w:rsidR="00D1201E" w:rsidRPr="002A798E" w:rsidRDefault="00D1201E" w:rsidP="00D1201E">
      <w:pPr>
        <w:numPr>
          <w:ilvl w:val="0"/>
          <w:numId w:val="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מספק הגנה  נאותה  לביצוע חילוץ באזור בו נצפים נפגעים עם סימני חיים  ( כולל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מב"ר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>/ "אזור חם"/"אזור פושר")</w:t>
      </w:r>
    </w:p>
    <w:p w:rsidR="00D1201E" w:rsidRPr="002A798E" w:rsidRDefault="00D1201E" w:rsidP="00D1201E">
      <w:pPr>
        <w:numPr>
          <w:ilvl w:val="0"/>
          <w:numId w:val="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 החלטה על  השימוש בו רק ע"פ  הנחיית </w:t>
      </w:r>
      <w:r w:rsidRPr="002A798E">
        <w:rPr>
          <w:rFonts w:ascii="Times New Roman" w:eastAsia="Calibri" w:hAnsi="Times New Roman" w:cs="David"/>
          <w:sz w:val="24"/>
          <w:rtl/>
        </w:rPr>
        <w:t xml:space="preserve"> כיבוי/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הגנת </w:t>
      </w:r>
      <w:r w:rsidRPr="002A798E">
        <w:rPr>
          <w:rFonts w:ascii="Times New Roman" w:eastAsia="Calibri" w:hAnsi="Times New Roman" w:cs="David"/>
          <w:sz w:val="24"/>
          <w:rtl/>
        </w:rPr>
        <w:t>הסביבה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(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הגנ"ס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>)</w:t>
      </w:r>
    </w:p>
    <w:p w:rsidR="00D1201E" w:rsidRPr="002A798E" w:rsidRDefault="00D1201E" w:rsidP="00D1201E">
      <w:pPr>
        <w:numPr>
          <w:ilvl w:val="0"/>
          <w:numId w:val="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המסנן מפצה על חוסר בחמצן של אנשי הצוות</w:t>
      </w:r>
    </w:p>
    <w:p w:rsidR="00D1201E" w:rsidRPr="002A798E" w:rsidRDefault="00D1201E" w:rsidP="00D1201E">
      <w:pPr>
        <w:numPr>
          <w:ilvl w:val="0"/>
          <w:numId w:val="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המסנן לא קיים במגן דוד אדום.</w:t>
      </w:r>
    </w:p>
    <w:p w:rsidR="00D1201E" w:rsidRPr="002A798E" w:rsidRDefault="00D1201E" w:rsidP="00D1201E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pStyle w:val="a9"/>
        <w:numPr>
          <w:ilvl w:val="0"/>
          <w:numId w:val="4"/>
        </w:numPr>
        <w:spacing w:after="0"/>
        <w:rPr>
          <w:rFonts w:ascii="Times New Roman" w:hAnsi="Times New Roman" w:cs="David"/>
          <w:sz w:val="24"/>
          <w:szCs w:val="24"/>
          <w:rtl/>
        </w:rPr>
      </w:pPr>
      <w:proofErr w:type="spellStart"/>
      <w:r w:rsidRPr="002A798E">
        <w:rPr>
          <w:rFonts w:ascii="Times New Roman" w:hAnsi="Times New Roman" w:cs="David"/>
          <w:sz w:val="24"/>
          <w:szCs w:val="24"/>
          <w:rtl/>
        </w:rPr>
        <w:t>מב"ר</w:t>
      </w:r>
      <w:proofErr w:type="spellEnd"/>
      <w:r w:rsidRPr="002A798E">
        <w:rPr>
          <w:rFonts w:ascii="Times New Roman" w:hAnsi="Times New Roman" w:cs="David"/>
          <w:sz w:val="24"/>
          <w:szCs w:val="24"/>
          <w:rtl/>
        </w:rPr>
        <w:t xml:space="preserve"> הינו: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מרחק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ביטחון </w:t>
      </w:r>
      <w:r w:rsidRPr="002A798E">
        <w:rPr>
          <w:rFonts w:ascii="Times New Roman" w:eastAsia="Calibri" w:hAnsi="Times New Roman" w:cs="David"/>
          <w:sz w:val="24"/>
          <w:rtl/>
        </w:rPr>
        <w:t xml:space="preserve"> ראשי המוגדר על ידי הגנת הסביבה וגודלו/היקפו תלוי בסוג החומר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מרחק בידוד ראשוני המוגדר על ידי מוקד מד"א והיקפו 100 מ'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מרחק בידוד רצוי ומהוו</w:t>
      </w:r>
      <w:r w:rsidRPr="002A798E">
        <w:rPr>
          <w:rFonts w:ascii="Times New Roman" w:eastAsia="Calibri" w:hAnsi="Times New Roman" w:cs="David" w:hint="cs"/>
          <w:sz w:val="24"/>
          <w:rtl/>
        </w:rPr>
        <w:t>ה</w:t>
      </w:r>
      <w:r w:rsidRPr="002A798E">
        <w:rPr>
          <w:rFonts w:ascii="Times New Roman" w:eastAsia="Calibri" w:hAnsi="Times New Roman" w:cs="David"/>
          <w:sz w:val="24"/>
          <w:rtl/>
        </w:rPr>
        <w:t xml:space="preserve"> המלצה </w:t>
      </w:r>
      <w:r w:rsidRPr="002A798E">
        <w:rPr>
          <w:rFonts w:ascii="Times New Roman" w:eastAsia="Calibri" w:hAnsi="Times New Roman" w:cs="David" w:hint="cs"/>
          <w:sz w:val="24"/>
          <w:rtl/>
        </w:rPr>
        <w:t>של גורמי הגנת הסביבה למפקד המשטרה באירוע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מרחק בידוד ראשוני המוגדר על ידי גורם החירום הראשון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בזירת האירוע 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או ע"י המוקד המפעיל  וקוטרו 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250</w:t>
      </w:r>
      <w:r w:rsidRPr="002A798E">
        <w:rPr>
          <w:rFonts w:ascii="Times New Roman" w:eastAsia="Calibri" w:hAnsi="Times New Roman" w:cs="David"/>
          <w:sz w:val="24"/>
          <w:rtl/>
        </w:rPr>
        <w:t xml:space="preserve"> מ'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ממוקד האירוע כאשר האירוע בשטח פתוח ו 150 מ' מפתחי מבנה שהאירוע בתוך מבנה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מרחק בידוד ראשוני המוגדר על ידי גורם החירום הראשון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בזירת האירוע  או ע"י המוקד המפעיל  וקוטרו </w:t>
      </w:r>
      <w:r w:rsidRPr="002A798E">
        <w:rPr>
          <w:rFonts w:ascii="Times New Roman" w:eastAsia="Calibri" w:hAnsi="Times New Roman" w:cs="David"/>
          <w:sz w:val="24"/>
          <w:rtl/>
        </w:rPr>
        <w:t xml:space="preserve"> 200 מ'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ממוקד האירוע כאשר האירוע בשטח פתוח ו 100 מ' מפתחי מבנה שהאירוע בתוך מבנה</w:t>
      </w:r>
    </w:p>
    <w:p w:rsidR="00D1201E" w:rsidRPr="002A798E" w:rsidRDefault="00D1201E" w:rsidP="00D1201E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סמן את המשפט </w:t>
      </w:r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>הנכון ביותר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2A798E">
        <w:rPr>
          <w:rFonts w:ascii="Times New Roman" w:eastAsia="Calibri" w:hAnsi="Times New Roman" w:cs="David"/>
          <w:sz w:val="24"/>
          <w:rtl/>
        </w:rPr>
        <w:t xml:space="preserve">המתייחס לשימוש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מיגון לאירוע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טוקסיקולוגי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(</w:t>
      </w:r>
      <w:r w:rsidRPr="002A798E">
        <w:rPr>
          <w:rFonts w:ascii="Times New Roman" w:eastAsia="Calibri" w:hAnsi="Times New Roman" w:cs="David"/>
          <w:sz w:val="24"/>
          <w:rtl/>
        </w:rPr>
        <w:t xml:space="preserve">ערכת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מלט"ק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): </w:t>
      </w:r>
    </w:p>
    <w:p w:rsidR="00D1201E" w:rsidRPr="002A798E" w:rsidRDefault="00D1201E" w:rsidP="00644CA4">
      <w:pPr>
        <w:numPr>
          <w:ilvl w:val="0"/>
          <w:numId w:val="21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bookmarkStart w:id="2" w:name="OLE_LINK1"/>
      <w:r w:rsidRPr="002A798E">
        <w:rPr>
          <w:rFonts w:ascii="Times New Roman" w:eastAsia="Calibri" w:hAnsi="Times New Roman" w:cs="David" w:hint="cs"/>
          <w:sz w:val="24"/>
          <w:rtl/>
        </w:rPr>
        <w:t xml:space="preserve">הערכה מספקת הגנה לכניסה לפרק זמן קצר לחילוץ נפגעים </w:t>
      </w:r>
      <w:bookmarkEnd w:id="2"/>
      <w:r w:rsidRPr="002A798E">
        <w:rPr>
          <w:rFonts w:ascii="Times New Roman" w:eastAsia="Calibri" w:hAnsi="Times New Roman" w:cs="David" w:hint="cs"/>
          <w:sz w:val="24"/>
          <w:rtl/>
        </w:rPr>
        <w:t xml:space="preserve">אולם </w:t>
      </w:r>
      <w:r w:rsidRPr="002A798E">
        <w:rPr>
          <w:rFonts w:ascii="Times New Roman" w:eastAsia="Calibri" w:hAnsi="Times New Roman" w:cs="David"/>
          <w:sz w:val="24"/>
          <w:rtl/>
        </w:rPr>
        <w:t xml:space="preserve">אם המפוח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בברדס המיגון </w:t>
      </w:r>
      <w:r w:rsidRPr="002A798E">
        <w:rPr>
          <w:rFonts w:ascii="Times New Roman" w:eastAsia="Calibri" w:hAnsi="Times New Roman" w:cs="David"/>
          <w:sz w:val="24"/>
          <w:rtl/>
        </w:rPr>
        <w:t xml:space="preserve"> "שעון זהב"</w:t>
      </w:r>
      <w:r w:rsidRPr="002A798E">
        <w:rPr>
          <w:rFonts w:ascii="Times New Roman" w:eastAsia="Calibri" w:hAnsi="Times New Roman" w:cs="David" w:hint="cs"/>
          <w:sz w:val="24"/>
          <w:rtl/>
        </w:rPr>
        <w:t>/"אבן ספיר"</w:t>
      </w:r>
      <w:r w:rsidRPr="002A798E">
        <w:rPr>
          <w:rFonts w:ascii="Times New Roman" w:eastAsia="Calibri" w:hAnsi="Times New Roman" w:cs="David"/>
          <w:sz w:val="24"/>
          <w:rtl/>
        </w:rPr>
        <w:t xml:space="preserve"> הפסיק לפעול איש הצוות אינו מוגן</w:t>
      </w:r>
    </w:p>
    <w:p w:rsidR="00D1201E" w:rsidRPr="002A798E" w:rsidRDefault="00D1201E" w:rsidP="00644CA4">
      <w:pPr>
        <w:numPr>
          <w:ilvl w:val="0"/>
          <w:numId w:val="21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השימוש בערכה רק בעת אירוע 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טוקסיקולוגי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המוני (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>)</w:t>
      </w:r>
    </w:p>
    <w:p w:rsidR="00D1201E" w:rsidRPr="002A798E" w:rsidRDefault="00D1201E" w:rsidP="00644CA4">
      <w:pPr>
        <w:numPr>
          <w:ilvl w:val="0"/>
          <w:numId w:val="21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 השימוש בה רק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באט"ה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וחשוב להקפיד על הכנסת </w:t>
      </w:r>
      <w:r w:rsidRPr="002A798E">
        <w:rPr>
          <w:rFonts w:ascii="Times New Roman" w:eastAsia="Calibri" w:hAnsi="Times New Roman" w:cs="David"/>
          <w:sz w:val="24"/>
          <w:rtl/>
        </w:rPr>
        <w:t xml:space="preserve"> שולי הסרבל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לתוך הערדליים</w:t>
      </w:r>
    </w:p>
    <w:p w:rsidR="00D1201E" w:rsidRPr="002A798E" w:rsidRDefault="00D1201E" w:rsidP="00644CA4">
      <w:pPr>
        <w:numPr>
          <w:ilvl w:val="0"/>
          <w:numId w:val="21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eastAsia"/>
          <w:sz w:val="24"/>
          <w:rtl/>
        </w:rPr>
        <w:t>הערכה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מספקת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הגנה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לכניסה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לפרק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זמן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קצר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לחילוץ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נפגעים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כאשר </w:t>
      </w:r>
      <w:r w:rsidRPr="002A798E">
        <w:rPr>
          <w:rFonts w:ascii="Times New Roman" w:eastAsia="Calibri" w:hAnsi="Times New Roman" w:cs="David"/>
          <w:sz w:val="24"/>
          <w:rtl/>
        </w:rPr>
        <w:t xml:space="preserve">מסנן </w:t>
      </w:r>
      <w:r w:rsidRPr="002A798E">
        <w:rPr>
          <w:rFonts w:ascii="Times New Roman" w:eastAsia="Calibri" w:hAnsi="Times New Roman" w:cs="David"/>
          <w:sz w:val="24"/>
        </w:rPr>
        <w:t>ABEK</w:t>
      </w:r>
      <w:r w:rsidRPr="002A798E">
        <w:rPr>
          <w:rFonts w:ascii="Times New Roman" w:eastAsia="Calibri" w:hAnsi="Times New Roman" w:cs="David"/>
          <w:sz w:val="24"/>
          <w:rtl/>
        </w:rPr>
        <w:t xml:space="preserve"> שבערכה נותן הגנה מפני כל </w:t>
      </w:r>
      <w:r w:rsidRPr="002A798E">
        <w:rPr>
          <w:rFonts w:ascii="Times New Roman" w:eastAsia="Calibri" w:hAnsi="Times New Roman" w:cs="David" w:hint="cs"/>
          <w:sz w:val="24"/>
          <w:rtl/>
        </w:rPr>
        <w:t>החומרים המסוכנים</w:t>
      </w:r>
    </w:p>
    <w:p w:rsidR="00D1201E" w:rsidRPr="002A798E" w:rsidRDefault="00D1201E" w:rsidP="00644CA4">
      <w:pPr>
        <w:numPr>
          <w:ilvl w:val="0"/>
          <w:numId w:val="21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הערכה נותנת הגנה מספקת לחילוץ נפגעים חיים מאזור מזוהם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כאשר ההחלטה על השימוש בה הינה החלטת מפקד בזירה גם עם  מדובר באירוע עם נפגעים בודדים</w:t>
      </w:r>
    </w:p>
    <w:p w:rsidR="00D1201E" w:rsidRPr="002A798E" w:rsidRDefault="00D1201E" w:rsidP="00D1201E">
      <w:pPr>
        <w:bidi/>
        <w:spacing w:after="0"/>
        <w:contextualSpacing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המיגון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העומד לרשות צוותי מד"א באירוע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/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>:</w:t>
      </w:r>
    </w:p>
    <w:p w:rsidR="00D1201E" w:rsidRPr="002A798E" w:rsidRDefault="00D1201E" w:rsidP="00644CA4">
      <w:pPr>
        <w:numPr>
          <w:ilvl w:val="0"/>
          <w:numId w:val="4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אין ברשות הצוות מיגון המאפשר לו להגיב לאירוע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>/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</w:p>
    <w:p w:rsidR="00D1201E" w:rsidRPr="002A798E" w:rsidRDefault="00D1201E" w:rsidP="00644CA4">
      <w:pPr>
        <w:numPr>
          <w:ilvl w:val="0"/>
          <w:numId w:val="4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מיגון עורי ונשימתי ברמת </w:t>
      </w:r>
      <w:r w:rsidRPr="002A798E">
        <w:rPr>
          <w:rFonts w:ascii="Times New Roman" w:eastAsia="Calibri" w:hAnsi="Times New Roman" w:cs="David" w:hint="cs"/>
          <w:sz w:val="24"/>
        </w:rPr>
        <w:t xml:space="preserve">LEVEL </w:t>
      </w:r>
      <w:r w:rsidRPr="002A798E">
        <w:rPr>
          <w:rFonts w:ascii="Times New Roman" w:eastAsia="Calibri" w:hAnsi="Times New Roman" w:cs="David"/>
          <w:sz w:val="24"/>
        </w:rPr>
        <w:t>A</w:t>
      </w:r>
    </w:p>
    <w:p w:rsidR="00D1201E" w:rsidRPr="002A798E" w:rsidRDefault="00D1201E" w:rsidP="00644CA4">
      <w:pPr>
        <w:numPr>
          <w:ilvl w:val="0"/>
          <w:numId w:val="4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מיגון עורי, נשימתי, עיניים ומערכת נשימה פתוחה</w:t>
      </w:r>
    </w:p>
    <w:p w:rsidR="00D1201E" w:rsidRPr="002A798E" w:rsidRDefault="00D1201E" w:rsidP="00644CA4">
      <w:pPr>
        <w:numPr>
          <w:ilvl w:val="0"/>
          <w:numId w:val="4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מיגון עורי ונשימתי ברמת </w:t>
      </w:r>
      <w:r w:rsidRPr="002A798E">
        <w:rPr>
          <w:rFonts w:ascii="Times New Roman" w:eastAsia="Calibri" w:hAnsi="Times New Roman" w:cs="David" w:hint="cs"/>
          <w:sz w:val="24"/>
        </w:rPr>
        <w:t>LEVEL B</w:t>
      </w:r>
    </w:p>
    <w:p w:rsidR="00D1201E" w:rsidRPr="002A798E" w:rsidRDefault="00D1201E" w:rsidP="00644CA4">
      <w:pPr>
        <w:numPr>
          <w:ilvl w:val="0"/>
          <w:numId w:val="4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מיגון עורי ונשימתי ברמת </w:t>
      </w:r>
      <w:r w:rsidRPr="002A798E">
        <w:rPr>
          <w:rFonts w:ascii="Times New Roman" w:eastAsia="Calibri" w:hAnsi="Times New Roman" w:cs="David" w:hint="cs"/>
          <w:sz w:val="24"/>
        </w:rPr>
        <w:t>LEVEL C</w:t>
      </w:r>
      <w:r w:rsidRPr="002A798E">
        <w:rPr>
          <w:rFonts w:ascii="Times New Roman" w:eastAsia="Calibri" w:hAnsi="Times New Roman" w:cs="David"/>
          <w:sz w:val="24"/>
        </w:rPr>
        <w:t>+</w:t>
      </w:r>
    </w:p>
    <w:p w:rsidR="00D1201E" w:rsidRPr="002A798E" w:rsidRDefault="00D1201E" w:rsidP="00D1201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מי הגורם המקצועי הרשאי  לבטל את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המב"ר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ולהגדיר טווחי הערכת סיכונים באירוע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בשגרה?</w:t>
      </w:r>
    </w:p>
    <w:p w:rsidR="00D1201E" w:rsidRPr="002A798E" w:rsidRDefault="00D1201E" w:rsidP="00D1201E">
      <w:pPr>
        <w:numPr>
          <w:ilvl w:val="0"/>
          <w:numId w:val="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איש הצוות  הראשון של כוחות ההצלה בזירה</w:t>
      </w:r>
    </w:p>
    <w:p w:rsidR="00D1201E" w:rsidRPr="002A798E" w:rsidRDefault="00D1201E" w:rsidP="00D1201E">
      <w:pPr>
        <w:numPr>
          <w:ilvl w:val="0"/>
          <w:numId w:val="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קצין הערכת סיכונים של פיקוד העורף</w:t>
      </w:r>
    </w:p>
    <w:p w:rsidR="00D1201E" w:rsidRPr="002A798E" w:rsidRDefault="00D1201E" w:rsidP="00D1201E">
      <w:pPr>
        <w:numPr>
          <w:ilvl w:val="0"/>
          <w:numId w:val="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פרמדיק ראשון בשטח</w:t>
      </w:r>
    </w:p>
    <w:p w:rsidR="00D1201E" w:rsidRPr="002A798E" w:rsidRDefault="00D1201E" w:rsidP="00D1201E">
      <w:pPr>
        <w:numPr>
          <w:ilvl w:val="0"/>
          <w:numId w:val="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הגנת הסביבה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/ כיבוי אש</w:t>
      </w:r>
    </w:p>
    <w:p w:rsidR="00D1201E" w:rsidRPr="002A798E" w:rsidRDefault="00D1201E" w:rsidP="00D1201E">
      <w:pPr>
        <w:numPr>
          <w:ilvl w:val="0"/>
          <w:numId w:val="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הגורם הפוקד האירוע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משטרת ישראל</w:t>
      </w:r>
    </w:p>
    <w:p w:rsidR="00D1201E" w:rsidRPr="002A798E" w:rsidRDefault="00D1201E" w:rsidP="00D1201E">
      <w:pPr>
        <w:bidi/>
        <w:spacing w:after="0"/>
        <w:rPr>
          <w:rFonts w:ascii="Times New Roman" w:eastAsia="Calibri" w:hAnsi="Times New Roman" w:cs="David"/>
          <w:sz w:val="24"/>
          <w:u w:val="single"/>
          <w:rtl/>
        </w:rPr>
      </w:pPr>
    </w:p>
    <w:p w:rsidR="00D1201E" w:rsidRPr="002A798E" w:rsidRDefault="00D1201E" w:rsidP="00D1201E">
      <w:pPr>
        <w:bidi/>
        <w:spacing w:after="0"/>
        <w:rPr>
          <w:rFonts w:ascii="Times New Roman" w:eastAsia="Calibri" w:hAnsi="Times New Roman" w:cs="David"/>
          <w:sz w:val="24"/>
          <w:u w:val="single"/>
          <w:rtl/>
        </w:rPr>
      </w:pPr>
    </w:p>
    <w:p w:rsidR="00D1201E" w:rsidRPr="002A798E" w:rsidRDefault="00D1201E" w:rsidP="00D1201E">
      <w:pPr>
        <w:bidi/>
        <w:spacing w:after="0"/>
        <w:rPr>
          <w:rFonts w:ascii="Times New Roman" w:eastAsia="Calibri" w:hAnsi="Times New Roman" w:cs="David"/>
          <w:sz w:val="24"/>
          <w:u w:val="single"/>
          <w:rtl/>
        </w:rPr>
      </w:pPr>
    </w:p>
    <w:p w:rsidR="00D1201E" w:rsidRPr="002A798E" w:rsidRDefault="00D1201E" w:rsidP="00D1201E">
      <w:pPr>
        <w:bidi/>
        <w:spacing w:after="0"/>
        <w:rPr>
          <w:rFonts w:ascii="Times New Roman" w:eastAsia="Calibri" w:hAnsi="Times New Roman" w:cs="David"/>
          <w:sz w:val="24"/>
          <w:u w:val="single"/>
          <w:rtl/>
        </w:rPr>
      </w:pPr>
    </w:p>
    <w:p w:rsidR="00FA7A49" w:rsidRPr="002A798E" w:rsidRDefault="00FA7A49" w:rsidP="00FA7A49">
      <w:pPr>
        <w:bidi/>
        <w:spacing w:after="0"/>
        <w:rPr>
          <w:rFonts w:ascii="Times New Roman" w:eastAsia="Calibri" w:hAnsi="Times New Roman" w:cs="David"/>
          <w:sz w:val="24"/>
          <w:u w:val="single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lastRenderedPageBreak/>
        <w:t xml:space="preserve">בתחתית מעוין בצבע לבן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המסמן </w:t>
      </w:r>
      <w:r w:rsidRPr="002A798E">
        <w:rPr>
          <w:rFonts w:ascii="Times New Roman" w:eastAsia="Calibri" w:hAnsi="Times New Roman" w:cs="David"/>
          <w:sz w:val="24"/>
          <w:rtl/>
        </w:rPr>
        <w:t xml:space="preserve"> רכב המוביל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חומ"ס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 xml:space="preserve">, מופיעה הספרה 2.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מה מייצגת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הספרה</w:t>
      </w:r>
      <w:r w:rsidRPr="002A798E">
        <w:rPr>
          <w:rFonts w:ascii="Times New Roman" w:eastAsia="Calibri" w:hAnsi="Times New Roman" w:cs="David"/>
          <w:sz w:val="24"/>
          <w:rtl/>
        </w:rPr>
        <w:t>:</w:t>
      </w:r>
    </w:p>
    <w:p w:rsidR="00D1201E" w:rsidRPr="002A798E" w:rsidRDefault="00D1201E" w:rsidP="00644CA4">
      <w:pPr>
        <w:numPr>
          <w:ilvl w:val="0"/>
          <w:numId w:val="19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הספרה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מייצגת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את</w:t>
      </w:r>
      <w:r w:rsidRPr="002A798E">
        <w:rPr>
          <w:rFonts w:ascii="Times New Roman" w:eastAsia="Calibri" w:hAnsi="Times New Roman" w:cs="David"/>
          <w:sz w:val="24"/>
          <w:rtl/>
        </w:rPr>
        <w:t xml:space="preserve"> דרגת הרעילות.</w:t>
      </w:r>
      <w:r w:rsidRPr="002A798E">
        <w:rPr>
          <w:rFonts w:ascii="Calibri" w:eastAsia="Calibri" w:hAnsi="Calibri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/>
          <w:sz w:val="24"/>
          <w:rtl/>
        </w:rPr>
        <w:t>(</w:t>
      </w:r>
      <w:r w:rsidRPr="002A798E">
        <w:rPr>
          <w:rFonts w:ascii="Times New Roman" w:eastAsia="Calibri" w:hAnsi="Times New Roman" w:cs="David" w:hint="cs"/>
          <w:sz w:val="24"/>
          <w:rtl/>
        </w:rPr>
        <w:t>מידע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על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הקבוצה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ניתן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למצוא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בחוברת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שלטים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וסימוני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אזהרה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להובלת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חומרים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מסוכנים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הנמצאת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באמבולנסים</w:t>
      </w:r>
      <w:r w:rsidRPr="002A798E">
        <w:rPr>
          <w:rFonts w:ascii="Times New Roman" w:eastAsia="Calibri" w:hAnsi="Times New Roman" w:cs="David"/>
          <w:sz w:val="24"/>
          <w:rtl/>
        </w:rPr>
        <w:t>)</w:t>
      </w:r>
    </w:p>
    <w:p w:rsidR="00D1201E" w:rsidRPr="002A798E" w:rsidRDefault="00D1201E" w:rsidP="00644CA4">
      <w:pPr>
        <w:numPr>
          <w:ilvl w:val="0"/>
          <w:numId w:val="19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הספרה מייצגת את </w:t>
      </w:r>
      <w:r w:rsidRPr="002A798E">
        <w:rPr>
          <w:rFonts w:ascii="Times New Roman" w:eastAsia="Calibri" w:hAnsi="Times New Roman" w:cs="David"/>
          <w:sz w:val="24"/>
          <w:rtl/>
        </w:rPr>
        <w:t>דרגת הדליקות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 (מידע על הקבוצה ניתן למצוא בחוברת שלטים וסימוני אזהרה להובלת חו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מרים מסוכנים הנמצאת באמבולנסים)</w:t>
      </w:r>
    </w:p>
    <w:p w:rsidR="00D1201E" w:rsidRPr="002A798E" w:rsidRDefault="00D1201E" w:rsidP="00644CA4">
      <w:pPr>
        <w:numPr>
          <w:ilvl w:val="0"/>
          <w:numId w:val="19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eastAsia"/>
          <w:sz w:val="24"/>
          <w:rtl/>
        </w:rPr>
        <w:t>הספרה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מייצגת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את</w:t>
      </w:r>
      <w:r w:rsidRPr="002A798E">
        <w:rPr>
          <w:rFonts w:ascii="Times New Roman" w:eastAsia="Calibri" w:hAnsi="Times New Roman" w:cs="David"/>
          <w:sz w:val="24"/>
          <w:rtl/>
        </w:rPr>
        <w:t xml:space="preserve"> דרגת נפיצות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2A798E">
        <w:rPr>
          <w:rFonts w:ascii="Times New Roman" w:eastAsia="Calibri" w:hAnsi="Times New Roman" w:cs="David"/>
          <w:sz w:val="24"/>
          <w:rtl/>
        </w:rPr>
        <w:t>(</w:t>
      </w:r>
      <w:r w:rsidRPr="002A798E">
        <w:rPr>
          <w:rFonts w:ascii="Times New Roman" w:eastAsia="Calibri" w:hAnsi="Times New Roman" w:cs="David" w:hint="cs"/>
          <w:sz w:val="24"/>
          <w:rtl/>
        </w:rPr>
        <w:t>מידע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על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הקבוצה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ניתן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למצוא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בחוברת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שלטים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וסימוני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אזהרה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להובלת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חומרים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מסוכנים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הנמצאת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באמבולנסים</w:t>
      </w:r>
      <w:r w:rsidR="00FA7A49" w:rsidRPr="002A798E">
        <w:rPr>
          <w:rFonts w:ascii="Times New Roman" w:eastAsia="Calibri" w:hAnsi="Times New Roman" w:cs="David"/>
          <w:sz w:val="24"/>
          <w:rtl/>
        </w:rPr>
        <w:t>)</w:t>
      </w:r>
    </w:p>
    <w:p w:rsidR="00D1201E" w:rsidRPr="002A798E" w:rsidRDefault="00D1201E" w:rsidP="00644CA4">
      <w:pPr>
        <w:numPr>
          <w:ilvl w:val="0"/>
          <w:numId w:val="19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eastAsia"/>
          <w:sz w:val="24"/>
          <w:rtl/>
        </w:rPr>
        <w:t>הספרה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מייצגת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את</w:t>
      </w:r>
      <w:r w:rsidRPr="002A798E">
        <w:rPr>
          <w:rFonts w:ascii="Times New Roman" w:eastAsia="Calibri" w:hAnsi="Times New Roman" w:cs="David"/>
          <w:sz w:val="24"/>
          <w:rtl/>
        </w:rPr>
        <w:t xml:space="preserve"> קבוצת הסיכון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2A798E">
        <w:rPr>
          <w:rFonts w:ascii="Times New Roman" w:eastAsia="Calibri" w:hAnsi="Times New Roman" w:cs="David"/>
          <w:sz w:val="24"/>
          <w:rtl/>
        </w:rPr>
        <w:t>(</w:t>
      </w:r>
      <w:r w:rsidRPr="002A798E">
        <w:rPr>
          <w:rFonts w:ascii="Times New Roman" w:eastAsia="Calibri" w:hAnsi="Times New Roman" w:cs="David" w:hint="cs"/>
          <w:sz w:val="24"/>
          <w:rtl/>
        </w:rPr>
        <w:t>מידע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על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הקבוצה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ניתן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למצוא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בחוברת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שלטים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וסימוני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אזהרה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להובלת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חומרים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מסוכנים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הנמצאת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באמבולנסים</w:t>
      </w:r>
      <w:r w:rsidR="00FA7A49" w:rsidRPr="002A798E">
        <w:rPr>
          <w:rFonts w:ascii="Times New Roman" w:eastAsia="Calibri" w:hAnsi="Times New Roman" w:cs="David"/>
          <w:sz w:val="24"/>
          <w:rtl/>
        </w:rPr>
        <w:t>)</w:t>
      </w:r>
    </w:p>
    <w:p w:rsidR="00D1201E" w:rsidRPr="002A798E" w:rsidRDefault="00D1201E" w:rsidP="00644CA4">
      <w:pPr>
        <w:numPr>
          <w:ilvl w:val="0"/>
          <w:numId w:val="19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eastAsia"/>
          <w:sz w:val="24"/>
          <w:rtl/>
        </w:rPr>
        <w:t>הספרה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מהווה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ההפניה לכרטיס ההדרכה בספר הכתום</w:t>
      </w:r>
    </w:p>
    <w:p w:rsidR="00D1201E" w:rsidRPr="002A798E" w:rsidRDefault="00D1201E" w:rsidP="00D1201E">
      <w:pPr>
        <w:bidi/>
        <w:spacing w:after="0"/>
        <w:ind w:left="720"/>
        <w:jc w:val="both"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>מה מכיל "הספר הכתום"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והיכן ניתן למצאו</w:t>
      </w:r>
      <w:r w:rsidRPr="002A798E">
        <w:rPr>
          <w:rFonts w:ascii="Times New Roman" w:eastAsia="Calibri" w:hAnsi="Times New Roman" w:cs="David"/>
          <w:sz w:val="24"/>
          <w:rtl/>
        </w:rPr>
        <w:t>?</w:t>
      </w:r>
    </w:p>
    <w:p w:rsidR="00D1201E" w:rsidRPr="002A798E" w:rsidRDefault="00D1201E" w:rsidP="00D1201E">
      <w:pPr>
        <w:numPr>
          <w:ilvl w:val="0"/>
          <w:numId w:val="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שמות מסחריים של קבוצות חומרים כימיים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וכרטיסי הדרכה לטיפול באירוע בו מעורבים החומרים, נמצא במ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וקדים המרחביים וברכבי </w:t>
      </w:r>
      <w:proofErr w:type="spellStart"/>
      <w:r w:rsidR="00FA7A49" w:rsidRPr="002A798E">
        <w:rPr>
          <w:rFonts w:ascii="Times New Roman" w:eastAsia="Calibri" w:hAnsi="Times New Roman" w:cs="David" w:hint="cs"/>
          <w:sz w:val="24"/>
          <w:rtl/>
        </w:rPr>
        <w:t>אט"ן</w:t>
      </w:r>
      <w:proofErr w:type="spellEnd"/>
      <w:r w:rsidR="00FA7A49" w:rsidRPr="002A798E">
        <w:rPr>
          <w:rFonts w:ascii="Times New Roman" w:eastAsia="Calibri" w:hAnsi="Times New Roman" w:cs="David" w:hint="cs"/>
          <w:sz w:val="24"/>
          <w:rtl/>
        </w:rPr>
        <w:t>/ נט"ן</w:t>
      </w:r>
    </w:p>
    <w:p w:rsidR="00D1201E" w:rsidRPr="002A798E" w:rsidRDefault="00D1201E" w:rsidP="00D1201E">
      <w:pPr>
        <w:numPr>
          <w:ilvl w:val="0"/>
          <w:numId w:val="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שמות גנריים של קבוצות חומרים כימיים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וכרטיסי הדרכה לטיפול באירוע בו מעורבים החומרים השונים , נמצא במוקדים המרחביים ובכול רכבי ההצלה של מד"א</w:t>
      </w:r>
    </w:p>
    <w:p w:rsidR="00D1201E" w:rsidRPr="002A798E" w:rsidRDefault="00D1201E" w:rsidP="00D1201E">
      <w:pPr>
        <w:numPr>
          <w:ilvl w:val="0"/>
          <w:numId w:val="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שמות גנריים של קבוצות חומרים כימיים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וכרטיסי הדרכה לטיפול באירוע בו מעורבים החומרים השונים , נמצא במוקדים המרחביים וברכבי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אט"ן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>/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נט"ן</w:t>
      </w:r>
    </w:p>
    <w:p w:rsidR="00D1201E" w:rsidRPr="002A798E" w:rsidRDefault="00D1201E" w:rsidP="00D1201E">
      <w:pPr>
        <w:numPr>
          <w:ilvl w:val="0"/>
          <w:numId w:val="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שמות מסחריים של קבוצות חומרים כימיים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 ע"פ תקן </w:t>
      </w:r>
      <w:r w:rsidRPr="002A798E">
        <w:rPr>
          <w:rFonts w:ascii="Times New Roman" w:eastAsia="Calibri" w:hAnsi="Times New Roman" w:cs="David"/>
          <w:sz w:val="24"/>
        </w:rPr>
        <w:t xml:space="preserve"> NFA </w:t>
      </w:r>
      <w:r w:rsidRPr="002A798E">
        <w:rPr>
          <w:rFonts w:ascii="Times New Roman" w:eastAsia="Calibri" w:hAnsi="Times New Roman" w:cs="David" w:hint="cs"/>
          <w:sz w:val="24"/>
          <w:rtl/>
        </w:rPr>
        <w:t>וכרטיסי הדרכה לטיפול באירוע בו מעורבים החומרים השונים, נמצא במוקדים המר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חביים ובכול רכבי ההצלה של מד"א </w:t>
      </w:r>
    </w:p>
    <w:p w:rsidR="00D1201E" w:rsidRPr="002A798E" w:rsidRDefault="00FA7A49" w:rsidP="00D1201E">
      <w:pPr>
        <w:numPr>
          <w:ilvl w:val="0"/>
          <w:numId w:val="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פירוט  המרכיבים של כול חומר </w:t>
      </w:r>
      <w:r w:rsidR="00D1201E" w:rsidRPr="002A798E">
        <w:rPr>
          <w:rFonts w:ascii="Times New Roman" w:eastAsia="Calibri" w:hAnsi="Times New Roman" w:cs="David" w:hint="cs"/>
          <w:sz w:val="24"/>
          <w:rtl/>
        </w:rPr>
        <w:t xml:space="preserve">בהתאם לקבוצות הסיכון נמצא במוקדים המרחביים וברכבי </w:t>
      </w:r>
      <w:proofErr w:type="spellStart"/>
      <w:r w:rsidR="00D1201E" w:rsidRPr="002A798E">
        <w:rPr>
          <w:rFonts w:ascii="Times New Roman" w:eastAsia="Calibri" w:hAnsi="Times New Roman" w:cs="David" w:hint="cs"/>
          <w:sz w:val="24"/>
          <w:rtl/>
        </w:rPr>
        <w:t>אט"</w:t>
      </w:r>
      <w:r w:rsidRPr="002A798E">
        <w:rPr>
          <w:rFonts w:ascii="Times New Roman" w:eastAsia="Calibri" w:hAnsi="Times New Roman" w:cs="David" w:hint="cs"/>
          <w:sz w:val="24"/>
          <w:rtl/>
        </w:rPr>
        <w:t>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>/ נט"ן</w:t>
      </w:r>
    </w:p>
    <w:p w:rsidR="00D1201E" w:rsidRPr="002A798E" w:rsidRDefault="00D1201E" w:rsidP="00D1201E">
      <w:p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</w:p>
    <w:p w:rsidR="00D1201E" w:rsidRPr="002A798E" w:rsidRDefault="00D1201E" w:rsidP="00FA7A49">
      <w:pPr>
        <w:numPr>
          <w:ilvl w:val="0"/>
          <w:numId w:val="4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איזה מהמשפטים הבאים המתייחס לגז רעיל </w:t>
      </w:r>
      <w:r w:rsidRPr="002A798E">
        <w:rPr>
          <w:rFonts w:ascii="Times New Roman" w:eastAsia="Calibri" w:hAnsi="Times New Roman" w:cs="David"/>
          <w:b/>
          <w:bCs/>
          <w:sz w:val="24"/>
          <w:rtl/>
        </w:rPr>
        <w:t>אינו</w:t>
      </w:r>
      <w:r w:rsidR="00FA7A49" w:rsidRPr="002A798E">
        <w:rPr>
          <w:rFonts w:ascii="Times New Roman" w:eastAsia="Calibri" w:hAnsi="Times New Roman" w:cs="David" w:hint="cs"/>
          <w:b/>
          <w:bCs/>
          <w:sz w:val="24"/>
          <w:rtl/>
        </w:rPr>
        <w:t xml:space="preserve"> </w:t>
      </w:r>
      <w:r w:rsidRPr="002A798E">
        <w:rPr>
          <w:rFonts w:ascii="Times New Roman" w:eastAsia="Calibri" w:hAnsi="Times New Roman" w:cs="David"/>
          <w:b/>
          <w:bCs/>
          <w:sz w:val="24"/>
          <w:rtl/>
        </w:rPr>
        <w:t>נכון</w:t>
      </w:r>
      <w:r w:rsidRPr="002A798E">
        <w:rPr>
          <w:rFonts w:ascii="Times New Roman" w:eastAsia="Calibri" w:hAnsi="Times New Roman" w:cs="David"/>
          <w:sz w:val="24"/>
          <w:rtl/>
        </w:rPr>
        <w:t>?</w:t>
      </w:r>
    </w:p>
    <w:p w:rsidR="00D1201E" w:rsidRPr="002A798E" w:rsidRDefault="00D1201E" w:rsidP="00644CA4">
      <w:pPr>
        <w:numPr>
          <w:ilvl w:val="0"/>
          <w:numId w:val="17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2A798E">
        <w:rPr>
          <w:rFonts w:ascii="Times New Roman" w:eastAsia="Calibri" w:hAnsi="Times New Roman" w:cs="David"/>
          <w:sz w:val="24"/>
          <w:rtl/>
        </w:rPr>
        <w:t>לא תמיד ניתן להבחין בדליפת גז ממיכל</w:t>
      </w:r>
    </w:p>
    <w:p w:rsidR="00D1201E" w:rsidRPr="002A798E" w:rsidRDefault="00D1201E" w:rsidP="00644CA4">
      <w:pPr>
        <w:numPr>
          <w:ilvl w:val="0"/>
          <w:numId w:val="17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2A798E">
        <w:rPr>
          <w:rFonts w:ascii="Times New Roman" w:eastAsia="Calibri" w:hAnsi="Times New Roman" w:cs="David"/>
          <w:sz w:val="24"/>
          <w:rtl/>
        </w:rPr>
        <w:t>סימני חשיפה לגז עלולים להיות מאוחרים</w:t>
      </w:r>
    </w:p>
    <w:p w:rsidR="00D1201E" w:rsidRPr="002A798E" w:rsidRDefault="00D1201E" w:rsidP="00644CA4">
      <w:pPr>
        <w:numPr>
          <w:ilvl w:val="0"/>
          <w:numId w:val="17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2A798E">
        <w:rPr>
          <w:rFonts w:ascii="Times New Roman" w:eastAsia="Calibri" w:hAnsi="Times New Roman" w:cs="David"/>
          <w:sz w:val="24"/>
          <w:rtl/>
        </w:rPr>
        <w:t>גז עלול להיות חסר טעם/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2A798E">
        <w:rPr>
          <w:rFonts w:ascii="Times New Roman" w:eastAsia="Calibri" w:hAnsi="Times New Roman" w:cs="David"/>
          <w:sz w:val="24"/>
          <w:rtl/>
        </w:rPr>
        <w:t>צבע/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2A798E">
        <w:rPr>
          <w:rFonts w:ascii="Times New Roman" w:eastAsia="Calibri" w:hAnsi="Times New Roman" w:cs="David"/>
          <w:sz w:val="24"/>
          <w:rtl/>
        </w:rPr>
        <w:t>ריח</w:t>
      </w:r>
    </w:p>
    <w:p w:rsidR="00D1201E" w:rsidRPr="002A798E" w:rsidRDefault="00D1201E" w:rsidP="00644CA4">
      <w:pPr>
        <w:numPr>
          <w:ilvl w:val="0"/>
          <w:numId w:val="17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גז בדרך-כלל כבד מהאוויר ולכן </w:t>
      </w:r>
      <w:r w:rsidRPr="002A798E">
        <w:rPr>
          <w:rFonts w:ascii="Times New Roman" w:eastAsia="Calibri" w:hAnsi="Times New Roman" w:cs="David" w:hint="cs"/>
          <w:sz w:val="24"/>
          <w:rtl/>
        </w:rPr>
        <w:t>תמיד ישק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ע  ויצטבר בחלקים נמוכים בחדרים</w:t>
      </w:r>
    </w:p>
    <w:p w:rsidR="00D1201E" w:rsidRPr="002A798E" w:rsidRDefault="00D1201E" w:rsidP="00644CA4">
      <w:pPr>
        <w:numPr>
          <w:ilvl w:val="0"/>
          <w:numId w:val="17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גז רעיל יפגע בד"כ במגע בריריות ו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דרך מערכת הנשימה ופחות דרך העור</w:t>
      </w:r>
    </w:p>
    <w:p w:rsidR="00D1201E" w:rsidRPr="002A798E" w:rsidRDefault="00D1201E" w:rsidP="00D1201E">
      <w:pPr>
        <w:bidi/>
        <w:spacing w:after="0"/>
        <w:ind w:left="720"/>
        <w:jc w:val="both"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סמן את התשובה </w:t>
      </w:r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>הנכונה ביותר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המתייחסת  לטיפול באירוע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>?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כניסת צוות מד"א ממוגן  לזירה תתבצע בכל אי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רוע לצורך סריקה וקבלת תמונת מצב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כניסת צוות מד"א  ממוגן  לזירה תתבצע בכל אירוע לצורך סריקה וקבלת תמונת מצב רק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לאחר אישור הגורם הפוקד ( מ"י )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כניסת צוות מד"א  ממוגן  לזירה תתבצע רק במקרה בו נצפים נפגעים חיים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בזירה ורק לפרק זמן קצר לחילוצם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כניסה לזירה תתבצע רק לאחר ק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בלת הנחייה מפורשת מהמוקד המרחבי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כניסת צוות מד"א  ממוגן  לזירה תתבצע רק במקרה בו נמצאים נפגעים חיים בזירה ורק לאחר אישור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הגורם המקצועי (כיבוי / </w:t>
      </w:r>
      <w:proofErr w:type="spellStart"/>
      <w:r w:rsidR="00FA7A49" w:rsidRPr="002A798E">
        <w:rPr>
          <w:rFonts w:ascii="Times New Roman" w:eastAsia="Calibri" w:hAnsi="Times New Roman" w:cs="David" w:hint="cs"/>
          <w:sz w:val="24"/>
          <w:rtl/>
        </w:rPr>
        <w:t>הגנ"ס</w:t>
      </w:r>
      <w:proofErr w:type="spellEnd"/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) </w:t>
      </w:r>
    </w:p>
    <w:p w:rsidR="00D1201E" w:rsidRPr="002A798E" w:rsidRDefault="00D1201E" w:rsidP="00D1201E">
      <w:pPr>
        <w:bidi/>
        <w:spacing w:after="0"/>
        <w:jc w:val="both"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br w:type="page"/>
      </w: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lastRenderedPageBreak/>
        <w:t xml:space="preserve">במהלך הטיפול באירוע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במעבדת הכימיה, מחולץ מהאירוע נפגע כאשר על גופו שאריות אבקה מחומר לא מזוהה, כיצד יטופל הנפגע? 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יש לבקש מכבאי ממוגן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לשטוף את הנפגע במהירות האפשרית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כל עוד האבקה לא באה במגע עם מים אין היא פעילה ולכן יש לפנות את הנפגע כשהוא מכוס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ה היטב על מנת למנוע פיזור האבקה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יש להפשיט את הנפגע, לנער ולהבריש את האבקה מגופו (ע"י איש צוות  ממוגן) ורק לאחר מכן לה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סתייע בגורמי הכיבוי ולשטוף אותו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י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ש לפנותו באופן מידי לבית החולים</w:t>
      </w:r>
    </w:p>
    <w:p w:rsidR="00D1201E" w:rsidRPr="002A798E" w:rsidRDefault="00D1201E" w:rsidP="00D1201E">
      <w:pPr>
        <w:numPr>
          <w:ilvl w:val="1"/>
          <w:numId w:val="4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יש להפשיט את הנפגע (ע"י איש צוות ממוגן), לשטוף אותו ולאחר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מכן לוודא שכל האבקה הוסרה מגופו</w:t>
      </w:r>
    </w:p>
    <w:p w:rsidR="00D1201E" w:rsidRPr="002A798E" w:rsidRDefault="00D1201E" w:rsidP="00D1201E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מי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רשאי </w:t>
      </w:r>
      <w:r w:rsidRPr="002A798E">
        <w:rPr>
          <w:rFonts w:ascii="Times New Roman" w:eastAsia="Calibri" w:hAnsi="Times New Roman" w:cs="David"/>
          <w:sz w:val="24"/>
          <w:rtl/>
        </w:rPr>
        <w:t xml:space="preserve">להכריז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אט"ה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>?</w:t>
      </w:r>
    </w:p>
    <w:p w:rsidR="00D1201E" w:rsidRPr="002A798E" w:rsidRDefault="00D1201E" w:rsidP="00D1201E">
      <w:pPr>
        <w:numPr>
          <w:ilvl w:val="0"/>
          <w:numId w:val="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מוקד מד"א המקבל את הקריאות / </w:t>
      </w:r>
      <w:r w:rsidR="00FA7A49" w:rsidRPr="002A798E">
        <w:rPr>
          <w:rFonts w:ascii="Times New Roman" w:eastAsia="Calibri" w:hAnsi="Times New Roman" w:cs="David"/>
          <w:sz w:val="24"/>
          <w:rtl/>
        </w:rPr>
        <w:t>צוות מד"א ראשון בשטח האירוע</w:t>
      </w:r>
    </w:p>
    <w:p w:rsidR="00D1201E" w:rsidRPr="002A798E" w:rsidRDefault="00FA7A49" w:rsidP="00D1201E">
      <w:pPr>
        <w:numPr>
          <w:ilvl w:val="0"/>
          <w:numId w:val="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מדריך מוסמך של אגף המבצעים בלבד</w:t>
      </w:r>
    </w:p>
    <w:p w:rsidR="00D1201E" w:rsidRPr="002A798E" w:rsidRDefault="00D1201E" w:rsidP="00D1201E">
      <w:pPr>
        <w:numPr>
          <w:ilvl w:val="0"/>
          <w:numId w:val="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פרמדיק או רופא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בלבד</w:t>
      </w:r>
    </w:p>
    <w:p w:rsidR="00D1201E" w:rsidRPr="002A798E" w:rsidRDefault="00D1201E" w:rsidP="00D1201E">
      <w:pPr>
        <w:numPr>
          <w:ilvl w:val="0"/>
          <w:numId w:val="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גורמי </w:t>
      </w:r>
      <w:r w:rsidR="00FA7A49" w:rsidRPr="002A798E">
        <w:rPr>
          <w:rFonts w:ascii="Times New Roman" w:eastAsia="Calibri" w:hAnsi="Times New Roman" w:cs="David"/>
          <w:sz w:val="24"/>
          <w:rtl/>
        </w:rPr>
        <w:t>הגנת הסביבה בלבד</w:t>
      </w:r>
    </w:p>
    <w:p w:rsidR="00D1201E" w:rsidRPr="002A798E" w:rsidRDefault="00D1201E" w:rsidP="00D1201E">
      <w:pPr>
        <w:numPr>
          <w:ilvl w:val="0"/>
          <w:numId w:val="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הגורם הפוקד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משטרת ישראל </w:t>
      </w:r>
    </w:p>
    <w:p w:rsidR="00D1201E" w:rsidRPr="002A798E" w:rsidRDefault="00D1201E" w:rsidP="00D1201E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מה מהבאים </w:t>
      </w:r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>אינו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נכלל בקריטריונים להגדרת </w:t>
      </w:r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 xml:space="preserve">אירוע </w:t>
      </w:r>
      <w:proofErr w:type="spellStart"/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>אט"ה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>:</w:t>
      </w:r>
    </w:p>
    <w:p w:rsidR="00D1201E" w:rsidRPr="002A798E" w:rsidRDefault="00FA7A49" w:rsidP="00644CA4">
      <w:pPr>
        <w:numPr>
          <w:ilvl w:val="0"/>
          <w:numId w:val="2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אירוע רב נפגעים</w:t>
      </w:r>
    </w:p>
    <w:p w:rsidR="00D1201E" w:rsidRPr="002A798E" w:rsidRDefault="00D1201E" w:rsidP="00644CA4">
      <w:pPr>
        <w:numPr>
          <w:ilvl w:val="0"/>
          <w:numId w:val="2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הנפגעים מגיעים מאותו תא שטח ( אזור גאוגרפי)</w:t>
      </w:r>
    </w:p>
    <w:p w:rsidR="00D1201E" w:rsidRPr="002A798E" w:rsidRDefault="00D1201E" w:rsidP="00644CA4">
      <w:pPr>
        <w:numPr>
          <w:ilvl w:val="0"/>
          <w:numId w:val="2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לנפגעים אותם סימנים הקליניים  ( סמנים מובילים גירוי עיניים ודרכי נשימה עליונות)</w:t>
      </w:r>
    </w:p>
    <w:p w:rsidR="00D1201E" w:rsidRPr="002A798E" w:rsidRDefault="00D1201E" w:rsidP="00644CA4">
      <w:pPr>
        <w:numPr>
          <w:ilvl w:val="0"/>
          <w:numId w:val="2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מצב הנפגע אינו מתאים למנגנון הטראומה</w:t>
      </w:r>
    </w:p>
    <w:p w:rsidR="00D1201E" w:rsidRPr="002A798E" w:rsidRDefault="00D1201E" w:rsidP="00644CA4">
      <w:pPr>
        <w:numPr>
          <w:ilvl w:val="0"/>
          <w:numId w:val="2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נדרשים לפחות 3 נפגעים שוכבים שלאחד מהם סימנים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של פגיעה במערכת העצבים המרכזית</w:t>
      </w:r>
    </w:p>
    <w:p w:rsidR="00D1201E" w:rsidRPr="002A798E" w:rsidRDefault="00D1201E" w:rsidP="00D1201E">
      <w:pPr>
        <w:tabs>
          <w:tab w:val="left" w:pos="651"/>
        </w:tabs>
        <w:bidi/>
        <w:spacing w:after="0"/>
        <w:ind w:left="1011"/>
        <w:contextualSpacing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סמן את </w:t>
      </w:r>
      <w:r w:rsidR="00FA7A49" w:rsidRPr="002A798E">
        <w:rPr>
          <w:rFonts w:ascii="Times New Roman" w:eastAsia="Calibri" w:hAnsi="Times New Roman" w:cs="David" w:hint="cs"/>
          <w:b/>
          <w:bCs/>
          <w:sz w:val="24"/>
          <w:rtl/>
        </w:rPr>
        <w:t xml:space="preserve">שאינו </w:t>
      </w:r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>נכון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 בנוגע  לאירוע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טוקסיקולוגי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המוני (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>)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:</w:t>
      </w:r>
    </w:p>
    <w:p w:rsidR="00D1201E" w:rsidRPr="002A798E" w:rsidRDefault="00D1201E" w:rsidP="00644CA4">
      <w:pPr>
        <w:numPr>
          <w:ilvl w:val="0"/>
          <w:numId w:val="30"/>
        </w:numPr>
        <w:bidi/>
        <w:spacing w:after="0"/>
        <w:ind w:left="1077" w:hanging="357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גל הקשר לכוחות מד"א הממוגנים הפועלים  באירוע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גל הגיבוי של המוקד המפעיל</w:t>
      </w:r>
    </w:p>
    <w:p w:rsidR="00D1201E" w:rsidRPr="002A798E" w:rsidRDefault="00D1201E" w:rsidP="00644CA4">
      <w:pPr>
        <w:numPr>
          <w:ilvl w:val="0"/>
          <w:numId w:val="30"/>
        </w:numPr>
        <w:bidi/>
        <w:spacing w:after="0"/>
        <w:ind w:left="1077" w:hanging="357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זמן הפעילות לאיש צוות ממוגן בזירה  הוא עד 20 דקות או 2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סבבי חילוץ</w:t>
      </w:r>
    </w:p>
    <w:p w:rsidR="00D1201E" w:rsidRPr="002A798E" w:rsidRDefault="00D1201E" w:rsidP="00644CA4">
      <w:pPr>
        <w:numPr>
          <w:ilvl w:val="0"/>
          <w:numId w:val="30"/>
        </w:numPr>
        <w:bidi/>
        <w:spacing w:after="0"/>
        <w:ind w:left="1077" w:hanging="357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הפעולה הדחופה ביותר באירוע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הרחקה מגורם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חילוץ נפגעים חיים מהזירה</w:t>
      </w:r>
    </w:p>
    <w:p w:rsidR="00D1201E" w:rsidRPr="002A798E" w:rsidRDefault="00D1201E" w:rsidP="00644CA4">
      <w:pPr>
        <w:numPr>
          <w:ilvl w:val="0"/>
          <w:numId w:val="30"/>
        </w:numPr>
        <w:bidi/>
        <w:spacing w:after="0"/>
        <w:ind w:left="1077" w:hanging="357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כניסת  צוות מד"א ממוגן  תמיד בזוגות וב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עדיפות לליוויי כיבוי/ גורם מפעל</w:t>
      </w:r>
    </w:p>
    <w:p w:rsidR="00D1201E" w:rsidRPr="002A798E" w:rsidRDefault="00D1201E" w:rsidP="00644CA4">
      <w:pPr>
        <w:numPr>
          <w:ilvl w:val="0"/>
          <w:numId w:val="30"/>
        </w:numPr>
        <w:bidi/>
        <w:spacing w:after="0"/>
        <w:ind w:left="1077" w:hanging="357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כניסת צוותי מד"א ממוגנים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עד לנקודה בו נראים נפגעים חיים</w:t>
      </w:r>
    </w:p>
    <w:p w:rsidR="00D1201E" w:rsidRPr="002A798E" w:rsidRDefault="00D1201E" w:rsidP="00D1201E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סמן את המשפט </w:t>
      </w:r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 xml:space="preserve">הנכון ביותר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לגבי חילוץ נפגעים באירוע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טוק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סיקולוגי</w:t>
      </w:r>
      <w:proofErr w:type="spellEnd"/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המוני ( </w:t>
      </w:r>
      <w:proofErr w:type="spellStart"/>
      <w:r w:rsidR="00FA7A49" w:rsidRPr="002A798E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="00FA7A49" w:rsidRPr="002A798E">
        <w:rPr>
          <w:rFonts w:ascii="Times New Roman" w:eastAsia="Calibri" w:hAnsi="Times New Roman" w:cs="David" w:hint="cs"/>
          <w:sz w:val="24"/>
          <w:rtl/>
        </w:rPr>
        <w:t>)</w:t>
      </w:r>
      <w:r w:rsidRPr="002A798E">
        <w:rPr>
          <w:rFonts w:ascii="Times New Roman" w:eastAsia="Calibri" w:hAnsi="Times New Roman" w:cs="David" w:hint="cs"/>
          <w:sz w:val="24"/>
          <w:rtl/>
        </w:rPr>
        <w:t>:</w:t>
      </w:r>
    </w:p>
    <w:p w:rsidR="00D1201E" w:rsidRPr="002A798E" w:rsidRDefault="00D1201E" w:rsidP="00644CA4">
      <w:pPr>
        <w:numPr>
          <w:ilvl w:val="0"/>
          <w:numId w:val="29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מד"א הי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נו הגוף האחראי על חילוץ הנפגעים</w:t>
      </w:r>
    </w:p>
    <w:p w:rsidR="00D1201E" w:rsidRPr="002A798E" w:rsidRDefault="00D1201E" w:rsidP="00644CA4">
      <w:pPr>
        <w:numPr>
          <w:ilvl w:val="0"/>
          <w:numId w:val="29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בשום מקרה לא יכנסו אמבול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נסים לזירה לטובת חילוץ הנפגעים</w:t>
      </w:r>
    </w:p>
    <w:p w:rsidR="00D1201E" w:rsidRPr="002A798E" w:rsidRDefault="00D1201E" w:rsidP="00644CA4">
      <w:pPr>
        <w:numPr>
          <w:ilvl w:val="0"/>
          <w:numId w:val="29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הפשטת הנפגעי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ם תבוצע במקום </w:t>
      </w:r>
      <w:proofErr w:type="spellStart"/>
      <w:r w:rsidR="00FA7A49" w:rsidRPr="002A798E">
        <w:rPr>
          <w:rFonts w:ascii="Times New Roman" w:eastAsia="Calibri" w:hAnsi="Times New Roman" w:cs="David" w:hint="cs"/>
          <w:sz w:val="24"/>
          <w:rtl/>
        </w:rPr>
        <w:t>הימצאם</w:t>
      </w:r>
      <w:proofErr w:type="spellEnd"/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טרם חילוצם</w:t>
      </w:r>
    </w:p>
    <w:p w:rsidR="00D1201E" w:rsidRPr="002A798E" w:rsidRDefault="00D1201E" w:rsidP="00644CA4">
      <w:pPr>
        <w:numPr>
          <w:ilvl w:val="0"/>
          <w:numId w:val="29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חילוץ הנפגעים מהזירה יבוצע ממוק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ד הזירה קודם ואח"כ מהפריפריה (נפגעים המראים סמני חיים)</w:t>
      </w:r>
    </w:p>
    <w:p w:rsidR="00D1201E" w:rsidRPr="002A798E" w:rsidRDefault="00D1201E" w:rsidP="00644CA4">
      <w:pPr>
        <w:numPr>
          <w:ilvl w:val="0"/>
          <w:numId w:val="29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חילוץ הנפגעים מהזירה  יבוצע מהפריפריה החוצה ואח"כ  מאזור מוקד הזירה (נפגעים המראים סימני חיים) </w:t>
      </w:r>
    </w:p>
    <w:p w:rsidR="00D1201E" w:rsidRPr="002A798E" w:rsidRDefault="00D1201E" w:rsidP="00D1201E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FA7A49" w:rsidRPr="002A798E" w:rsidRDefault="00FA7A49" w:rsidP="00FA7A49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FA7A49" w:rsidRPr="002A798E" w:rsidRDefault="00FA7A49" w:rsidP="00FA7A49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FA7A49" w:rsidRPr="002A798E" w:rsidRDefault="00FA7A49" w:rsidP="00FA7A49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FA7A49" w:rsidRPr="002A798E" w:rsidRDefault="00FA7A49" w:rsidP="00FA7A49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FA7A49" w:rsidRPr="002A798E" w:rsidRDefault="00FA7A49" w:rsidP="00FA7A49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FA7A49" w:rsidRPr="002A798E" w:rsidRDefault="00FA7A49" w:rsidP="00FA7A49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lastRenderedPageBreak/>
        <w:t xml:space="preserve">סמן את המשפט </w:t>
      </w:r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>הנכון ביותר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 לגבי </w:t>
      </w:r>
      <w:r w:rsidRPr="002A798E">
        <w:rPr>
          <w:rFonts w:ascii="Times New Roman" w:eastAsia="Calibri" w:hAnsi="Times New Roman" w:cs="David"/>
          <w:sz w:val="24"/>
          <w:rtl/>
        </w:rPr>
        <w:t>הפעולה הרפואית הדחופה ביותר אותה יש לבצע לנפגע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באירוע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טוקסיקולוגי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המוני (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) </w:t>
      </w:r>
      <w:r w:rsidRPr="002A798E">
        <w:rPr>
          <w:rFonts w:ascii="Times New Roman" w:eastAsia="Calibri" w:hAnsi="Times New Roman" w:cs="David"/>
          <w:sz w:val="24"/>
          <w:rtl/>
        </w:rPr>
        <w:t xml:space="preserve"> היא:</w:t>
      </w:r>
    </w:p>
    <w:p w:rsidR="00D1201E" w:rsidRPr="002A798E" w:rsidRDefault="00D1201E" w:rsidP="00D1201E">
      <w:pPr>
        <w:numPr>
          <w:ilvl w:val="0"/>
          <w:numId w:val="1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אבטחת נתיב </w:t>
      </w:r>
      <w:r w:rsidRPr="002A798E">
        <w:rPr>
          <w:rFonts w:ascii="Times New Roman" w:eastAsia="Calibri" w:hAnsi="Times New Roman" w:cs="David"/>
          <w:sz w:val="24"/>
          <w:rtl/>
        </w:rPr>
        <w:t>אווי</w:t>
      </w:r>
      <w:r w:rsidR="00FA7A49" w:rsidRPr="002A798E">
        <w:rPr>
          <w:rFonts w:ascii="Times New Roman" w:eastAsia="Calibri" w:hAnsi="Times New Roman" w:cs="David"/>
          <w:sz w:val="24"/>
          <w:rtl/>
        </w:rPr>
        <w:t>ר</w:t>
      </w:r>
    </w:p>
    <w:p w:rsidR="00D1201E" w:rsidRPr="002A798E" w:rsidRDefault="00D1201E" w:rsidP="00D1201E">
      <w:pPr>
        <w:numPr>
          <w:ilvl w:val="0"/>
          <w:numId w:val="1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הרחקה מהסביבה המזוהמת / גורם מסכן (חילוץ)</w:t>
      </w:r>
    </w:p>
    <w:p w:rsidR="00D1201E" w:rsidRPr="002A798E" w:rsidRDefault="00D1201E" w:rsidP="00D1201E">
      <w:pPr>
        <w:numPr>
          <w:ilvl w:val="0"/>
          <w:numId w:val="1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פתיחת נתיב אויר, עצירת דימום (במידה וקיים), הזרקת </w:t>
      </w:r>
      <w:r w:rsidRPr="002A798E">
        <w:rPr>
          <w:rFonts w:ascii="Times New Roman" w:eastAsia="Calibri" w:hAnsi="Times New Roman" w:cs="David" w:hint="cs"/>
          <w:sz w:val="24"/>
        </w:rPr>
        <w:t>TA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והרחקה מהסביבה המזוהמת ( חילוץ ) </w:t>
      </w:r>
    </w:p>
    <w:p w:rsidR="00D1201E" w:rsidRPr="002A798E" w:rsidRDefault="00D1201E" w:rsidP="00D1201E">
      <w:pPr>
        <w:numPr>
          <w:ilvl w:val="0"/>
          <w:numId w:val="1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ביצ</w:t>
      </w:r>
      <w:r w:rsidR="00FA7A49" w:rsidRPr="002A798E">
        <w:rPr>
          <w:rFonts w:ascii="Times New Roman" w:eastAsia="Calibri" w:hAnsi="Times New Roman" w:cs="David"/>
          <w:sz w:val="24"/>
          <w:rtl/>
        </w:rPr>
        <w:t>וע עיסויי חזה (עודכן בשנת 2010)</w:t>
      </w:r>
    </w:p>
    <w:p w:rsidR="00D1201E" w:rsidRPr="002A798E" w:rsidRDefault="00FA7A49" w:rsidP="00D1201E">
      <w:pPr>
        <w:numPr>
          <w:ilvl w:val="0"/>
          <w:numId w:val="1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מתן טיפול תרופתי</w:t>
      </w:r>
    </w:p>
    <w:p w:rsidR="00D1201E" w:rsidRPr="002A798E" w:rsidRDefault="00D1201E" w:rsidP="00D1201E">
      <w:pPr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>אילו סימנים יציג נפגע הרעלת זרחן אורגני?</w:t>
      </w:r>
    </w:p>
    <w:p w:rsidR="00D1201E" w:rsidRPr="002A798E" w:rsidRDefault="00D1201E" w:rsidP="00D1201E">
      <w:pPr>
        <w:numPr>
          <w:ilvl w:val="0"/>
          <w:numId w:val="1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כאבי עיניים, קוצר נשימה, </w:t>
      </w:r>
      <w:r w:rsidRPr="002A798E">
        <w:rPr>
          <w:rFonts w:ascii="Times New Roman" w:eastAsia="Calibri" w:hAnsi="Times New Roman" w:cs="David" w:hint="cs"/>
          <w:sz w:val="24"/>
          <w:rtl/>
        </w:rPr>
        <w:t>כאבי שרירים</w:t>
      </w:r>
    </w:p>
    <w:p w:rsidR="00D1201E" w:rsidRPr="002A798E" w:rsidRDefault="00D1201E" w:rsidP="00D1201E">
      <w:pPr>
        <w:numPr>
          <w:ilvl w:val="0"/>
          <w:numId w:val="1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כאבי עיניים, קוצר נשימה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והפרעות ברמת ההכרה ( ישנוניות עד חוסר הכרה)</w:t>
      </w:r>
    </w:p>
    <w:p w:rsidR="00D1201E" w:rsidRPr="002A798E" w:rsidRDefault="00D1201E" w:rsidP="00D1201E">
      <w:pPr>
        <w:numPr>
          <w:ilvl w:val="0"/>
          <w:numId w:val="1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כאבי עיניים, הפרעה בראייה, הפרשה מ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ריריות, רעד שרירים והתכווצויות</w:t>
      </w:r>
    </w:p>
    <w:p w:rsidR="00D1201E" w:rsidRPr="002A798E" w:rsidRDefault="00D1201E" w:rsidP="00D1201E">
      <w:pPr>
        <w:numPr>
          <w:ilvl w:val="0"/>
          <w:numId w:val="1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אדמומיות, נפי</w:t>
      </w:r>
      <w:r w:rsidR="00FA7A49" w:rsidRPr="002A798E">
        <w:rPr>
          <w:rFonts w:ascii="Times New Roman" w:eastAsia="Calibri" w:hAnsi="Times New Roman" w:cs="David"/>
          <w:sz w:val="24"/>
          <w:rtl/>
        </w:rPr>
        <w:t>חות, כאבי עיניים ועלייה בלחץ דם</w:t>
      </w:r>
    </w:p>
    <w:p w:rsidR="00D1201E" w:rsidRPr="002A798E" w:rsidRDefault="00D1201E" w:rsidP="00D1201E">
      <w:pPr>
        <w:numPr>
          <w:ilvl w:val="0"/>
          <w:numId w:val="1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צריבות בעיניים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ובדרכי נשימה עליונות, שיעול דמי</w:t>
      </w:r>
    </w:p>
    <w:p w:rsidR="00FA7A49" w:rsidRPr="002A798E" w:rsidRDefault="00FA7A49" w:rsidP="00FA7A49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כיצד </w:t>
      </w:r>
      <w:r w:rsidRPr="002A798E">
        <w:rPr>
          <w:rFonts w:ascii="Times New Roman" w:eastAsia="Calibri" w:hAnsi="Times New Roman" w:cs="David" w:hint="cs"/>
          <w:sz w:val="24"/>
          <w:rtl/>
        </w:rPr>
        <w:t>יסומנו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הטיפול הרפואי והגדרת החומרה של נפגע </w:t>
      </w:r>
      <w:r w:rsidRPr="002A798E">
        <w:rPr>
          <w:rFonts w:ascii="Times New Roman" w:eastAsia="Calibri" w:hAnsi="Times New Roman" w:cs="David"/>
          <w:sz w:val="24"/>
          <w:rtl/>
        </w:rPr>
        <w:t>זרחן אורגני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באט"ה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>?</w:t>
      </w:r>
    </w:p>
    <w:p w:rsidR="00D1201E" w:rsidRPr="002A798E" w:rsidRDefault="00D1201E" w:rsidP="00D1201E">
      <w:pPr>
        <w:numPr>
          <w:ilvl w:val="0"/>
          <w:numId w:val="10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 יסומן הטיפול הרפואי בלבד  - </w:t>
      </w:r>
      <w:r w:rsidR="00FA7A49" w:rsidRPr="002A798E">
        <w:rPr>
          <w:rFonts w:ascii="Times New Roman" w:eastAsia="Calibri" w:hAnsi="Times New Roman" w:cs="David"/>
          <w:sz w:val="24"/>
          <w:rtl/>
        </w:rPr>
        <w:t>על-ידי נעיצת המזרק בדש הבגד</w:t>
      </w:r>
    </w:p>
    <w:p w:rsidR="00D1201E" w:rsidRPr="002A798E" w:rsidRDefault="00D1201E" w:rsidP="00D1201E">
      <w:pPr>
        <w:numPr>
          <w:ilvl w:val="0"/>
          <w:numId w:val="10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היות שהשימוש במזרק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אוטמטי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ע"י חובש רפואת  הינו רק באירוע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שהינו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על רקע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טוקסיקולוגי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המידע  יסומן  על טופס מיון וטיפול נפגעים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(תג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אר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"ן</w:t>
      </w:r>
      <w:proofErr w:type="spellEnd"/>
      <w:r w:rsidR="00FA7A49" w:rsidRPr="002A798E">
        <w:rPr>
          <w:rFonts w:ascii="Times New Roman" w:eastAsia="Calibri" w:hAnsi="Times New Roman" w:cs="David" w:hint="cs"/>
          <w:sz w:val="24"/>
          <w:rtl/>
        </w:rPr>
        <w:t>)</w:t>
      </w:r>
    </w:p>
    <w:p w:rsidR="00D1201E" w:rsidRPr="002A798E" w:rsidRDefault="00D1201E" w:rsidP="00D1201E">
      <w:pPr>
        <w:numPr>
          <w:ilvl w:val="0"/>
          <w:numId w:val="10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באמצעות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תלישת הלשוניות המתאימות 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</w:t>
      </w:r>
      <w:r w:rsidRPr="002A798E">
        <w:rPr>
          <w:rFonts w:ascii="Times New Roman" w:eastAsia="Calibri" w:hAnsi="Times New Roman" w:cs="David"/>
          <w:sz w:val="24"/>
          <w:rtl/>
        </w:rPr>
        <w:t xml:space="preserve">כרטיסיית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הטיפול 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</w:t>
      </w:r>
      <w:r w:rsidR="00FA7A49" w:rsidRPr="002A798E">
        <w:rPr>
          <w:rFonts w:ascii="Times New Roman" w:eastAsia="Calibri" w:hAnsi="Times New Roman" w:cs="David"/>
          <w:sz w:val="24"/>
          <w:rtl/>
        </w:rPr>
        <w:t>צהובה</w:t>
      </w:r>
    </w:p>
    <w:p w:rsidR="00D1201E" w:rsidRPr="002A798E" w:rsidRDefault="00D1201E" w:rsidP="00D1201E">
      <w:pPr>
        <w:numPr>
          <w:ilvl w:val="0"/>
          <w:numId w:val="10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על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2A798E">
        <w:rPr>
          <w:rFonts w:ascii="Times New Roman" w:eastAsia="Calibri" w:hAnsi="Times New Roman" w:cs="David"/>
          <w:sz w:val="24"/>
          <w:rtl/>
        </w:rPr>
        <w:t xml:space="preserve">ידי </w:t>
      </w:r>
      <w:r w:rsidRPr="002A798E">
        <w:rPr>
          <w:rFonts w:ascii="Times New Roman" w:eastAsia="Calibri" w:hAnsi="Times New Roman" w:cs="David" w:hint="cs"/>
          <w:sz w:val="24"/>
          <w:rtl/>
        </w:rPr>
        <w:t>כתיבת הנתונים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על </w:t>
      </w:r>
      <w:r w:rsidRPr="002A798E">
        <w:rPr>
          <w:rFonts w:ascii="Times New Roman" w:eastAsia="Calibri" w:hAnsi="Times New Roman" w:cs="David" w:hint="cs"/>
          <w:sz w:val="24"/>
          <w:rtl/>
        </w:rPr>
        <w:t>מצחו של הנפגע ( כפי שמבוצע בהנחת חסם עורקים)</w:t>
      </w:r>
    </w:p>
    <w:p w:rsidR="00D1201E" w:rsidRPr="002A798E" w:rsidRDefault="00FA7A49" w:rsidP="00D1201E">
      <w:pPr>
        <w:numPr>
          <w:ilvl w:val="0"/>
          <w:numId w:val="10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בטופס החולה נפגע</w:t>
      </w:r>
    </w:p>
    <w:p w:rsidR="00D1201E" w:rsidRPr="002A798E" w:rsidRDefault="00D1201E" w:rsidP="00D1201E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לאחר הכרזה על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במעורבות זרחן אורגני   הטיפול בנפגעת בת 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39 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שוכבת</w:t>
      </w:r>
      <w:r w:rsidRPr="002A798E">
        <w:rPr>
          <w:rFonts w:ascii="Times New Roman" w:eastAsia="Calibri" w:hAnsi="Times New Roman" w:cs="David"/>
          <w:sz w:val="24"/>
          <w:rtl/>
        </w:rPr>
        <w:t>, וסובל</w:t>
      </w:r>
      <w:r w:rsidRPr="002A798E">
        <w:rPr>
          <w:rFonts w:ascii="Times New Roman" w:eastAsia="Calibri" w:hAnsi="Times New Roman" w:cs="David" w:hint="cs"/>
          <w:sz w:val="24"/>
          <w:rtl/>
        </w:rPr>
        <w:t>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מהפרשות רבות והתכווצויות</w:t>
      </w:r>
      <w:r w:rsidRPr="002A798E">
        <w:rPr>
          <w:rFonts w:ascii="Times New Roman" w:eastAsia="Calibri" w:hAnsi="Times New Roman" w:cs="David"/>
          <w:sz w:val="24"/>
          <w:rtl/>
        </w:rPr>
        <w:t>:</w:t>
      </w:r>
    </w:p>
    <w:p w:rsidR="00D1201E" w:rsidRPr="002A798E" w:rsidRDefault="00D1201E" w:rsidP="00644CA4">
      <w:pPr>
        <w:numPr>
          <w:ilvl w:val="0"/>
          <w:numId w:val="28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מזרק </w:t>
      </w:r>
      <w:r w:rsidRPr="002A798E">
        <w:rPr>
          <w:rFonts w:ascii="Times New Roman" w:eastAsia="Calibri" w:hAnsi="Times New Roman" w:cs="David"/>
          <w:sz w:val="24"/>
        </w:rPr>
        <w:t>TA</w:t>
      </w:r>
      <w:r w:rsidRPr="002A798E">
        <w:rPr>
          <w:rFonts w:ascii="Times New Roman" w:eastAsia="Calibri" w:hAnsi="Times New Roman" w:cs="David"/>
          <w:sz w:val="24"/>
          <w:rtl/>
        </w:rPr>
        <w:t xml:space="preserve"> אחד של </w:t>
      </w:r>
      <w:r w:rsidRPr="002A798E">
        <w:rPr>
          <w:rFonts w:ascii="Times New Roman" w:eastAsia="Calibri" w:hAnsi="Times New Roman" w:cs="David"/>
          <w:sz w:val="24"/>
        </w:rPr>
        <w:t>2mg</w:t>
      </w:r>
    </w:p>
    <w:p w:rsidR="00D1201E" w:rsidRPr="002A798E" w:rsidRDefault="00D1201E" w:rsidP="00644CA4">
      <w:pPr>
        <w:numPr>
          <w:ilvl w:val="0"/>
          <w:numId w:val="28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שני </w:t>
      </w:r>
      <w:r w:rsidRPr="002A798E">
        <w:rPr>
          <w:rFonts w:ascii="Times New Roman" w:eastAsia="Calibri" w:hAnsi="Times New Roman" w:cs="David"/>
          <w:sz w:val="24"/>
          <w:rtl/>
        </w:rPr>
        <w:t xml:space="preserve">מזרק </w:t>
      </w:r>
      <w:r w:rsidRPr="002A798E">
        <w:rPr>
          <w:rFonts w:ascii="Times New Roman" w:eastAsia="Calibri" w:hAnsi="Times New Roman" w:cs="David"/>
          <w:sz w:val="24"/>
        </w:rPr>
        <w:t>TA</w:t>
      </w:r>
      <w:r w:rsidRPr="002A798E">
        <w:rPr>
          <w:rFonts w:ascii="Times New Roman" w:eastAsia="Calibri" w:hAnsi="Times New Roman" w:cs="David"/>
          <w:sz w:val="24"/>
          <w:rtl/>
        </w:rPr>
        <w:t xml:space="preserve"> של </w:t>
      </w:r>
      <w:r w:rsidRPr="002A798E">
        <w:rPr>
          <w:rFonts w:ascii="Times New Roman" w:eastAsia="Calibri" w:hAnsi="Times New Roman" w:cs="David"/>
          <w:sz w:val="24"/>
        </w:rPr>
        <w:t>mg</w:t>
      </w:r>
      <w:r w:rsidRPr="002A798E">
        <w:rPr>
          <w:rFonts w:ascii="Times New Roman" w:eastAsia="Calibri" w:hAnsi="Times New Roman" w:cs="David"/>
          <w:sz w:val="24"/>
          <w:rtl/>
        </w:rPr>
        <w:t>1</w:t>
      </w:r>
    </w:p>
    <w:p w:rsidR="00D1201E" w:rsidRPr="002A798E" w:rsidRDefault="00D1201E" w:rsidP="00644CA4">
      <w:pPr>
        <w:numPr>
          <w:ilvl w:val="0"/>
          <w:numId w:val="28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שני מזרקי </w:t>
      </w:r>
      <w:r w:rsidRPr="002A798E">
        <w:rPr>
          <w:rFonts w:ascii="Times New Roman" w:eastAsia="Calibri" w:hAnsi="Times New Roman" w:cs="David"/>
          <w:sz w:val="24"/>
        </w:rPr>
        <w:t>TA</w:t>
      </w:r>
      <w:r w:rsidRPr="002A798E">
        <w:rPr>
          <w:rFonts w:ascii="Times New Roman" w:eastAsia="Calibri" w:hAnsi="Times New Roman" w:cs="David"/>
          <w:sz w:val="24"/>
          <w:rtl/>
        </w:rPr>
        <w:t xml:space="preserve"> של </w:t>
      </w:r>
      <w:r w:rsidRPr="002A798E">
        <w:rPr>
          <w:rFonts w:ascii="Times New Roman" w:eastAsia="Calibri" w:hAnsi="Times New Roman" w:cs="David"/>
          <w:sz w:val="24"/>
        </w:rPr>
        <w:t>mg</w:t>
      </w:r>
      <w:r w:rsidRPr="002A798E">
        <w:rPr>
          <w:rFonts w:ascii="Times New Roman" w:eastAsia="Calibri" w:hAnsi="Times New Roman" w:cs="David"/>
          <w:sz w:val="24"/>
          <w:rtl/>
        </w:rPr>
        <w:t>2</w:t>
      </w:r>
    </w:p>
    <w:p w:rsidR="00D1201E" w:rsidRPr="002A798E" w:rsidRDefault="00D1201E" w:rsidP="00644CA4">
      <w:pPr>
        <w:numPr>
          <w:ilvl w:val="0"/>
          <w:numId w:val="28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שני מזרקי </w:t>
      </w:r>
      <w:r w:rsidRPr="002A798E">
        <w:rPr>
          <w:rFonts w:ascii="Times New Roman" w:eastAsia="Calibri" w:hAnsi="Times New Roman" w:cs="David"/>
          <w:sz w:val="24"/>
        </w:rPr>
        <w:t>TA</w:t>
      </w:r>
      <w:r w:rsidRPr="002A798E">
        <w:rPr>
          <w:rFonts w:ascii="Times New Roman" w:eastAsia="Calibri" w:hAnsi="Times New Roman" w:cs="David"/>
          <w:sz w:val="24"/>
          <w:rtl/>
        </w:rPr>
        <w:t xml:space="preserve"> של </w:t>
      </w:r>
      <w:r w:rsidRPr="002A798E">
        <w:rPr>
          <w:rFonts w:ascii="Times New Roman" w:eastAsia="Calibri" w:hAnsi="Times New Roman" w:cs="David"/>
          <w:sz w:val="24"/>
        </w:rPr>
        <w:t>mg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0.5 </w:t>
      </w:r>
    </w:p>
    <w:p w:rsidR="00D1201E" w:rsidRPr="002A798E" w:rsidRDefault="00D1201E" w:rsidP="00644CA4">
      <w:pPr>
        <w:numPr>
          <w:ilvl w:val="0"/>
          <w:numId w:val="28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נפגע שוכב אינו זקוק לטיפול במזרק </w:t>
      </w:r>
      <w:r w:rsidRPr="002A798E">
        <w:rPr>
          <w:rFonts w:ascii="Times New Roman" w:eastAsia="Calibri" w:hAnsi="Times New Roman" w:cs="David" w:hint="cs"/>
          <w:sz w:val="24"/>
        </w:rPr>
        <w:t>TA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אלא רק לאטרופין </w:t>
      </w:r>
    </w:p>
    <w:p w:rsidR="00D1201E" w:rsidRPr="002A798E" w:rsidRDefault="00D1201E" w:rsidP="00D1201E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לאחר הכרז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ה על </w:t>
      </w:r>
      <w:proofErr w:type="spellStart"/>
      <w:r w:rsidR="00FA7A49" w:rsidRPr="002A798E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במעורבות זרחן אורגני </w:t>
      </w:r>
      <w:r w:rsidRPr="002A798E">
        <w:rPr>
          <w:rFonts w:ascii="Times New Roman" w:eastAsia="Calibri" w:hAnsi="Times New Roman" w:cs="David"/>
          <w:sz w:val="24"/>
          <w:rtl/>
        </w:rPr>
        <w:t xml:space="preserve">הטיפול בנפגע בן </w:t>
      </w:r>
      <w:r w:rsidRPr="002A798E">
        <w:rPr>
          <w:rFonts w:ascii="Times New Roman" w:eastAsia="Calibri" w:hAnsi="Times New Roman" w:cs="David" w:hint="cs"/>
          <w:sz w:val="24"/>
          <w:rtl/>
        </w:rPr>
        <w:t>8</w:t>
      </w:r>
      <w:r w:rsidRPr="002A798E">
        <w:rPr>
          <w:rFonts w:ascii="Times New Roman" w:eastAsia="Calibri" w:hAnsi="Times New Roman" w:cs="David"/>
          <w:sz w:val="24"/>
          <w:rtl/>
        </w:rPr>
        <w:t xml:space="preserve"> מתהלך, וסובל מסימני חשיפה הוא:</w:t>
      </w:r>
    </w:p>
    <w:p w:rsidR="00D1201E" w:rsidRPr="002A798E" w:rsidRDefault="00D1201E" w:rsidP="00644CA4">
      <w:pPr>
        <w:numPr>
          <w:ilvl w:val="0"/>
          <w:numId w:val="18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מזרק </w:t>
      </w:r>
      <w:r w:rsidRPr="002A798E">
        <w:rPr>
          <w:rFonts w:ascii="Times New Roman" w:eastAsia="Calibri" w:hAnsi="Times New Roman" w:cs="David"/>
          <w:sz w:val="24"/>
        </w:rPr>
        <w:t>TA</w:t>
      </w:r>
      <w:r w:rsidRPr="002A798E">
        <w:rPr>
          <w:rFonts w:ascii="Times New Roman" w:eastAsia="Calibri" w:hAnsi="Times New Roman" w:cs="David"/>
          <w:sz w:val="24"/>
          <w:rtl/>
        </w:rPr>
        <w:t xml:space="preserve"> אחד של </w:t>
      </w:r>
      <w:r w:rsidRPr="002A798E">
        <w:rPr>
          <w:rFonts w:ascii="Times New Roman" w:eastAsia="Calibri" w:hAnsi="Times New Roman" w:cs="David"/>
          <w:sz w:val="24"/>
        </w:rPr>
        <w:t>2mg</w:t>
      </w:r>
    </w:p>
    <w:p w:rsidR="00D1201E" w:rsidRPr="002A798E" w:rsidRDefault="00D1201E" w:rsidP="00644CA4">
      <w:pPr>
        <w:numPr>
          <w:ilvl w:val="0"/>
          <w:numId w:val="18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מזרק </w:t>
      </w:r>
      <w:r w:rsidRPr="002A798E">
        <w:rPr>
          <w:rFonts w:ascii="Times New Roman" w:eastAsia="Calibri" w:hAnsi="Times New Roman" w:cs="David"/>
          <w:sz w:val="24"/>
        </w:rPr>
        <w:t>TA</w:t>
      </w:r>
      <w:r w:rsidRPr="002A798E">
        <w:rPr>
          <w:rFonts w:ascii="Times New Roman" w:eastAsia="Calibri" w:hAnsi="Times New Roman" w:cs="David"/>
          <w:sz w:val="24"/>
          <w:rtl/>
        </w:rPr>
        <w:t xml:space="preserve"> אחד של </w:t>
      </w:r>
      <w:r w:rsidRPr="002A798E">
        <w:rPr>
          <w:rFonts w:ascii="Times New Roman" w:eastAsia="Calibri" w:hAnsi="Times New Roman" w:cs="David"/>
          <w:sz w:val="24"/>
        </w:rPr>
        <w:t>mg</w:t>
      </w:r>
      <w:r w:rsidRPr="002A798E">
        <w:rPr>
          <w:rFonts w:ascii="Times New Roman" w:eastAsia="Calibri" w:hAnsi="Times New Roman" w:cs="David"/>
          <w:sz w:val="24"/>
          <w:rtl/>
        </w:rPr>
        <w:t>1</w:t>
      </w:r>
    </w:p>
    <w:p w:rsidR="00D1201E" w:rsidRPr="002A798E" w:rsidRDefault="00D1201E" w:rsidP="00644CA4">
      <w:pPr>
        <w:numPr>
          <w:ilvl w:val="0"/>
          <w:numId w:val="18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שני מזרקי </w:t>
      </w:r>
      <w:r w:rsidRPr="002A798E">
        <w:rPr>
          <w:rFonts w:ascii="Times New Roman" w:eastAsia="Calibri" w:hAnsi="Times New Roman" w:cs="David"/>
          <w:sz w:val="24"/>
        </w:rPr>
        <w:t>TA</w:t>
      </w:r>
      <w:r w:rsidRPr="002A798E">
        <w:rPr>
          <w:rFonts w:ascii="Times New Roman" w:eastAsia="Calibri" w:hAnsi="Times New Roman" w:cs="David"/>
          <w:sz w:val="24"/>
          <w:rtl/>
        </w:rPr>
        <w:t xml:space="preserve"> של </w:t>
      </w:r>
      <w:r w:rsidRPr="002A798E">
        <w:rPr>
          <w:rFonts w:ascii="Times New Roman" w:eastAsia="Calibri" w:hAnsi="Times New Roman" w:cs="David"/>
          <w:sz w:val="24"/>
        </w:rPr>
        <w:t>mg</w:t>
      </w:r>
      <w:r w:rsidRPr="002A798E">
        <w:rPr>
          <w:rFonts w:ascii="Times New Roman" w:eastAsia="Calibri" w:hAnsi="Times New Roman" w:cs="David"/>
          <w:sz w:val="24"/>
          <w:rtl/>
        </w:rPr>
        <w:t>2</w:t>
      </w:r>
    </w:p>
    <w:p w:rsidR="00D1201E" w:rsidRPr="002A798E" w:rsidRDefault="00D1201E" w:rsidP="00644CA4">
      <w:pPr>
        <w:numPr>
          <w:ilvl w:val="0"/>
          <w:numId w:val="18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שני מזרקי </w:t>
      </w:r>
      <w:r w:rsidRPr="002A798E">
        <w:rPr>
          <w:rFonts w:ascii="Times New Roman" w:eastAsia="Calibri" w:hAnsi="Times New Roman" w:cs="David"/>
          <w:sz w:val="24"/>
        </w:rPr>
        <w:t>TA</w:t>
      </w:r>
      <w:r w:rsidRPr="002A798E">
        <w:rPr>
          <w:rFonts w:ascii="Times New Roman" w:eastAsia="Calibri" w:hAnsi="Times New Roman" w:cs="David"/>
          <w:sz w:val="24"/>
          <w:rtl/>
        </w:rPr>
        <w:t xml:space="preserve"> של </w:t>
      </w:r>
      <w:r w:rsidRPr="002A798E">
        <w:rPr>
          <w:rFonts w:ascii="Times New Roman" w:eastAsia="Calibri" w:hAnsi="Times New Roman" w:cs="David"/>
          <w:sz w:val="24"/>
        </w:rPr>
        <w:t>mg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0.5 </w:t>
      </w:r>
    </w:p>
    <w:p w:rsidR="00D1201E" w:rsidRPr="002A798E" w:rsidRDefault="00D1201E" w:rsidP="00644CA4">
      <w:pPr>
        <w:numPr>
          <w:ilvl w:val="0"/>
          <w:numId w:val="18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נפגע מהלך אינו זקוק לטיפול במזרק </w:t>
      </w:r>
      <w:r w:rsidRPr="002A798E">
        <w:rPr>
          <w:rFonts w:ascii="Times New Roman" w:eastAsia="Calibri" w:hAnsi="Times New Roman" w:cs="David" w:hint="cs"/>
          <w:sz w:val="24"/>
        </w:rPr>
        <w:t>TA</w:t>
      </w:r>
    </w:p>
    <w:p w:rsidR="00D1201E" w:rsidRPr="002A798E" w:rsidRDefault="00D1201E" w:rsidP="00644CA4">
      <w:pPr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br w:type="page"/>
      </w:r>
    </w:p>
    <w:p w:rsidR="00D1201E" w:rsidRPr="002A798E" w:rsidRDefault="00D1201E" w:rsidP="00D1201E">
      <w:pPr>
        <w:numPr>
          <w:ilvl w:val="0"/>
          <w:numId w:val="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b/>
          <w:bCs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lastRenderedPageBreak/>
        <w:t xml:space="preserve">צוות האמבולנס בראשותך נקרא לאירוע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במפעל  המבצע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סטרילזציה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באמצעות חומר  קורן ( רדיואקטיבי)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נמסר על נפגע בודד שככול הנראה נפגע מפיצוץ בחדר  בו קיימים חומרים קורנים  ( רדיואקטיביים)- </w:t>
      </w:r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>סמן א</w:t>
      </w:r>
      <w:r w:rsidR="00FA7A49" w:rsidRPr="002A798E">
        <w:rPr>
          <w:rFonts w:ascii="Times New Roman" w:eastAsia="Calibri" w:hAnsi="Times New Roman" w:cs="David" w:hint="cs"/>
          <w:b/>
          <w:bCs/>
          <w:sz w:val="24"/>
          <w:rtl/>
        </w:rPr>
        <w:t>ת במשפט הנכון ביותר לגבי  הנפגע</w:t>
      </w:r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>:</w:t>
      </w:r>
    </w:p>
    <w:p w:rsidR="00D1201E" w:rsidRPr="002A798E" w:rsidRDefault="00D1201E" w:rsidP="00644CA4">
      <w:pPr>
        <w:numPr>
          <w:ilvl w:val="0"/>
          <w:numId w:val="23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הטיפול בנזקי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קרינה קודם  תמיד לטיפול בטראומה</w:t>
      </w:r>
    </w:p>
    <w:p w:rsidR="00D1201E" w:rsidRPr="002A798E" w:rsidRDefault="00D1201E" w:rsidP="00644CA4">
      <w:pPr>
        <w:numPr>
          <w:ilvl w:val="0"/>
          <w:numId w:val="23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היות שאין מה לעשות בהיבטי קרינה לנפגע יש לטפל רק בטראומה</w:t>
      </w:r>
    </w:p>
    <w:p w:rsidR="00D1201E" w:rsidRPr="002A798E" w:rsidRDefault="00FA7A49" w:rsidP="00644CA4">
      <w:pPr>
        <w:numPr>
          <w:ilvl w:val="0"/>
          <w:numId w:val="23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אין חשיבות לסדר הטיפול</w:t>
      </w:r>
    </w:p>
    <w:p w:rsidR="00D1201E" w:rsidRPr="002A798E" w:rsidRDefault="00D1201E" w:rsidP="00644CA4">
      <w:pPr>
        <w:numPr>
          <w:ilvl w:val="0"/>
          <w:numId w:val="23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הטיפול בטראומ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ה קודם תמיד לטיפול בנזקי הקרינה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</w:p>
    <w:p w:rsidR="00D1201E" w:rsidRPr="002A798E" w:rsidRDefault="00D1201E" w:rsidP="00644CA4">
      <w:pPr>
        <w:numPr>
          <w:ilvl w:val="0"/>
          <w:numId w:val="23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הטיפול בטראומה קודם אולם  בכל מקרה יש לפנות את הנפגע לבי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"ח ייעודי  לטיפול בנפגעי קרינה</w:t>
      </w:r>
    </w:p>
    <w:p w:rsidR="00D1201E" w:rsidRPr="002A798E" w:rsidRDefault="00D1201E" w:rsidP="00D1201E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באירוע  בו מעורב שדה קרינה רדיו אקטיבי עקרונות המיגון מתבססים על:</w:t>
      </w:r>
    </w:p>
    <w:p w:rsidR="00D1201E" w:rsidRPr="002A798E" w:rsidRDefault="00D1201E" w:rsidP="00644CA4">
      <w:pPr>
        <w:numPr>
          <w:ilvl w:val="0"/>
          <w:numId w:val="48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מיגון ברמת </w:t>
      </w:r>
      <w:r w:rsidRPr="002A798E">
        <w:rPr>
          <w:rFonts w:ascii="Times New Roman" w:eastAsia="Calibri" w:hAnsi="Times New Roman" w:cs="David"/>
          <w:sz w:val="24"/>
        </w:rPr>
        <w:t>LEVEL A</w:t>
      </w:r>
    </w:p>
    <w:p w:rsidR="00D1201E" w:rsidRPr="002A798E" w:rsidRDefault="00D1201E" w:rsidP="00644CA4">
      <w:pPr>
        <w:numPr>
          <w:ilvl w:val="0"/>
          <w:numId w:val="48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מיגון ברמת </w:t>
      </w:r>
      <w:r w:rsidRPr="002A798E">
        <w:rPr>
          <w:rFonts w:ascii="Times New Roman" w:eastAsia="Calibri" w:hAnsi="Times New Roman" w:cs="David"/>
          <w:sz w:val="24"/>
        </w:rPr>
        <w:t xml:space="preserve">LEVEL C </w:t>
      </w:r>
    </w:p>
    <w:p w:rsidR="00D1201E" w:rsidRPr="002A798E" w:rsidRDefault="00D1201E" w:rsidP="00644CA4">
      <w:pPr>
        <w:numPr>
          <w:ilvl w:val="0"/>
          <w:numId w:val="48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מיגון במסכת </w:t>
      </w:r>
      <w:r w:rsidRPr="002A798E">
        <w:rPr>
          <w:rFonts w:ascii="Times New Roman" w:eastAsia="Calibri" w:hAnsi="Times New Roman" w:cs="David"/>
          <w:sz w:val="24"/>
        </w:rPr>
        <w:t>N</w:t>
      </w:r>
      <w:r w:rsidRPr="002A798E">
        <w:rPr>
          <w:rFonts w:ascii="Times New Roman" w:eastAsia="Calibri" w:hAnsi="Times New Roman" w:cs="David" w:hint="cs"/>
          <w:sz w:val="24"/>
          <w:rtl/>
        </w:rPr>
        <w:t>95 , חלוק, כפפות וכיסויי נעליים ( ערכת מיגון נגיפית)</w:t>
      </w:r>
    </w:p>
    <w:p w:rsidR="00D1201E" w:rsidRPr="002A798E" w:rsidRDefault="00D1201E" w:rsidP="00644CA4">
      <w:pPr>
        <w:numPr>
          <w:ilvl w:val="0"/>
          <w:numId w:val="48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מרחק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מירבי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מהמקור, צמצום זמן השהיי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ה למינימום הנדרש וחסימה פיסית (</w:t>
      </w:r>
      <w:r w:rsidRPr="002A798E">
        <w:rPr>
          <w:rFonts w:ascii="Times New Roman" w:eastAsia="Calibri" w:hAnsi="Times New Roman" w:cs="David" w:hint="cs"/>
          <w:sz w:val="24"/>
          <w:rtl/>
        </w:rPr>
        <w:t>עופרת, בטון)</w:t>
      </w:r>
    </w:p>
    <w:p w:rsidR="00D1201E" w:rsidRPr="002A798E" w:rsidRDefault="00D1201E" w:rsidP="00644CA4">
      <w:pPr>
        <w:numPr>
          <w:ilvl w:val="0"/>
          <w:numId w:val="48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אין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אפשרות להתגונן מפני שדה קרינה</w:t>
      </w:r>
    </w:p>
    <w:p w:rsidR="00D1201E" w:rsidRPr="002A798E" w:rsidRDefault="00D1201E" w:rsidP="00D1201E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מהי ההגדרה לאירוע רב נפגעים?</w:t>
      </w:r>
    </w:p>
    <w:p w:rsidR="00D1201E" w:rsidRPr="002A798E" w:rsidRDefault="00D1201E" w:rsidP="00644CA4">
      <w:pPr>
        <w:numPr>
          <w:ilvl w:val="0"/>
          <w:numId w:val="46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אירוע בו משטרת ישראל הכריזה על הפעל פקודת "אסון המוני"</w:t>
      </w:r>
    </w:p>
    <w:p w:rsidR="00D1201E" w:rsidRPr="002A798E" w:rsidRDefault="00D1201E" w:rsidP="00644CA4">
      <w:pPr>
        <w:numPr>
          <w:ilvl w:val="0"/>
          <w:numId w:val="46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אירוע בו האמצעים ויכולות הטיפול בשטח אינם מספיקים לאורך זמן לטיפול </w:t>
      </w:r>
      <w:r w:rsidR="00FA7A49" w:rsidRPr="002A798E">
        <w:rPr>
          <w:rFonts w:ascii="Times New Roman" w:eastAsia="Calibri" w:hAnsi="Times New Roman" w:cs="David"/>
          <w:sz w:val="24"/>
          <w:rtl/>
        </w:rPr>
        <w:t>בנפגעים באירוע</w:t>
      </w:r>
    </w:p>
    <w:p w:rsidR="00D1201E" w:rsidRPr="002A798E" w:rsidRDefault="00D1201E" w:rsidP="00644CA4">
      <w:pPr>
        <w:numPr>
          <w:ilvl w:val="0"/>
          <w:numId w:val="46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אירוע בו מעל 3 נפגעים ולפ</w:t>
      </w:r>
      <w:r w:rsidR="00FA7A49" w:rsidRPr="002A798E">
        <w:rPr>
          <w:rFonts w:ascii="Times New Roman" w:eastAsia="Calibri" w:hAnsi="Times New Roman" w:cs="David"/>
          <w:sz w:val="24"/>
          <w:rtl/>
        </w:rPr>
        <w:t>חות אחד מהם מוגדר כדחוף לא יציב</w:t>
      </w:r>
    </w:p>
    <w:p w:rsidR="00D1201E" w:rsidRPr="002A798E" w:rsidRDefault="00D1201E" w:rsidP="00644CA4">
      <w:pPr>
        <w:numPr>
          <w:ilvl w:val="0"/>
          <w:numId w:val="46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אירוע בו במהלך 10 הדקות הראשונות של האירוע מגיעים לפחו</w:t>
      </w:r>
      <w:r w:rsidR="00FA7A49" w:rsidRPr="002A798E">
        <w:rPr>
          <w:rFonts w:ascii="Times New Roman" w:eastAsia="Calibri" w:hAnsi="Times New Roman" w:cs="David"/>
          <w:sz w:val="24"/>
          <w:rtl/>
        </w:rPr>
        <w:t xml:space="preserve">ת: 6 אמבולנסים, 2 </w:t>
      </w:r>
      <w:proofErr w:type="spellStart"/>
      <w:r w:rsidR="00FA7A49" w:rsidRPr="002A798E">
        <w:rPr>
          <w:rFonts w:ascii="Times New Roman" w:eastAsia="Calibri" w:hAnsi="Times New Roman" w:cs="David"/>
          <w:sz w:val="24"/>
          <w:rtl/>
        </w:rPr>
        <w:t>נט"נים</w:t>
      </w:r>
      <w:proofErr w:type="spellEnd"/>
      <w:r w:rsidR="00FA7A49" w:rsidRPr="002A798E">
        <w:rPr>
          <w:rFonts w:ascii="Times New Roman" w:eastAsia="Calibri" w:hAnsi="Times New Roman" w:cs="David"/>
          <w:sz w:val="24"/>
          <w:rtl/>
        </w:rPr>
        <w:t xml:space="preserve"> </w:t>
      </w:r>
      <w:proofErr w:type="spellStart"/>
      <w:r w:rsidR="00FA7A49" w:rsidRPr="002A798E">
        <w:rPr>
          <w:rFonts w:ascii="Times New Roman" w:eastAsia="Calibri" w:hAnsi="Times New Roman" w:cs="David"/>
          <w:sz w:val="24"/>
          <w:rtl/>
        </w:rPr>
        <w:t>ותאר"ן</w:t>
      </w:r>
      <w:proofErr w:type="spellEnd"/>
    </w:p>
    <w:p w:rsidR="00D1201E" w:rsidRPr="002A798E" w:rsidRDefault="00D1201E" w:rsidP="00644CA4">
      <w:pPr>
        <w:numPr>
          <w:ilvl w:val="0"/>
          <w:numId w:val="46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אירוע בו מעל 10 נפגעים או אירוע בו מעור</w:t>
      </w:r>
      <w:r w:rsidR="00FA7A49" w:rsidRPr="002A798E">
        <w:rPr>
          <w:rFonts w:ascii="Times New Roman" w:eastAsia="Calibri" w:hAnsi="Times New Roman" w:cs="David"/>
          <w:sz w:val="24"/>
          <w:rtl/>
        </w:rPr>
        <w:t>בים בו יותר מ 2 אמבולנסים ונט"ן</w:t>
      </w:r>
    </w:p>
    <w:p w:rsidR="00D1201E" w:rsidRPr="002A798E" w:rsidRDefault="00D1201E" w:rsidP="00D1201E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644CA4" w:rsidP="00D1201E">
      <w:pPr>
        <w:numPr>
          <w:ilvl w:val="0"/>
          <w:numId w:val="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רמת המיגון</w:t>
      </w:r>
      <w:r w:rsidR="00D1201E" w:rsidRPr="002A798E">
        <w:rPr>
          <w:rFonts w:ascii="Times New Roman" w:eastAsia="Calibri" w:hAnsi="Times New Roman" w:cs="David" w:hint="cs"/>
          <w:sz w:val="24"/>
          <w:rtl/>
        </w:rPr>
        <w:t xml:space="preserve"> של </w:t>
      </w:r>
      <w:r w:rsidR="00D1201E" w:rsidRPr="002A798E">
        <w:rPr>
          <w:rFonts w:ascii="Times New Roman" w:eastAsia="Calibri" w:hAnsi="Times New Roman" w:cs="David" w:hint="cs"/>
          <w:b/>
          <w:bCs/>
          <w:sz w:val="24"/>
          <w:rtl/>
        </w:rPr>
        <w:t>צוותי מד"א</w:t>
      </w:r>
      <w:r w:rsidR="00D1201E" w:rsidRPr="002A798E">
        <w:rPr>
          <w:rFonts w:ascii="Times New Roman" w:eastAsia="Calibri" w:hAnsi="Times New Roman" w:cs="David" w:hint="cs"/>
          <w:sz w:val="24"/>
          <w:rtl/>
        </w:rPr>
        <w:t xml:space="preserve">  בזירת פיצוץ של "פצצה מלוכלכת"  הוא:  </w:t>
      </w:r>
    </w:p>
    <w:p w:rsidR="00D1201E" w:rsidRPr="002A798E" w:rsidRDefault="00D1201E" w:rsidP="00644CA4">
      <w:pPr>
        <w:numPr>
          <w:ilvl w:val="0"/>
          <w:numId w:val="25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ערכת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מלט"ק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2A798E">
        <w:rPr>
          <w:rFonts w:ascii="Times New Roman" w:eastAsia="Calibri" w:hAnsi="Times New Roman" w:cs="David"/>
          <w:sz w:val="24"/>
        </w:rPr>
        <w:t>LEVEL C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לצוותים הפועלים בתוך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המב"ר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/אזור חם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לאחר הפשטה  של הנפגעים מיגון אוניב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רסלי בדגש  על הגנת דרכי הנשימה</w:t>
      </w:r>
    </w:p>
    <w:p w:rsidR="00D1201E" w:rsidRPr="002A798E" w:rsidRDefault="00D1201E" w:rsidP="00644CA4">
      <w:pPr>
        <w:numPr>
          <w:ilvl w:val="0"/>
          <w:numId w:val="25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</w:rPr>
        <w:t>LEVEL A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בלבד</w:t>
      </w:r>
    </w:p>
    <w:p w:rsidR="00D1201E" w:rsidRPr="002A798E" w:rsidRDefault="00D1201E" w:rsidP="00644CA4">
      <w:pPr>
        <w:numPr>
          <w:ilvl w:val="0"/>
          <w:numId w:val="25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היות שמדובר בשדה קרינה אין צורך במיגון היות שהנפגעים אינם מסכנים את הצוות המט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פל</w:t>
      </w:r>
    </w:p>
    <w:p w:rsidR="00D1201E" w:rsidRPr="002A798E" w:rsidRDefault="00FA7A49" w:rsidP="00644CA4">
      <w:pPr>
        <w:numPr>
          <w:ilvl w:val="0"/>
          <w:numId w:val="25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אין צורך במיגון</w:t>
      </w:r>
    </w:p>
    <w:p w:rsidR="00D1201E" w:rsidRPr="002A798E" w:rsidRDefault="00D1201E" w:rsidP="00644CA4">
      <w:pPr>
        <w:numPr>
          <w:ilvl w:val="0"/>
          <w:numId w:val="25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היות שיכולת החלקיקים לחדוד מבעד לעור קטנה מ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ספיק להתמגן במסכת פה אף וכפפות</w:t>
      </w:r>
    </w:p>
    <w:p w:rsidR="00644CA4" w:rsidRPr="002A798E" w:rsidRDefault="00644CA4" w:rsidP="00644CA4">
      <w:pPr>
        <w:tabs>
          <w:tab w:val="left" w:pos="651"/>
        </w:tabs>
        <w:bidi/>
        <w:spacing w:after="0"/>
        <w:ind w:left="1080"/>
        <w:contextualSpacing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pStyle w:val="a9"/>
        <w:numPr>
          <w:ilvl w:val="0"/>
          <w:numId w:val="4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 w:hint="eastAsia"/>
          <w:sz w:val="24"/>
          <w:szCs w:val="24"/>
          <w:rtl/>
        </w:rPr>
        <w:t>תוצאות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רעידת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האדמה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מושפעים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ממספר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גורמים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.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מהו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הגורם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העיקרי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עליו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יכול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האדם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להשפיע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על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מנת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להקטין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את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הקיף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הפגיעה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בנפש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ולשפר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את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מהירות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ההתאוששות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מהאסון</w:t>
      </w:r>
      <w:r w:rsidRPr="002A798E">
        <w:rPr>
          <w:rFonts w:ascii="Times New Roman" w:hAnsi="Times New Roman" w:cs="David"/>
          <w:sz w:val="24"/>
          <w:szCs w:val="24"/>
          <w:rtl/>
        </w:rPr>
        <w:t>.</w:t>
      </w:r>
    </w:p>
    <w:p w:rsidR="00D1201E" w:rsidRPr="002A798E" w:rsidRDefault="00D1201E" w:rsidP="00644CA4">
      <w:pPr>
        <w:pStyle w:val="a9"/>
        <w:numPr>
          <w:ilvl w:val="0"/>
          <w:numId w:val="41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 w:hint="eastAsia"/>
          <w:sz w:val="24"/>
          <w:szCs w:val="24"/>
          <w:rtl/>
        </w:rPr>
        <w:t>מוכנות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אישית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ומשפחתית</w:t>
      </w:r>
    </w:p>
    <w:p w:rsidR="00D1201E" w:rsidRPr="002A798E" w:rsidRDefault="00FA7A49" w:rsidP="00644CA4">
      <w:pPr>
        <w:pStyle w:val="a9"/>
        <w:numPr>
          <w:ilvl w:val="0"/>
          <w:numId w:val="41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 w:hint="cs"/>
          <w:sz w:val="24"/>
          <w:szCs w:val="24"/>
          <w:rtl/>
        </w:rPr>
        <w:t>בנייה ע"פ התקן</w:t>
      </w:r>
    </w:p>
    <w:p w:rsidR="00D1201E" w:rsidRPr="002A798E" w:rsidRDefault="00D1201E" w:rsidP="00644CA4">
      <w:pPr>
        <w:pStyle w:val="a9"/>
        <w:numPr>
          <w:ilvl w:val="0"/>
          <w:numId w:val="41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 w:hint="eastAsia"/>
          <w:sz w:val="24"/>
          <w:szCs w:val="24"/>
          <w:rtl/>
        </w:rPr>
        <w:t>עוצמת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רעידת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האדמה</w:t>
      </w:r>
    </w:p>
    <w:p w:rsidR="00D1201E" w:rsidRPr="002A798E" w:rsidRDefault="00D1201E" w:rsidP="00644CA4">
      <w:pPr>
        <w:pStyle w:val="a9"/>
        <w:numPr>
          <w:ilvl w:val="0"/>
          <w:numId w:val="41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 w:hint="eastAsia"/>
          <w:sz w:val="24"/>
          <w:szCs w:val="24"/>
          <w:rtl/>
        </w:rPr>
        <w:t>סוג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הקרקע</w:t>
      </w:r>
    </w:p>
    <w:p w:rsidR="00D1201E" w:rsidRPr="002A798E" w:rsidRDefault="00D1201E" w:rsidP="00644CA4">
      <w:pPr>
        <w:pStyle w:val="a9"/>
        <w:numPr>
          <w:ilvl w:val="0"/>
          <w:numId w:val="41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 w:hint="eastAsia"/>
          <w:sz w:val="24"/>
          <w:szCs w:val="24"/>
          <w:rtl/>
        </w:rPr>
        <w:t>קירבה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למוקד</w:t>
      </w:r>
    </w:p>
    <w:p w:rsidR="00D1201E" w:rsidRPr="002A798E" w:rsidRDefault="00D1201E" w:rsidP="00FA7A49">
      <w:pPr>
        <w:bidi/>
        <w:spacing w:after="0"/>
        <w:rPr>
          <w:rFonts w:ascii="Times New Roman" w:hAnsi="Times New Roman" w:cs="David"/>
          <w:sz w:val="24"/>
          <w:rtl/>
        </w:rPr>
      </w:pPr>
    </w:p>
    <w:p w:rsidR="00644CA4" w:rsidRPr="002A798E" w:rsidRDefault="00644CA4" w:rsidP="00644CA4">
      <w:pPr>
        <w:bidi/>
        <w:spacing w:after="0"/>
        <w:rPr>
          <w:rFonts w:ascii="Times New Roman" w:hAnsi="Times New Roman" w:cs="David"/>
          <w:sz w:val="24"/>
          <w:rtl/>
        </w:rPr>
      </w:pPr>
    </w:p>
    <w:p w:rsidR="00644CA4" w:rsidRPr="002A798E" w:rsidRDefault="00644CA4" w:rsidP="00644CA4">
      <w:pPr>
        <w:bidi/>
        <w:spacing w:after="0"/>
        <w:rPr>
          <w:rFonts w:ascii="Times New Roman" w:hAnsi="Times New Roman" w:cs="David"/>
          <w:sz w:val="24"/>
          <w:rtl/>
        </w:rPr>
      </w:pPr>
    </w:p>
    <w:p w:rsidR="00644CA4" w:rsidRPr="002A798E" w:rsidRDefault="00644CA4" w:rsidP="00644CA4">
      <w:pPr>
        <w:bidi/>
        <w:spacing w:after="0"/>
        <w:rPr>
          <w:rFonts w:ascii="Times New Roman" w:hAnsi="Times New Roman" w:cs="David"/>
          <w:sz w:val="24"/>
          <w:rtl/>
        </w:rPr>
      </w:pPr>
    </w:p>
    <w:p w:rsidR="00644CA4" w:rsidRPr="002A798E" w:rsidRDefault="00644CA4" w:rsidP="00644CA4">
      <w:pPr>
        <w:bidi/>
        <w:spacing w:after="0"/>
        <w:rPr>
          <w:rFonts w:ascii="Times New Roman" w:hAnsi="Times New Roman" w:cs="David"/>
          <w:sz w:val="24"/>
          <w:rtl/>
        </w:rPr>
      </w:pPr>
    </w:p>
    <w:p w:rsidR="00644CA4" w:rsidRPr="002A798E" w:rsidRDefault="00644CA4" w:rsidP="00644CA4">
      <w:pPr>
        <w:bidi/>
        <w:spacing w:after="0"/>
        <w:rPr>
          <w:rFonts w:ascii="Times New Roman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lastRenderedPageBreak/>
        <w:t xml:space="preserve">אדם שנימצא </w:t>
      </w:r>
      <w:r w:rsidRPr="002A798E">
        <w:rPr>
          <w:rFonts w:ascii="Times New Roman" w:eastAsia="Calibri" w:hAnsi="Times New Roman" w:cs="David"/>
          <w:b/>
          <w:bCs/>
          <w:sz w:val="24"/>
          <w:rtl/>
        </w:rPr>
        <w:t>בביתו</w:t>
      </w:r>
      <w:r w:rsidRPr="002A798E">
        <w:rPr>
          <w:rFonts w:ascii="Times New Roman" w:eastAsia="Calibri" w:hAnsi="Times New Roman" w:cs="David"/>
          <w:sz w:val="24"/>
          <w:rtl/>
        </w:rPr>
        <w:t xml:space="preserve"> עם תחילת רעידת א</w:t>
      </w:r>
      <w:r w:rsidR="00FA7A49" w:rsidRPr="002A798E">
        <w:rPr>
          <w:rFonts w:ascii="Times New Roman" w:eastAsia="Calibri" w:hAnsi="Times New Roman" w:cs="David"/>
          <w:sz w:val="24"/>
          <w:rtl/>
        </w:rPr>
        <w:t>דמה צריך ( בעדיפות הגבוהה ביותר</w:t>
      </w:r>
      <w:r w:rsidRPr="002A798E">
        <w:rPr>
          <w:rFonts w:ascii="Times New Roman" w:eastAsia="Calibri" w:hAnsi="Times New Roman" w:cs="David"/>
          <w:sz w:val="24"/>
          <w:rtl/>
        </w:rPr>
        <w:t>):</w:t>
      </w:r>
    </w:p>
    <w:p w:rsidR="00D1201E" w:rsidRPr="002A798E" w:rsidRDefault="00D1201E" w:rsidP="00644CA4">
      <w:pPr>
        <w:numPr>
          <w:ilvl w:val="0"/>
          <w:numId w:val="2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להתחבא מתחת למשקוף</w:t>
      </w:r>
    </w:p>
    <w:p w:rsidR="00D1201E" w:rsidRPr="002A798E" w:rsidRDefault="00D1201E" w:rsidP="00644CA4">
      <w:pPr>
        <w:numPr>
          <w:ilvl w:val="0"/>
          <w:numId w:val="2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לעלות לגג</w:t>
      </w:r>
    </w:p>
    <w:p w:rsidR="00D1201E" w:rsidRPr="002A798E" w:rsidRDefault="00D1201E" w:rsidP="00644CA4">
      <w:pPr>
        <w:numPr>
          <w:ilvl w:val="0"/>
          <w:numId w:val="2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להישאר בבית כי החשש העיקרי ברעידת אד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מה הינו ההיפגעות מחפצים נופלים</w:t>
      </w:r>
    </w:p>
    <w:p w:rsidR="00D1201E" w:rsidRPr="002A798E" w:rsidRDefault="00D1201E" w:rsidP="00644CA4">
      <w:pPr>
        <w:numPr>
          <w:ilvl w:val="0"/>
          <w:numId w:val="2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להתחב</w:t>
      </w:r>
      <w:r w:rsidRPr="002A798E">
        <w:rPr>
          <w:rFonts w:ascii="Times New Roman" w:eastAsia="Calibri" w:hAnsi="Times New Roman" w:cs="David" w:hint="cs"/>
          <w:sz w:val="24"/>
          <w:rtl/>
        </w:rPr>
        <w:t>א</w:t>
      </w:r>
      <w:r w:rsidRPr="002A798E">
        <w:rPr>
          <w:rFonts w:ascii="Times New Roman" w:eastAsia="Calibri" w:hAnsi="Times New Roman" w:cs="David"/>
          <w:sz w:val="24"/>
          <w:rtl/>
        </w:rPr>
        <w:t xml:space="preserve"> מתחת לשולחן</w:t>
      </w:r>
    </w:p>
    <w:p w:rsidR="00D1201E" w:rsidRPr="002A798E" w:rsidRDefault="00D1201E" w:rsidP="00644CA4">
      <w:pPr>
        <w:numPr>
          <w:ilvl w:val="0"/>
          <w:numId w:val="2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לצאת לשטח פתוח או להיכנס למרחב מוגן</w:t>
      </w:r>
    </w:p>
    <w:p w:rsidR="00D1201E" w:rsidRPr="002A798E" w:rsidRDefault="00D1201E" w:rsidP="00D1201E">
      <w:pPr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FA7A49">
      <w:pPr>
        <w:numPr>
          <w:ilvl w:val="0"/>
          <w:numId w:val="4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הנך</w:t>
      </w:r>
      <w:r w:rsidRPr="002A798E">
        <w:rPr>
          <w:rFonts w:ascii="Times New Roman" w:eastAsia="Calibri" w:hAnsi="Times New Roman" w:cs="David"/>
          <w:sz w:val="24"/>
          <w:rtl/>
        </w:rPr>
        <w:t xml:space="preserve"> איש צוות באמבולנס לבן שהגיע לאזור הרס עם כמה עשרות נפגעים כיצד תנהג ( אין קשר עם המוקד)?</w:t>
      </w:r>
    </w:p>
    <w:p w:rsidR="00D1201E" w:rsidRPr="002A798E" w:rsidRDefault="00D1201E" w:rsidP="00644CA4">
      <w:pPr>
        <w:numPr>
          <w:ilvl w:val="0"/>
          <w:numId w:val="2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אמיין וא</w:t>
      </w:r>
      <w:r w:rsidRPr="002A798E">
        <w:rPr>
          <w:rFonts w:ascii="Times New Roman" w:eastAsia="Calibri" w:hAnsi="Times New Roman" w:cs="David"/>
          <w:sz w:val="24"/>
          <w:rtl/>
        </w:rPr>
        <w:t>ט</w:t>
      </w:r>
      <w:r w:rsidRPr="002A798E">
        <w:rPr>
          <w:rFonts w:ascii="Times New Roman" w:eastAsia="Calibri" w:hAnsi="Times New Roman" w:cs="David" w:hint="cs"/>
          <w:sz w:val="24"/>
          <w:rtl/>
        </w:rPr>
        <w:t>פ</w:t>
      </w:r>
      <w:r w:rsidRPr="002A798E">
        <w:rPr>
          <w:rFonts w:ascii="Times New Roman" w:eastAsia="Calibri" w:hAnsi="Times New Roman" w:cs="David"/>
          <w:sz w:val="24"/>
          <w:rtl/>
        </w:rPr>
        <w:t xml:space="preserve">ל בפצועים ברי הצלה זמנים לטיפול ופינוי , פינוי בהתאם לקדימויות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כולל פינוי נפגעים דחופים </w:t>
      </w:r>
      <w:r w:rsidRPr="002A798E">
        <w:rPr>
          <w:rFonts w:ascii="Times New Roman" w:eastAsia="Calibri" w:hAnsi="Times New Roman" w:cs="David"/>
          <w:sz w:val="24"/>
          <w:rtl/>
        </w:rPr>
        <w:t xml:space="preserve"> באמצעים מאולתרים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ורכבים לא ייעודיים </w:t>
      </w:r>
    </w:p>
    <w:p w:rsidR="00D1201E" w:rsidRPr="002A798E" w:rsidRDefault="00D1201E" w:rsidP="00644CA4">
      <w:pPr>
        <w:numPr>
          <w:ilvl w:val="0"/>
          <w:numId w:val="2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עולה על אתר ההרס הקרוב אליי ביותר ומתחיל למיין את הלכודים. הפצועי</w:t>
      </w:r>
      <w:r w:rsidR="00FA7A49" w:rsidRPr="002A798E">
        <w:rPr>
          <w:rFonts w:ascii="Times New Roman" w:eastAsia="Calibri" w:hAnsi="Times New Roman" w:cs="David"/>
          <w:sz w:val="24"/>
          <w:rtl/>
        </w:rPr>
        <w:t>ם הלא לכודים יסתדרו בכוחות עצמם</w:t>
      </w:r>
    </w:p>
    <w:p w:rsidR="00D1201E" w:rsidRPr="002A798E" w:rsidRDefault="00D1201E" w:rsidP="00644CA4">
      <w:pPr>
        <w:numPr>
          <w:ilvl w:val="0"/>
          <w:numId w:val="2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מחכה עד לצבירת כוחות רפואה ורק אז תחיל לטפל</w:t>
      </w:r>
    </w:p>
    <w:p w:rsidR="00D1201E" w:rsidRPr="002A798E" w:rsidRDefault="00D1201E" w:rsidP="00644CA4">
      <w:pPr>
        <w:numPr>
          <w:ilvl w:val="0"/>
          <w:numId w:val="2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מקים אתר טיפול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ע"ב</w:t>
      </w:r>
      <w:r w:rsidRPr="002A798E">
        <w:rPr>
          <w:rFonts w:ascii="Times New Roman" w:eastAsia="Calibri" w:hAnsi="Times New Roman" w:cs="David"/>
          <w:sz w:val="24"/>
          <w:rtl/>
        </w:rPr>
        <w:t xml:space="preserve"> הציוד </w:t>
      </w:r>
      <w:r w:rsidRPr="002A798E">
        <w:rPr>
          <w:rFonts w:ascii="Times New Roman" w:eastAsia="Calibri" w:hAnsi="Times New Roman" w:cs="David" w:hint="cs"/>
          <w:sz w:val="24"/>
          <w:rtl/>
        </w:rPr>
        <w:t>הנמצא ב</w:t>
      </w:r>
      <w:r w:rsidRPr="002A798E">
        <w:rPr>
          <w:rFonts w:ascii="Times New Roman" w:eastAsia="Calibri" w:hAnsi="Times New Roman" w:cs="David"/>
          <w:sz w:val="24"/>
          <w:rtl/>
        </w:rPr>
        <w:t xml:space="preserve">אמבולנס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,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כורז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לכול הנפגעים מהסביבה להגיע למקום בו אני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נמצא לקבל טיפול</w:t>
      </w:r>
    </w:p>
    <w:p w:rsidR="00D1201E" w:rsidRPr="002A798E" w:rsidRDefault="00D1201E" w:rsidP="00644CA4">
      <w:pPr>
        <w:numPr>
          <w:ilvl w:val="0"/>
          <w:numId w:val="2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היות שבאתר הרס קיימת בעי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ית בטיחות  אמתין להנחיות פקע"ר</w:t>
      </w:r>
    </w:p>
    <w:p w:rsidR="00D1201E" w:rsidRPr="002A798E" w:rsidRDefault="00D1201E" w:rsidP="00D1201E">
      <w:pPr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פצועים באתר טיפול שתויגו בתג מיון כחול ( אנוש) יפנו :</w:t>
      </w:r>
    </w:p>
    <w:p w:rsidR="00D1201E" w:rsidRPr="002A798E" w:rsidRDefault="00D1201E" w:rsidP="00644CA4">
      <w:pPr>
        <w:numPr>
          <w:ilvl w:val="0"/>
          <w:numId w:val="4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לפני כולם</w:t>
      </w:r>
    </w:p>
    <w:p w:rsidR="00D1201E" w:rsidRPr="002A798E" w:rsidRDefault="00D1201E" w:rsidP="00644CA4">
      <w:pPr>
        <w:numPr>
          <w:ilvl w:val="0"/>
          <w:numId w:val="4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לא יפונו כלל</w:t>
      </w:r>
    </w:p>
    <w:p w:rsidR="00D1201E" w:rsidRPr="002A798E" w:rsidRDefault="00D1201E" w:rsidP="00644CA4">
      <w:pPr>
        <w:numPr>
          <w:ilvl w:val="0"/>
          <w:numId w:val="4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יפנו מיד אחר סיום פינוי הנפגעים שתויגו ירוק</w:t>
      </w:r>
    </w:p>
    <w:p w:rsidR="00D1201E" w:rsidRPr="002A798E" w:rsidRDefault="00D1201E" w:rsidP="00644CA4">
      <w:pPr>
        <w:numPr>
          <w:ilvl w:val="0"/>
          <w:numId w:val="4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יפונו לאחר הנפגעים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שתויגו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אדום אולם לא ברכבים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ייעודיים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</w:p>
    <w:p w:rsidR="00D1201E" w:rsidRPr="002A798E" w:rsidRDefault="00D1201E" w:rsidP="00644CA4">
      <w:pPr>
        <w:numPr>
          <w:ilvl w:val="0"/>
          <w:numId w:val="4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יפנו רק במידה בו אין פצועים שתויגו אדום / צהוב </w:t>
      </w:r>
    </w:p>
    <w:p w:rsidR="00D1201E" w:rsidRPr="002A798E" w:rsidRDefault="00D1201E" w:rsidP="00D1201E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החלטה על הכרזת 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 במרחב מד"א יכולה להתקבל ע"י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:</w:t>
      </w:r>
    </w:p>
    <w:p w:rsidR="00D1201E" w:rsidRPr="002A798E" w:rsidRDefault="00D1201E" w:rsidP="00644CA4">
      <w:pPr>
        <w:numPr>
          <w:ilvl w:val="0"/>
          <w:numId w:val="31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מנהל המרחב בל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בד לאחר קבלת דיווח ראשוני מהשטח</w:t>
      </w:r>
    </w:p>
    <w:p w:rsidR="00D1201E" w:rsidRPr="002A798E" w:rsidRDefault="00D1201E" w:rsidP="00644CA4">
      <w:pPr>
        <w:numPr>
          <w:ilvl w:val="0"/>
          <w:numId w:val="31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צוות המוקד ע"ב מידע טלפוני המתקבל מהזיר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ה או ע"י איש הצוות הראשון בזירה</w:t>
      </w:r>
    </w:p>
    <w:p w:rsidR="00D1201E" w:rsidRPr="002A798E" w:rsidRDefault="00FA7A49" w:rsidP="00644CA4">
      <w:pPr>
        <w:numPr>
          <w:ilvl w:val="0"/>
          <w:numId w:val="31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מפקד האירוע מטעם משטרת ישראל</w:t>
      </w:r>
    </w:p>
    <w:p w:rsidR="00D1201E" w:rsidRPr="002A798E" w:rsidRDefault="00D1201E" w:rsidP="00644CA4">
      <w:pPr>
        <w:numPr>
          <w:ilvl w:val="0"/>
          <w:numId w:val="31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צוות המוקד רק לאחר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קבלת דיווח </w:t>
      </w:r>
      <w:proofErr w:type="spellStart"/>
      <w:r w:rsidR="00FA7A49" w:rsidRPr="002A798E">
        <w:rPr>
          <w:rFonts w:ascii="Times New Roman" w:eastAsia="Calibri" w:hAnsi="Times New Roman" w:cs="David" w:hint="cs"/>
          <w:sz w:val="24"/>
          <w:rtl/>
        </w:rPr>
        <w:t>מפראמדיק</w:t>
      </w:r>
      <w:proofErr w:type="spellEnd"/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ראשון בזירה</w:t>
      </w:r>
    </w:p>
    <w:p w:rsidR="00D1201E" w:rsidRPr="002A798E" w:rsidRDefault="00D1201E" w:rsidP="00644CA4">
      <w:pPr>
        <w:numPr>
          <w:ilvl w:val="0"/>
          <w:numId w:val="31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המוקד ל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אחר התייעצות ואישור  מנהל המרחב</w:t>
      </w:r>
    </w:p>
    <w:p w:rsidR="00D1201E" w:rsidRPr="002A798E" w:rsidRDefault="00D1201E" w:rsidP="00D1201E">
      <w:pPr>
        <w:bidi/>
        <w:spacing w:after="0"/>
        <w:ind w:left="1080"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proofErr w:type="spellStart"/>
      <w:r w:rsidRPr="002A798E">
        <w:rPr>
          <w:rFonts w:ascii="Times New Roman" w:eastAsia="Calibri" w:hAnsi="Times New Roman" w:cs="David"/>
          <w:sz w:val="24"/>
          <w:rtl/>
        </w:rPr>
        <w:t>באר"ן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 xml:space="preserve"> באזור עירוני יש חשיבות רבה למקום חניית האמבולנס הראשון, מהם העקרונות המנחים בבחירת מיקום החניה?</w:t>
      </w:r>
    </w:p>
    <w:p w:rsidR="00D1201E" w:rsidRPr="002A798E" w:rsidRDefault="00D1201E" w:rsidP="00D1201E">
      <w:pPr>
        <w:numPr>
          <w:ilvl w:val="0"/>
          <w:numId w:val="3"/>
        </w:numPr>
        <w:bidi/>
        <w:spacing w:after="0"/>
        <w:contextualSpacing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בטיחות הצוותים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והנפגעים </w:t>
      </w:r>
      <w:r w:rsidRPr="002A798E">
        <w:rPr>
          <w:rFonts w:ascii="Times New Roman" w:eastAsia="Calibri" w:hAnsi="Times New Roman" w:cs="David"/>
          <w:sz w:val="24"/>
          <w:rtl/>
        </w:rPr>
        <w:t xml:space="preserve">, השארת מקום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לתאר"ן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 xml:space="preserve"> ולפריסת אתר טיפול, קידמת הרכב</w:t>
      </w:r>
      <w:r w:rsidR="00FA7A49" w:rsidRPr="002A798E">
        <w:rPr>
          <w:rFonts w:ascii="Times New Roman" w:eastAsia="Calibri" w:hAnsi="Times New Roman" w:cs="David"/>
          <w:sz w:val="24"/>
          <w:rtl/>
        </w:rPr>
        <w:t xml:space="preserve"> לכיוון האירוע לשם שימוש בכריזה</w:t>
      </w:r>
    </w:p>
    <w:p w:rsidR="00D1201E" w:rsidRPr="002A798E" w:rsidRDefault="00D1201E" w:rsidP="00D1201E">
      <w:pPr>
        <w:numPr>
          <w:ilvl w:val="0"/>
          <w:numId w:val="3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בטיחות הצוותים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והנפגעים </w:t>
      </w:r>
      <w:r w:rsidRPr="002A798E">
        <w:rPr>
          <w:rFonts w:ascii="Times New Roman" w:eastAsia="Calibri" w:hAnsi="Times New Roman" w:cs="David"/>
          <w:sz w:val="24"/>
          <w:rtl/>
        </w:rPr>
        <w:t>, השארת צירים פנויים, קרבה מספקת לנפגעים</w:t>
      </w:r>
      <w:r w:rsidR="00FA7A49" w:rsidRPr="002A798E">
        <w:rPr>
          <w:rFonts w:ascii="Times New Roman" w:eastAsia="Calibri" w:hAnsi="Times New Roman" w:cs="David"/>
          <w:sz w:val="24"/>
          <w:rtl/>
        </w:rPr>
        <w:t>, מיקום מרכזי כמוקד שליטה וכסמן</w:t>
      </w:r>
    </w:p>
    <w:p w:rsidR="00D1201E" w:rsidRPr="002A798E" w:rsidRDefault="00D1201E" w:rsidP="00D1201E">
      <w:pPr>
        <w:numPr>
          <w:ilvl w:val="0"/>
          <w:numId w:val="3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בטיחות הצוותים, קירבה מספקת לנפגעים, מרחק של 150 – 200 מטרים </w:t>
      </w:r>
      <w:r w:rsidR="00FA7A49" w:rsidRPr="002A798E">
        <w:rPr>
          <w:rFonts w:ascii="Times New Roman" w:eastAsia="Calibri" w:hAnsi="Times New Roman" w:cs="David"/>
          <w:sz w:val="24"/>
          <w:rtl/>
        </w:rPr>
        <w:t>במתארי פיצוץ ומרחב תמרון לכבאית</w:t>
      </w:r>
    </w:p>
    <w:p w:rsidR="00D1201E" w:rsidRPr="002A798E" w:rsidRDefault="00D1201E" w:rsidP="00D1201E">
      <w:pPr>
        <w:numPr>
          <w:ilvl w:val="0"/>
          <w:numId w:val="3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בטיחות הצוותים, הוראות פיקוח עירוני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בזריה בזירה </w:t>
      </w:r>
      <w:r w:rsidRPr="002A798E">
        <w:rPr>
          <w:rFonts w:ascii="Times New Roman" w:eastAsia="Calibri" w:hAnsi="Times New Roman" w:cs="David"/>
          <w:sz w:val="24"/>
          <w:rtl/>
        </w:rPr>
        <w:t>, מרחב חניה לאמבו</w:t>
      </w:r>
      <w:r w:rsidR="00FA7A49" w:rsidRPr="002A798E">
        <w:rPr>
          <w:rFonts w:ascii="Times New Roman" w:eastAsia="Calibri" w:hAnsi="Times New Roman" w:cs="David"/>
          <w:sz w:val="24"/>
          <w:rtl/>
        </w:rPr>
        <w:t>לנסים נוספים ומניעת חסימת צירים</w:t>
      </w:r>
    </w:p>
    <w:p w:rsidR="00D1201E" w:rsidRPr="002A798E" w:rsidRDefault="00D1201E" w:rsidP="00D1201E">
      <w:pPr>
        <w:numPr>
          <w:ilvl w:val="0"/>
          <w:numId w:val="3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בטיחות הצוותים והנפגעים,</w:t>
      </w:r>
      <w:r w:rsidRPr="002A798E">
        <w:rPr>
          <w:rFonts w:ascii="Times New Roman" w:eastAsia="Calibri" w:hAnsi="Times New Roman" w:cs="David"/>
          <w:sz w:val="24"/>
          <w:rtl/>
        </w:rPr>
        <w:t xml:space="preserve"> השארת צירים פנויים,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השארת מקום לאתר טיפול </w:t>
      </w:r>
      <w:r w:rsidR="00FA7A49" w:rsidRPr="002A798E">
        <w:rPr>
          <w:rFonts w:ascii="Times New Roman" w:eastAsia="Calibri" w:hAnsi="Times New Roman" w:cs="David"/>
          <w:sz w:val="24"/>
          <w:rtl/>
        </w:rPr>
        <w:t>, מיקום מרכזי כמוקד שליטה וכסמן</w:t>
      </w:r>
    </w:p>
    <w:p w:rsidR="00D1201E" w:rsidRPr="002A798E" w:rsidRDefault="00D1201E" w:rsidP="00D1201E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644CA4" w:rsidRPr="002A798E" w:rsidRDefault="00644CA4" w:rsidP="00644CA4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644CA4" w:rsidRPr="002A798E" w:rsidRDefault="00644CA4" w:rsidP="00644CA4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644CA4" w:rsidRPr="002A798E" w:rsidRDefault="00644CA4" w:rsidP="00644CA4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lastRenderedPageBreak/>
        <w:t xml:space="preserve">הדיווח הראשוני 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יכלול את הבאים:</w:t>
      </w:r>
    </w:p>
    <w:p w:rsidR="00D1201E" w:rsidRPr="002A798E" w:rsidRDefault="00D1201E" w:rsidP="00644CA4">
      <w:pPr>
        <w:pStyle w:val="a9"/>
        <w:numPr>
          <w:ilvl w:val="0"/>
          <w:numId w:val="40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 w:hint="cs"/>
          <w:sz w:val="24"/>
          <w:szCs w:val="24"/>
          <w:rtl/>
        </w:rPr>
        <w:t>אופי האירוע וסכנות, הערכת מספר הנפגעים, צירים ושטח כינוס, הכרזה על "פיקוד 10" וזהו</w:t>
      </w:r>
      <w:r w:rsidR="00FA7A49" w:rsidRPr="002A798E">
        <w:rPr>
          <w:rFonts w:ascii="Times New Roman" w:hAnsi="Times New Roman" w:cs="David" w:hint="cs"/>
          <w:sz w:val="24"/>
          <w:szCs w:val="24"/>
          <w:rtl/>
        </w:rPr>
        <w:t>ת הגורם המשטרתי שמנהל את האירוע</w:t>
      </w:r>
    </w:p>
    <w:p w:rsidR="00D1201E" w:rsidRPr="002A798E" w:rsidRDefault="00D1201E" w:rsidP="00644CA4">
      <w:pPr>
        <w:pStyle w:val="a9"/>
        <w:numPr>
          <w:ilvl w:val="0"/>
          <w:numId w:val="40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 w:hint="cs"/>
          <w:sz w:val="24"/>
          <w:szCs w:val="24"/>
          <w:rtl/>
        </w:rPr>
        <w:t xml:space="preserve">מיקום מדויק 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2A798E">
        <w:rPr>
          <w:rFonts w:ascii="Times New Roman" w:hAnsi="Times New Roman" w:cs="David" w:hint="cs"/>
          <w:sz w:val="24"/>
          <w:szCs w:val="24"/>
          <w:rtl/>
        </w:rPr>
        <w:t>אופי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cs"/>
          <w:sz w:val="24"/>
          <w:szCs w:val="24"/>
          <w:rtl/>
        </w:rPr>
        <w:t>האירוע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cs"/>
          <w:sz w:val="24"/>
          <w:szCs w:val="24"/>
          <w:rtl/>
        </w:rPr>
        <w:t>וסכנות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2A798E">
        <w:rPr>
          <w:rFonts w:ascii="Times New Roman" w:hAnsi="Times New Roman" w:cs="David" w:hint="cs"/>
          <w:sz w:val="24"/>
          <w:szCs w:val="24"/>
          <w:rtl/>
        </w:rPr>
        <w:t>מספר מדויק של הנפגעים בחלוקה לדחופים/לא דחופים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2A798E">
        <w:rPr>
          <w:rFonts w:ascii="Times New Roman" w:hAnsi="Times New Roman" w:cs="David" w:hint="cs"/>
          <w:sz w:val="24"/>
          <w:szCs w:val="24"/>
          <w:rtl/>
        </w:rPr>
        <w:t>צירים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cs"/>
          <w:sz w:val="24"/>
          <w:szCs w:val="24"/>
          <w:rtl/>
        </w:rPr>
        <w:t>ושטח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cs"/>
          <w:sz w:val="24"/>
          <w:szCs w:val="24"/>
          <w:rtl/>
        </w:rPr>
        <w:t>כינוס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2A798E">
        <w:rPr>
          <w:rFonts w:ascii="Times New Roman" w:hAnsi="Times New Roman" w:cs="David" w:hint="cs"/>
          <w:sz w:val="24"/>
          <w:szCs w:val="24"/>
          <w:rtl/>
        </w:rPr>
        <w:t>הכרזה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cs"/>
          <w:sz w:val="24"/>
          <w:szCs w:val="24"/>
          <w:rtl/>
        </w:rPr>
        <w:t>על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"</w:t>
      </w:r>
      <w:r w:rsidRPr="002A798E">
        <w:rPr>
          <w:rFonts w:ascii="Times New Roman" w:hAnsi="Times New Roman" w:cs="David" w:hint="cs"/>
          <w:sz w:val="24"/>
          <w:szCs w:val="24"/>
          <w:rtl/>
        </w:rPr>
        <w:t>פיקוד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10"</w:t>
      </w:r>
    </w:p>
    <w:p w:rsidR="00D1201E" w:rsidRPr="002A798E" w:rsidRDefault="00D1201E" w:rsidP="00644CA4">
      <w:pPr>
        <w:pStyle w:val="a9"/>
        <w:numPr>
          <w:ilvl w:val="0"/>
          <w:numId w:val="40"/>
        </w:num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2A798E">
        <w:rPr>
          <w:rFonts w:ascii="Times New Roman" w:hAnsi="Times New Roman" w:cs="David" w:hint="cs"/>
          <w:sz w:val="24"/>
          <w:szCs w:val="24"/>
          <w:rtl/>
        </w:rPr>
        <w:t>מיקום מדויק , אופי האירוע וסכנות, הערכת מספר הנפגעים, צירים ושטח כינוס, הכרזה על "פיקוד 10"</w:t>
      </w:r>
    </w:p>
    <w:p w:rsidR="00D1201E" w:rsidRPr="002A798E" w:rsidRDefault="00D1201E" w:rsidP="00644CA4">
      <w:pPr>
        <w:pStyle w:val="a9"/>
        <w:numPr>
          <w:ilvl w:val="0"/>
          <w:numId w:val="40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 w:hint="cs"/>
          <w:sz w:val="24"/>
          <w:szCs w:val="24"/>
          <w:rtl/>
        </w:rPr>
        <w:t>מיקום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cs"/>
          <w:sz w:val="24"/>
          <w:szCs w:val="24"/>
          <w:rtl/>
        </w:rPr>
        <w:t>מדויק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, </w:t>
      </w:r>
      <w:r w:rsidRPr="002A798E">
        <w:rPr>
          <w:rFonts w:ascii="Times New Roman" w:hAnsi="Times New Roman" w:cs="David" w:hint="cs"/>
          <w:sz w:val="24"/>
          <w:szCs w:val="24"/>
          <w:rtl/>
        </w:rPr>
        <w:t>אופי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cs"/>
          <w:sz w:val="24"/>
          <w:szCs w:val="24"/>
          <w:rtl/>
        </w:rPr>
        <w:t>האירוע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cs"/>
          <w:sz w:val="24"/>
          <w:szCs w:val="24"/>
          <w:rtl/>
        </w:rPr>
        <w:t>וסכנות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2A798E">
        <w:rPr>
          <w:rFonts w:ascii="Times New Roman" w:hAnsi="Times New Roman" w:cs="David" w:hint="cs"/>
          <w:sz w:val="24"/>
          <w:szCs w:val="24"/>
          <w:rtl/>
        </w:rPr>
        <w:t>מספר הנפגעים בחלוקה לדחופים/לא דחופים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2A798E">
        <w:rPr>
          <w:rFonts w:ascii="Times New Roman" w:hAnsi="Times New Roman" w:cs="David" w:hint="cs"/>
          <w:sz w:val="24"/>
          <w:szCs w:val="24"/>
          <w:rtl/>
        </w:rPr>
        <w:t>צירים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cs"/>
          <w:sz w:val="24"/>
          <w:szCs w:val="24"/>
          <w:rtl/>
        </w:rPr>
        <w:t>ושטח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cs"/>
          <w:sz w:val="24"/>
          <w:szCs w:val="24"/>
          <w:rtl/>
        </w:rPr>
        <w:t>כינוס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2A798E">
        <w:rPr>
          <w:rFonts w:ascii="Times New Roman" w:hAnsi="Times New Roman" w:cs="David" w:hint="cs"/>
          <w:sz w:val="24"/>
          <w:szCs w:val="24"/>
          <w:rtl/>
        </w:rPr>
        <w:t>גז</w:t>
      </w:r>
      <w:r w:rsidR="00FA7A49" w:rsidRPr="002A798E">
        <w:rPr>
          <w:rFonts w:ascii="Times New Roman" w:hAnsi="Times New Roman" w:cs="David" w:hint="cs"/>
          <w:sz w:val="24"/>
          <w:szCs w:val="24"/>
          <w:rtl/>
        </w:rPr>
        <w:t>רות האירוע, הכרזה על "פיקוד 10"</w:t>
      </w:r>
    </w:p>
    <w:p w:rsidR="00D1201E" w:rsidRPr="002A798E" w:rsidRDefault="00D1201E" w:rsidP="00FA7A49">
      <w:pPr>
        <w:pStyle w:val="a9"/>
        <w:spacing w:after="0" w:line="240" w:lineRule="auto"/>
        <w:rPr>
          <w:rFonts w:ascii="Times New Roman" w:hAnsi="Times New Roman" w:cs="David"/>
          <w:sz w:val="24"/>
          <w:szCs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הגעת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לאר"ן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 xml:space="preserve"> כנהג האמבולנס הראשון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והכרזת על עצמך כמפקד האירוע </w:t>
      </w:r>
      <w:r w:rsidRPr="002A798E">
        <w:rPr>
          <w:rFonts w:ascii="Times New Roman" w:eastAsia="Calibri" w:hAnsi="Times New Roman" w:cs="David"/>
          <w:sz w:val="24"/>
          <w:rtl/>
        </w:rPr>
        <w:t xml:space="preserve"> (פיקוד 10), מתי עליך לחלק את זירת האירוע לגזרות?</w:t>
      </w:r>
    </w:p>
    <w:p w:rsidR="00D1201E" w:rsidRPr="002A798E" w:rsidRDefault="00D1201E" w:rsidP="00D1201E">
      <w:pPr>
        <w:numPr>
          <w:ilvl w:val="0"/>
          <w:numId w:val="14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החלוקה לגזרות תתבצע כשיש לפחות 6 חובשי רפואת חירום על מנת שיוקצו לפחות 2 אנשי צוות למינימום  של 3 גזרות </w:t>
      </w:r>
      <w:r w:rsidRPr="002A798E">
        <w:rPr>
          <w:rFonts w:ascii="Times New Roman" w:eastAsia="Calibri" w:hAnsi="Times New Roman" w:cs="David"/>
          <w:sz w:val="24"/>
          <w:rtl/>
        </w:rPr>
        <w:t>, לצ</w:t>
      </w:r>
      <w:r w:rsidR="00FA7A49" w:rsidRPr="002A798E">
        <w:rPr>
          <w:rFonts w:ascii="Times New Roman" w:eastAsia="Calibri" w:hAnsi="Times New Roman" w:cs="David"/>
          <w:sz w:val="24"/>
          <w:rtl/>
        </w:rPr>
        <w:t>ורך סריקה מיטבית לאיתור הנפגעים</w:t>
      </w:r>
    </w:p>
    <w:p w:rsidR="00D1201E" w:rsidRPr="002A798E" w:rsidRDefault="00D1201E" w:rsidP="00D1201E">
      <w:pPr>
        <w:numPr>
          <w:ilvl w:val="0"/>
          <w:numId w:val="14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לאחר שיש בידי תמונה מדויקת על כמות הנפגעים, יש לחלק לגזרות לצורך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הקצאת משאבים ו</w:t>
      </w:r>
      <w:r w:rsidRPr="002A798E">
        <w:rPr>
          <w:rFonts w:ascii="Times New Roman" w:eastAsia="Calibri" w:hAnsi="Times New Roman" w:cs="David"/>
          <w:sz w:val="24"/>
          <w:rtl/>
        </w:rPr>
        <w:t xml:space="preserve"> מעקב טוב יותר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על הטיפול הרפואי</w:t>
      </w:r>
    </w:p>
    <w:p w:rsidR="00D1201E" w:rsidRPr="002A798E" w:rsidRDefault="00D1201E" w:rsidP="00D1201E">
      <w:pPr>
        <w:numPr>
          <w:ilvl w:val="0"/>
          <w:numId w:val="14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רק כאשר הוגדרו מפקדי משנה וישנם מספיק מטפלים על מנת לתת מענה לכל הגזרות </w:t>
      </w:r>
    </w:p>
    <w:p w:rsidR="00D1201E" w:rsidRPr="002A798E" w:rsidRDefault="00D1201E" w:rsidP="00D1201E">
      <w:pPr>
        <w:numPr>
          <w:ilvl w:val="0"/>
          <w:numId w:val="14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רק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באר"ן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 xml:space="preserve"> בו יש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מספיק </w:t>
      </w:r>
      <w:r w:rsidRPr="002A798E">
        <w:rPr>
          <w:rFonts w:ascii="Times New Roman" w:eastAsia="Calibri" w:hAnsi="Times New Roman" w:cs="David"/>
          <w:sz w:val="24"/>
          <w:rtl/>
        </w:rPr>
        <w:t xml:space="preserve"> מטפלים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בכירים ( </w:t>
      </w:r>
      <w:proofErr w:type="spellStart"/>
      <w:r w:rsidR="00FA7A49" w:rsidRPr="002A798E">
        <w:rPr>
          <w:rFonts w:ascii="Times New Roman" w:eastAsia="Calibri" w:hAnsi="Times New Roman" w:cs="David" w:hint="cs"/>
          <w:sz w:val="24"/>
          <w:rtl/>
        </w:rPr>
        <w:t>פראמדיקים</w:t>
      </w:r>
      <w:proofErr w:type="spellEnd"/>
      <w:r w:rsidR="00FA7A49" w:rsidRPr="002A798E">
        <w:rPr>
          <w:rFonts w:ascii="Times New Roman" w:eastAsia="Calibri" w:hAnsi="Times New Roman" w:cs="David" w:hint="cs"/>
          <w:sz w:val="24"/>
          <w:rtl/>
        </w:rPr>
        <w:t>)</w:t>
      </w:r>
    </w:p>
    <w:p w:rsidR="00D1201E" w:rsidRPr="002A798E" w:rsidRDefault="00D1201E" w:rsidP="00D1201E">
      <w:pPr>
        <w:numPr>
          <w:ilvl w:val="0"/>
          <w:numId w:val="14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החלוקה לגזרות תיעשה מוקדם ככול האפשר על מנת להפעיל צוותים לגזרות לשם יצירת תמונ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ת מצב וביצוע טיפולים מצילי חיים</w:t>
      </w:r>
    </w:p>
    <w:p w:rsidR="00D1201E" w:rsidRPr="002A798E" w:rsidRDefault="00D1201E" w:rsidP="00D1201E">
      <w:pPr>
        <w:pStyle w:val="a9"/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סמן את המשפט </w:t>
      </w:r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>הנכון ביותר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לגבי פעולות  שיבצע איש הצוות הבכיר באמבולנס הראשון </w:t>
      </w:r>
      <w:r w:rsidRPr="002A798E">
        <w:rPr>
          <w:rFonts w:ascii="Times New Roman" w:eastAsia="Calibri" w:hAnsi="Times New Roman" w:cs="David"/>
          <w:sz w:val="24"/>
          <w:rtl/>
        </w:rPr>
        <w:t xml:space="preserve"> בזירת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אר"ן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>?</w:t>
      </w:r>
    </w:p>
    <w:p w:rsidR="00D1201E" w:rsidRPr="002A798E" w:rsidRDefault="00D1201E" w:rsidP="00D1201E">
      <w:pPr>
        <w:numPr>
          <w:ilvl w:val="0"/>
          <w:numId w:val="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דיווח לאחור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ממכשיר הקשר של האמבולנס </w:t>
      </w:r>
      <w:r w:rsidRPr="002A798E">
        <w:rPr>
          <w:rFonts w:ascii="Times New Roman" w:eastAsia="Calibri" w:hAnsi="Times New Roman" w:cs="David"/>
          <w:sz w:val="24"/>
          <w:rtl/>
        </w:rPr>
        <w:t>, חניית האמבולנס בהתאם ל</w:t>
      </w:r>
      <w:r w:rsidR="00FA7A49" w:rsidRPr="002A798E">
        <w:rPr>
          <w:rFonts w:ascii="Times New Roman" w:eastAsia="Calibri" w:hAnsi="Times New Roman" w:cs="David"/>
          <w:sz w:val="24"/>
          <w:rtl/>
        </w:rPr>
        <w:t xml:space="preserve">כללים, ועצירת </w:t>
      </w:r>
      <w:proofErr w:type="spellStart"/>
      <w:r w:rsidR="00FA7A49" w:rsidRPr="002A798E">
        <w:rPr>
          <w:rFonts w:ascii="Times New Roman" w:eastAsia="Calibri" w:hAnsi="Times New Roman" w:cs="David"/>
          <w:sz w:val="24"/>
          <w:rtl/>
        </w:rPr>
        <w:t>שטד"ים</w:t>
      </w:r>
      <w:proofErr w:type="spellEnd"/>
      <w:r w:rsidR="00FA7A49" w:rsidRPr="002A798E">
        <w:rPr>
          <w:rFonts w:ascii="Times New Roman" w:eastAsia="Calibri" w:hAnsi="Times New Roman" w:cs="David"/>
          <w:sz w:val="24"/>
          <w:rtl/>
        </w:rPr>
        <w:t xml:space="preserve"> </w:t>
      </w:r>
      <w:proofErr w:type="spellStart"/>
      <w:r w:rsidR="00FA7A49" w:rsidRPr="002A798E">
        <w:rPr>
          <w:rFonts w:ascii="Times New Roman" w:eastAsia="Calibri" w:hAnsi="Times New Roman" w:cs="David"/>
          <w:sz w:val="24"/>
          <w:rtl/>
        </w:rPr>
        <w:t>מסכני</w:t>
      </w:r>
      <w:proofErr w:type="spellEnd"/>
      <w:r w:rsidR="00FA7A49" w:rsidRPr="002A798E">
        <w:rPr>
          <w:rFonts w:ascii="Times New Roman" w:eastAsia="Calibri" w:hAnsi="Times New Roman" w:cs="David"/>
          <w:sz w:val="24"/>
          <w:rtl/>
        </w:rPr>
        <w:t xml:space="preserve"> חיים</w:t>
      </w:r>
    </w:p>
    <w:p w:rsidR="00D1201E" w:rsidRPr="002A798E" w:rsidRDefault="00D1201E" w:rsidP="00D1201E">
      <w:pPr>
        <w:numPr>
          <w:ilvl w:val="0"/>
          <w:numId w:val="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חניית האמבולנס בהתאם לכללים, הערכת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מצב של האירוע </w:t>
      </w:r>
      <w:r w:rsidR="00FA7A49" w:rsidRPr="002A798E">
        <w:rPr>
          <w:rFonts w:ascii="Times New Roman" w:eastAsia="Calibri" w:hAnsi="Times New Roman" w:cs="David"/>
          <w:sz w:val="24"/>
          <w:rtl/>
        </w:rPr>
        <w:t xml:space="preserve"> , והכנת נפגעים דחופים לפינוי</w:t>
      </w:r>
    </w:p>
    <w:p w:rsidR="00D1201E" w:rsidRPr="002A798E" w:rsidRDefault="00D1201E" w:rsidP="00D1201E">
      <w:pPr>
        <w:numPr>
          <w:ilvl w:val="0"/>
          <w:numId w:val="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חניית האמבולנס בהתאם לכללים, דיווח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ראשוני </w:t>
      </w:r>
      <w:r w:rsidRPr="002A798E">
        <w:rPr>
          <w:rFonts w:ascii="Times New Roman" w:eastAsia="Calibri" w:hAnsi="Times New Roman" w:cs="David"/>
          <w:sz w:val="24"/>
          <w:rtl/>
        </w:rPr>
        <w:t>לאחור, הכרזה על פיקוד 10 והמתנה להוראות נוספות מהמוקד</w:t>
      </w:r>
    </w:p>
    <w:p w:rsidR="00D1201E" w:rsidRPr="002A798E" w:rsidRDefault="00D1201E" w:rsidP="00D1201E">
      <w:pPr>
        <w:numPr>
          <w:ilvl w:val="0"/>
          <w:numId w:val="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הערכת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מצב ראשונית של </w:t>
      </w:r>
      <w:r w:rsidRPr="002A798E">
        <w:rPr>
          <w:rFonts w:ascii="Times New Roman" w:eastAsia="Calibri" w:hAnsi="Times New Roman" w:cs="David"/>
          <w:sz w:val="24"/>
          <w:rtl/>
        </w:rPr>
        <w:t>האירוע, דיווח לאחור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ממכשיר הקשר של האמבולנס</w:t>
      </w:r>
      <w:r w:rsidRPr="002A798E">
        <w:rPr>
          <w:rFonts w:ascii="Times New Roman" w:eastAsia="Calibri" w:hAnsi="Times New Roman" w:cs="David"/>
          <w:sz w:val="24"/>
          <w:rtl/>
        </w:rPr>
        <w:t>, חניית האמבולנס ב</w:t>
      </w:r>
      <w:r w:rsidR="00FA7A49" w:rsidRPr="002A798E">
        <w:rPr>
          <w:rFonts w:ascii="Times New Roman" w:eastAsia="Calibri" w:hAnsi="Times New Roman" w:cs="David"/>
          <w:sz w:val="24"/>
          <w:rtl/>
        </w:rPr>
        <w:t>התאם לכללים, והכרזה על פיקוד 10</w:t>
      </w:r>
    </w:p>
    <w:p w:rsidR="00D1201E" w:rsidRPr="002A798E" w:rsidRDefault="00D1201E" w:rsidP="00D1201E">
      <w:pPr>
        <w:numPr>
          <w:ilvl w:val="0"/>
          <w:numId w:val="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חניית האמבולנס בהתאם לכללים, הערכת מצב ראשונית,  דיווח ר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אשוני לאחור ממכשיר קשר נישא</w:t>
      </w:r>
    </w:p>
    <w:p w:rsidR="00644CA4" w:rsidRPr="002A798E" w:rsidRDefault="00644CA4" w:rsidP="00644CA4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>מהן הפעולות הרפואיות הדחופות ביותר להם נדרש איש צוות מד"א בעת טיפול בזירת פיצוץ?</w:t>
      </w:r>
    </w:p>
    <w:p w:rsidR="00D1201E" w:rsidRPr="002A798E" w:rsidRDefault="00FA7A49" w:rsidP="00644CA4">
      <w:pPr>
        <w:numPr>
          <w:ilvl w:val="0"/>
          <w:numId w:val="22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קיבוע הנפגעים ללוח שדרה</w:t>
      </w:r>
    </w:p>
    <w:p w:rsidR="00D1201E" w:rsidRPr="002A798E" w:rsidRDefault="00FA7A49" w:rsidP="00644CA4">
      <w:pPr>
        <w:numPr>
          <w:ilvl w:val="0"/>
          <w:numId w:val="22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ביצוע החייאה מלאה לנפגעים</w:t>
      </w:r>
    </w:p>
    <w:p w:rsidR="00D1201E" w:rsidRPr="002A798E" w:rsidRDefault="00D1201E" w:rsidP="00644CA4">
      <w:pPr>
        <w:numPr>
          <w:ilvl w:val="0"/>
          <w:numId w:val="22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ביצוע פעולות מצילות חיים בזירה</w:t>
      </w:r>
      <w:r w:rsidRPr="002A798E">
        <w:rPr>
          <w:rFonts w:ascii="Times New Roman" w:eastAsia="Calibri" w:hAnsi="Times New Roman" w:cs="David"/>
          <w:sz w:val="24"/>
          <w:rtl/>
        </w:rPr>
        <w:t xml:space="preserve">, וחילוץ הנפגעים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(הרחקה מסכנה) </w:t>
      </w:r>
    </w:p>
    <w:p w:rsidR="00D1201E" w:rsidRPr="002A798E" w:rsidRDefault="00D1201E" w:rsidP="00644CA4">
      <w:pPr>
        <w:numPr>
          <w:ilvl w:val="0"/>
          <w:numId w:val="22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ביצוע החייאה, אולם יש לבצע הנ</w:t>
      </w:r>
      <w:r w:rsidR="00FA7A49" w:rsidRPr="002A798E">
        <w:rPr>
          <w:rFonts w:ascii="Times New Roman" w:eastAsia="Calibri" w:hAnsi="Times New Roman" w:cs="David"/>
          <w:sz w:val="24"/>
          <w:rtl/>
        </w:rPr>
        <w:t>שמות בלבד</w:t>
      </w:r>
    </w:p>
    <w:p w:rsidR="00D1201E" w:rsidRPr="002A798E" w:rsidRDefault="00D1201E" w:rsidP="00644CA4">
      <w:pPr>
        <w:numPr>
          <w:ilvl w:val="0"/>
          <w:numId w:val="22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חבירה לחבלן לקבלת אישור כניסה, עצירת שטפי דם, הנשמה, חילוץ נפגעים</w:t>
      </w:r>
    </w:p>
    <w:p w:rsidR="00D1201E" w:rsidRPr="002A798E" w:rsidRDefault="00D1201E" w:rsidP="00D1201E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lastRenderedPageBreak/>
        <w:t xml:space="preserve">סמן את המשפט </w:t>
      </w:r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>הנכון ביותר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לגבי העברת פיקוד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>:</w:t>
      </w:r>
    </w:p>
    <w:p w:rsidR="00D1201E" w:rsidRPr="002A798E" w:rsidRDefault="00D1201E" w:rsidP="00644CA4">
      <w:pPr>
        <w:pStyle w:val="a9"/>
        <w:numPr>
          <w:ilvl w:val="0"/>
          <w:numId w:val="43"/>
        </w:num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2A798E">
        <w:rPr>
          <w:rFonts w:ascii="Times New Roman" w:hAnsi="Times New Roman" w:cs="David" w:hint="cs"/>
          <w:sz w:val="24"/>
          <w:szCs w:val="24"/>
          <w:rtl/>
        </w:rPr>
        <w:t xml:space="preserve">איש הצוות הבכיר באמבולנס הראשון יגדיר עצמו כ"פיקוד 10" עד הגעת </w:t>
      </w:r>
      <w:proofErr w:type="spellStart"/>
      <w:r w:rsidRPr="002A798E">
        <w:rPr>
          <w:rFonts w:ascii="Times New Roman" w:hAnsi="Times New Roman" w:cs="David" w:hint="cs"/>
          <w:sz w:val="24"/>
          <w:szCs w:val="24"/>
          <w:rtl/>
        </w:rPr>
        <w:t>ה</w:t>
      </w:r>
      <w:r w:rsidR="00FA7A49" w:rsidRPr="002A798E">
        <w:rPr>
          <w:rFonts w:ascii="Times New Roman" w:hAnsi="Times New Roman" w:cs="David" w:hint="cs"/>
          <w:sz w:val="24"/>
          <w:szCs w:val="24"/>
          <w:rtl/>
        </w:rPr>
        <w:t>פראמדיק</w:t>
      </w:r>
      <w:proofErr w:type="spellEnd"/>
      <w:r w:rsidRPr="002A798E">
        <w:rPr>
          <w:rFonts w:ascii="Times New Roman" w:hAnsi="Times New Roman" w:cs="David" w:hint="cs"/>
          <w:sz w:val="24"/>
          <w:szCs w:val="24"/>
          <w:rtl/>
        </w:rPr>
        <w:t xml:space="preserve"> הראשון  לזירה </w:t>
      </w:r>
      <w:r w:rsidRPr="002A798E">
        <w:rPr>
          <w:rFonts w:ascii="Times New Roman" w:hAnsi="Times New Roman" w:cs="David"/>
          <w:sz w:val="24"/>
          <w:szCs w:val="24"/>
          <w:rtl/>
        </w:rPr>
        <w:t>–</w:t>
      </w:r>
      <w:r w:rsidRPr="002A798E">
        <w:rPr>
          <w:rFonts w:ascii="Times New Roman" w:hAnsi="Times New Roman" w:cs="David" w:hint="cs"/>
          <w:sz w:val="24"/>
          <w:szCs w:val="24"/>
          <w:rtl/>
        </w:rPr>
        <w:t xml:space="preserve"> עם הגעת </w:t>
      </w:r>
      <w:proofErr w:type="spellStart"/>
      <w:r w:rsidRPr="002A798E">
        <w:rPr>
          <w:rFonts w:ascii="Times New Roman" w:hAnsi="Times New Roman" w:cs="David" w:hint="cs"/>
          <w:sz w:val="24"/>
          <w:szCs w:val="24"/>
          <w:rtl/>
        </w:rPr>
        <w:t>ה</w:t>
      </w:r>
      <w:r w:rsidR="00FA7A49" w:rsidRPr="002A798E">
        <w:rPr>
          <w:rFonts w:ascii="Times New Roman" w:hAnsi="Times New Roman" w:cs="David" w:hint="cs"/>
          <w:sz w:val="24"/>
          <w:szCs w:val="24"/>
          <w:rtl/>
        </w:rPr>
        <w:t>פראמדיק</w:t>
      </w:r>
      <w:proofErr w:type="spellEnd"/>
      <w:r w:rsidRPr="002A798E">
        <w:rPr>
          <w:rFonts w:ascii="Times New Roman" w:hAnsi="Times New Roman" w:cs="David" w:hint="cs"/>
          <w:sz w:val="24"/>
          <w:szCs w:val="24"/>
          <w:rtl/>
        </w:rPr>
        <w:t xml:space="preserve"> יעביר אליו מידית את הפי</w:t>
      </w:r>
      <w:r w:rsidR="00FA7A49" w:rsidRPr="002A798E">
        <w:rPr>
          <w:rFonts w:ascii="Times New Roman" w:hAnsi="Times New Roman" w:cs="David" w:hint="cs"/>
          <w:sz w:val="24"/>
          <w:szCs w:val="24"/>
          <w:rtl/>
        </w:rPr>
        <w:t>קוד</w:t>
      </w:r>
    </w:p>
    <w:p w:rsidR="00D1201E" w:rsidRPr="002A798E" w:rsidRDefault="00D1201E" w:rsidP="00644CA4">
      <w:pPr>
        <w:pStyle w:val="a9"/>
        <w:numPr>
          <w:ilvl w:val="0"/>
          <w:numId w:val="43"/>
        </w:num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2A798E">
        <w:rPr>
          <w:rFonts w:ascii="Times New Roman" w:hAnsi="Times New Roman" w:cs="David" w:hint="eastAsia"/>
          <w:sz w:val="24"/>
          <w:szCs w:val="24"/>
          <w:rtl/>
        </w:rPr>
        <w:t>איש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הצוות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הבכיר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באמבולנס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הראשון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יגדיר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עצמו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כ</w:t>
      </w:r>
      <w:r w:rsidRPr="002A798E">
        <w:rPr>
          <w:rFonts w:ascii="Times New Roman" w:hAnsi="Times New Roman" w:cs="David"/>
          <w:sz w:val="24"/>
          <w:szCs w:val="24"/>
          <w:rtl/>
        </w:rPr>
        <w:t>"</w:t>
      </w:r>
      <w:r w:rsidRPr="002A798E">
        <w:rPr>
          <w:rFonts w:ascii="Times New Roman" w:hAnsi="Times New Roman" w:cs="David" w:hint="eastAsia"/>
          <w:sz w:val="24"/>
          <w:szCs w:val="24"/>
          <w:rtl/>
        </w:rPr>
        <w:t>פיקוד</w:t>
      </w:r>
      <w:r w:rsidRPr="002A798E">
        <w:rPr>
          <w:rFonts w:ascii="Times New Roman" w:hAnsi="Times New Roman" w:cs="David"/>
          <w:sz w:val="24"/>
          <w:szCs w:val="24"/>
          <w:rtl/>
        </w:rPr>
        <w:t xml:space="preserve"> 10" </w:t>
      </w:r>
      <w:r w:rsidR="00FA7A49" w:rsidRPr="002A798E">
        <w:rPr>
          <w:rFonts w:ascii="Times New Roman" w:hAnsi="Times New Roman" w:cs="David" w:hint="cs"/>
          <w:sz w:val="24"/>
          <w:szCs w:val="24"/>
          <w:rtl/>
        </w:rPr>
        <w:t>וינהל את האירוע עד סופו</w:t>
      </w:r>
    </w:p>
    <w:p w:rsidR="00D1201E" w:rsidRPr="002A798E" w:rsidRDefault="00D1201E" w:rsidP="00644CA4">
      <w:pPr>
        <w:pStyle w:val="a9"/>
        <w:numPr>
          <w:ilvl w:val="0"/>
          <w:numId w:val="43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 w:hint="cs"/>
          <w:sz w:val="24"/>
          <w:szCs w:val="24"/>
          <w:rtl/>
        </w:rPr>
        <w:t xml:space="preserve">איש הצוות הבכיר באמבולנס הראשון יגדיר עצמו כ"פיקוד 10"  - העברת הפיקוד </w:t>
      </w:r>
      <w:proofErr w:type="spellStart"/>
      <w:r w:rsidRPr="002A798E">
        <w:rPr>
          <w:rFonts w:ascii="Times New Roman" w:hAnsi="Times New Roman" w:cs="David" w:hint="cs"/>
          <w:sz w:val="24"/>
          <w:szCs w:val="24"/>
          <w:rtl/>
        </w:rPr>
        <w:t>ל</w:t>
      </w:r>
      <w:r w:rsidR="00FA7A49" w:rsidRPr="002A798E">
        <w:rPr>
          <w:rFonts w:ascii="Times New Roman" w:hAnsi="Times New Roman" w:cs="David" w:hint="cs"/>
          <w:sz w:val="24"/>
          <w:szCs w:val="24"/>
          <w:rtl/>
        </w:rPr>
        <w:t>פראמדיק</w:t>
      </w:r>
      <w:proofErr w:type="spellEnd"/>
      <w:r w:rsidRPr="002A798E">
        <w:rPr>
          <w:rFonts w:ascii="Times New Roman" w:hAnsi="Times New Roman" w:cs="David" w:hint="cs"/>
          <w:sz w:val="24"/>
          <w:szCs w:val="24"/>
          <w:rtl/>
        </w:rPr>
        <w:t xml:space="preserve"> הראשון  תבוצע לאחר הערכת מצב והחלטה  כאשר יש לקחת בחשבון את יכולות  / סמכויות  הטיפול הרפואי  של </w:t>
      </w:r>
      <w:proofErr w:type="spellStart"/>
      <w:r w:rsidRPr="002A798E">
        <w:rPr>
          <w:rFonts w:ascii="Times New Roman" w:hAnsi="Times New Roman" w:cs="David" w:hint="cs"/>
          <w:sz w:val="24"/>
          <w:szCs w:val="24"/>
          <w:rtl/>
        </w:rPr>
        <w:t>ה</w:t>
      </w:r>
      <w:r w:rsidR="00FA7A49" w:rsidRPr="002A798E">
        <w:rPr>
          <w:rFonts w:ascii="Times New Roman" w:hAnsi="Times New Roman" w:cs="David" w:hint="cs"/>
          <w:sz w:val="24"/>
          <w:szCs w:val="24"/>
          <w:rtl/>
        </w:rPr>
        <w:t>פראמדיק</w:t>
      </w:r>
      <w:proofErr w:type="spellEnd"/>
      <w:r w:rsidRPr="002A798E">
        <w:rPr>
          <w:rFonts w:ascii="Times New Roman" w:hAnsi="Times New Roman" w:cs="David" w:hint="cs"/>
          <w:sz w:val="24"/>
          <w:szCs w:val="24"/>
          <w:rtl/>
        </w:rPr>
        <w:t xml:space="preserve"> -  חובש רפואת חירום  ב</w:t>
      </w:r>
      <w:r w:rsidR="00FA7A49" w:rsidRPr="002A798E">
        <w:rPr>
          <w:rFonts w:ascii="Times New Roman" w:hAnsi="Times New Roman" w:cs="David" w:hint="cs"/>
          <w:sz w:val="24"/>
          <w:szCs w:val="24"/>
          <w:rtl/>
        </w:rPr>
        <w:t>החלט יכול להמשיך לנהל את האירוע</w:t>
      </w:r>
    </w:p>
    <w:p w:rsidR="00D1201E" w:rsidRPr="002A798E" w:rsidRDefault="00D1201E" w:rsidP="00644CA4">
      <w:pPr>
        <w:pStyle w:val="a9"/>
        <w:numPr>
          <w:ilvl w:val="0"/>
          <w:numId w:val="43"/>
        </w:num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2A798E">
        <w:rPr>
          <w:rFonts w:ascii="Times New Roman" w:hAnsi="Times New Roman" w:cs="David" w:hint="cs"/>
          <w:sz w:val="24"/>
          <w:szCs w:val="24"/>
          <w:rtl/>
        </w:rPr>
        <w:t>"פיקוד 10" יוכרז רק עם הגע</w:t>
      </w:r>
      <w:r w:rsidR="00FA7A49" w:rsidRPr="002A798E">
        <w:rPr>
          <w:rFonts w:ascii="Times New Roman" w:hAnsi="Times New Roman" w:cs="David" w:hint="cs"/>
          <w:sz w:val="24"/>
          <w:szCs w:val="24"/>
          <w:rtl/>
        </w:rPr>
        <w:t>ת מנהל מרחב / סגן  לזירת האירוע</w:t>
      </w:r>
    </w:p>
    <w:p w:rsidR="00D1201E" w:rsidRPr="002A798E" w:rsidRDefault="00D1201E" w:rsidP="00644CA4">
      <w:pPr>
        <w:pStyle w:val="a9"/>
        <w:numPr>
          <w:ilvl w:val="0"/>
          <w:numId w:val="43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 w:hint="cs"/>
          <w:sz w:val="24"/>
          <w:szCs w:val="24"/>
          <w:rtl/>
        </w:rPr>
        <w:t xml:space="preserve">"פיקוד 10" יוכרז רק עם הגעת  </w:t>
      </w:r>
      <w:proofErr w:type="spellStart"/>
      <w:r w:rsidRPr="002A798E">
        <w:rPr>
          <w:rFonts w:ascii="Times New Roman" w:hAnsi="Times New Roman" w:cs="David" w:hint="cs"/>
          <w:sz w:val="24"/>
          <w:szCs w:val="24"/>
          <w:rtl/>
        </w:rPr>
        <w:t>ה</w:t>
      </w:r>
      <w:r w:rsidR="00FA7A49" w:rsidRPr="002A798E">
        <w:rPr>
          <w:rFonts w:ascii="Times New Roman" w:hAnsi="Times New Roman" w:cs="David" w:hint="cs"/>
          <w:sz w:val="24"/>
          <w:szCs w:val="24"/>
          <w:rtl/>
        </w:rPr>
        <w:t>פראמדיק</w:t>
      </w:r>
      <w:proofErr w:type="spellEnd"/>
      <w:r w:rsidRPr="002A798E">
        <w:rPr>
          <w:rFonts w:ascii="Times New Roman" w:hAnsi="Times New Roman" w:cs="David" w:hint="cs"/>
          <w:sz w:val="24"/>
          <w:szCs w:val="24"/>
          <w:rtl/>
        </w:rPr>
        <w:t xml:space="preserve"> הראשון  לזירה </w:t>
      </w:r>
      <w:r w:rsidRPr="002A798E">
        <w:rPr>
          <w:rFonts w:ascii="Times New Roman" w:hAnsi="Times New Roman" w:cs="David"/>
          <w:sz w:val="24"/>
          <w:szCs w:val="24"/>
          <w:rtl/>
        </w:rPr>
        <w:t>–</w:t>
      </w:r>
      <w:r w:rsidRPr="002A798E">
        <w:rPr>
          <w:rFonts w:ascii="Times New Roman" w:hAnsi="Times New Roman" w:cs="David" w:hint="cs"/>
          <w:sz w:val="24"/>
          <w:szCs w:val="24"/>
          <w:rtl/>
        </w:rPr>
        <w:t xml:space="preserve"> עם הגעת </w:t>
      </w:r>
      <w:r w:rsidR="00FA7A49" w:rsidRPr="002A798E">
        <w:rPr>
          <w:rFonts w:ascii="Times New Roman" w:hAnsi="Times New Roman" w:cs="David" w:hint="cs"/>
          <w:sz w:val="24"/>
          <w:szCs w:val="24"/>
          <w:rtl/>
        </w:rPr>
        <w:t>מנהל  יועבר  אליו הפיקוד  מידית</w:t>
      </w:r>
    </w:p>
    <w:p w:rsidR="002A798E" w:rsidRPr="002A798E" w:rsidRDefault="002A798E" w:rsidP="002A798E">
      <w:pPr>
        <w:pStyle w:val="a9"/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צוות האמבולנס בראשותך הוזעק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לאר"ן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 ער רקע של פיצוץ בתוך  מסעדה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סמן את במשפט הנכון ביותר בנוגע לזירת פיצוץ:</w:t>
      </w:r>
    </w:p>
    <w:p w:rsidR="00D1201E" w:rsidRPr="002A798E" w:rsidRDefault="00D1201E" w:rsidP="00644CA4">
      <w:pPr>
        <w:numPr>
          <w:ilvl w:val="0"/>
          <w:numId w:val="36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הכניסה לזירה לצורך חילוץ נפגעים מותנת באישור של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חבלן לאחר שביצע סריקה של הזירה</w:t>
      </w:r>
    </w:p>
    <w:p w:rsidR="00D1201E" w:rsidRPr="002A798E" w:rsidRDefault="00D1201E" w:rsidP="00644CA4">
      <w:pPr>
        <w:numPr>
          <w:ilvl w:val="0"/>
          <w:numId w:val="36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הכניסה לתוך הזירה לחילוץ ולטיפול בנפגעים רק באישור מנהל המרחב</w:t>
      </w:r>
    </w:p>
    <w:p w:rsidR="00D1201E" w:rsidRPr="002A798E" w:rsidRDefault="00D1201E" w:rsidP="00644CA4">
      <w:pPr>
        <w:numPr>
          <w:ilvl w:val="0"/>
          <w:numId w:val="36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לצורך חילוץ וטיפול מציל חיים בנפגעים מותנת באישור  מפקד המשטרה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וכוחות מד"א יפ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עלו רק באזור בהם יש נפגעים חיים</w:t>
      </w:r>
    </w:p>
    <w:p w:rsidR="00D1201E" w:rsidRPr="002A798E" w:rsidRDefault="00D1201E" w:rsidP="00644CA4">
      <w:pPr>
        <w:numPr>
          <w:ilvl w:val="0"/>
          <w:numId w:val="36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לצורך חילוץ וטיפול מציל חיים בנפגעים אין צורך להמתין לאישור חבלן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הכוחות פועלים  במקביל</w:t>
      </w:r>
    </w:p>
    <w:p w:rsidR="00D1201E" w:rsidRPr="002A798E" w:rsidRDefault="00D1201E" w:rsidP="00644CA4">
      <w:pPr>
        <w:numPr>
          <w:ilvl w:val="0"/>
          <w:numId w:val="36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צוותי מד"א לא יכנסו לתוך הזירה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כוחות מ"י  והכיבוי יחלצו נפגעים</w:t>
      </w:r>
    </w:p>
    <w:p w:rsidR="00D1201E" w:rsidRPr="002A798E" w:rsidRDefault="00D1201E" w:rsidP="00D1201E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מהן הפעולות הראשונות אותן עליך לבצע </w:t>
      </w:r>
      <w:r w:rsidRPr="002A798E">
        <w:rPr>
          <w:rFonts w:ascii="Times New Roman" w:eastAsia="Calibri" w:hAnsi="Times New Roman" w:cs="David"/>
          <w:b/>
          <w:bCs/>
          <w:sz w:val="24"/>
          <w:rtl/>
        </w:rPr>
        <w:t>כמטפל</w:t>
      </w:r>
      <w:r w:rsidRPr="002A798E">
        <w:rPr>
          <w:rFonts w:ascii="Times New Roman" w:eastAsia="Calibri" w:hAnsi="Times New Roman" w:cs="David"/>
          <w:sz w:val="24"/>
          <w:rtl/>
        </w:rPr>
        <w:t xml:space="preserve"> בגזרתך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באר"ן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>?</w:t>
      </w:r>
    </w:p>
    <w:p w:rsidR="00D1201E" w:rsidRPr="002A798E" w:rsidRDefault="00D1201E" w:rsidP="00D1201E">
      <w:pPr>
        <w:numPr>
          <w:ilvl w:val="0"/>
          <w:numId w:val="16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אמתין לכוחות רפואה נוספים, ואתחיל לח</w:t>
      </w:r>
      <w:r w:rsidR="00FA7A49" w:rsidRPr="002A798E">
        <w:rPr>
          <w:rFonts w:ascii="Times New Roman" w:eastAsia="Calibri" w:hAnsi="Times New Roman" w:cs="David"/>
          <w:sz w:val="24"/>
          <w:rtl/>
        </w:rPr>
        <w:t>לק את הנפגעים לפי מטפלים זמינים</w:t>
      </w:r>
    </w:p>
    <w:p w:rsidR="00D1201E" w:rsidRPr="002A798E" w:rsidRDefault="00D1201E" w:rsidP="00D1201E">
      <w:pPr>
        <w:numPr>
          <w:ilvl w:val="0"/>
          <w:numId w:val="16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טיפול בנפגעים הדחופים ביותר, כאשר אתחיל בט</w:t>
      </w:r>
      <w:r w:rsidR="00FA7A49" w:rsidRPr="002A798E">
        <w:rPr>
          <w:rFonts w:ascii="Times New Roman" w:eastAsia="Calibri" w:hAnsi="Times New Roman" w:cs="David"/>
          <w:sz w:val="24"/>
          <w:rtl/>
        </w:rPr>
        <w:t>יפול בנפגעים ממוקד האירוע החוצה</w:t>
      </w:r>
    </w:p>
    <w:p w:rsidR="00D1201E" w:rsidRPr="002A798E" w:rsidRDefault="00D1201E" w:rsidP="00D1201E">
      <w:pPr>
        <w:numPr>
          <w:ilvl w:val="0"/>
          <w:numId w:val="16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סריקה לאיתור נפגעים, הרחקה מגורם מסכן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( במידת הצורך)</w:t>
      </w:r>
      <w:r w:rsidRPr="002A798E">
        <w:rPr>
          <w:rFonts w:ascii="Times New Roman" w:eastAsia="Calibri" w:hAnsi="Times New Roman" w:cs="David"/>
          <w:sz w:val="24"/>
          <w:rtl/>
        </w:rPr>
        <w:t>, פעולות מצילות חיים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וקביעת דחיפות הנפגע ע"י תלישת הספח המתאים </w:t>
      </w:r>
      <w:r w:rsidRPr="002A798E">
        <w:rPr>
          <w:rFonts w:ascii="Times New Roman" w:eastAsia="Calibri" w:hAnsi="Times New Roman" w:cs="David"/>
          <w:sz w:val="24"/>
          <w:rtl/>
        </w:rPr>
        <w:t>בתג מיון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ופינוי נפגעים</w:t>
      </w:r>
    </w:p>
    <w:p w:rsidR="00D1201E" w:rsidRPr="002A798E" w:rsidRDefault="00D1201E" w:rsidP="00D1201E">
      <w:pPr>
        <w:numPr>
          <w:ilvl w:val="0"/>
          <w:numId w:val="16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סריקה לאיתור נפגעים, הרחקה מגורם מסכן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( במידת הצורך)</w:t>
      </w:r>
      <w:r w:rsidRPr="002A798E">
        <w:rPr>
          <w:rFonts w:ascii="Times New Roman" w:eastAsia="Calibri" w:hAnsi="Times New Roman" w:cs="David"/>
          <w:sz w:val="24"/>
          <w:rtl/>
        </w:rPr>
        <w:t>, פעולות מצילות חיים, סימון בתג מיון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, ביצוע הסבב השניוני, דיווח לרפואה 10 על מצב הנפגעים </w:t>
      </w:r>
    </w:p>
    <w:p w:rsidR="00D1201E" w:rsidRPr="002A798E" w:rsidRDefault="00D1201E" w:rsidP="00D1201E">
      <w:pPr>
        <w:numPr>
          <w:ilvl w:val="0"/>
          <w:numId w:val="16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ריכוז </w:t>
      </w:r>
      <w:r w:rsidRPr="002A798E">
        <w:rPr>
          <w:rFonts w:ascii="Times New Roman" w:eastAsia="Calibri" w:hAnsi="Times New Roman" w:cs="David"/>
          <w:sz w:val="24"/>
          <w:rtl/>
        </w:rPr>
        <w:t xml:space="preserve"> הנפגעים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באתר  טיפול </w:t>
      </w:r>
      <w:r w:rsidRPr="002A798E">
        <w:rPr>
          <w:rFonts w:ascii="Times New Roman" w:eastAsia="Calibri" w:hAnsi="Times New Roman" w:cs="David"/>
          <w:sz w:val="24"/>
          <w:rtl/>
        </w:rPr>
        <w:t xml:space="preserve"> – יותר קל להתמודד </w:t>
      </w:r>
      <w:r w:rsidRPr="002A798E">
        <w:rPr>
          <w:rFonts w:ascii="Times New Roman" w:eastAsia="Calibri" w:hAnsi="Times New Roman" w:cs="David" w:hint="cs"/>
          <w:sz w:val="24"/>
          <w:rtl/>
        </w:rPr>
        <w:t>עם האירוע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כאשר הנפגעים מרוכזים במקום אחד</w:t>
      </w:r>
    </w:p>
    <w:p w:rsidR="00D1201E" w:rsidRPr="002A798E" w:rsidRDefault="00D1201E" w:rsidP="00D1201E">
      <w:pPr>
        <w:bidi/>
        <w:spacing w:after="0"/>
        <w:ind w:left="720"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ind w:left="389" w:hangingChars="162" w:hanging="389"/>
        <w:jc w:val="both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סמן את המשפט </w:t>
      </w:r>
      <w:r w:rsidRPr="002A798E">
        <w:rPr>
          <w:rFonts w:ascii="Times New Roman" w:eastAsia="Calibri" w:hAnsi="Times New Roman" w:cs="David"/>
          <w:b/>
          <w:bCs/>
          <w:sz w:val="24"/>
          <w:rtl/>
        </w:rPr>
        <w:t>הנכון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>ביותר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2A798E">
        <w:rPr>
          <w:rFonts w:ascii="Times New Roman" w:eastAsia="Calibri" w:hAnsi="Times New Roman" w:cs="David"/>
          <w:sz w:val="24"/>
          <w:rtl/>
        </w:rPr>
        <w:t>לגבי "קו פתוח" בין מוקד מד"א ל"פיקוד 10":</w:t>
      </w:r>
    </w:p>
    <w:p w:rsidR="00D1201E" w:rsidRPr="002A798E" w:rsidRDefault="00D1201E" w:rsidP="00644CA4">
      <w:pPr>
        <w:pStyle w:val="a9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/>
          <w:sz w:val="24"/>
          <w:szCs w:val="24"/>
          <w:rtl/>
        </w:rPr>
        <w:t>"פיקוד 10" יצור קשר ע</w:t>
      </w:r>
      <w:r w:rsidR="00FA7A49" w:rsidRPr="002A798E">
        <w:rPr>
          <w:rFonts w:ascii="Times New Roman" w:hAnsi="Times New Roman" w:cs="David"/>
          <w:sz w:val="24"/>
          <w:szCs w:val="24"/>
          <w:rtl/>
        </w:rPr>
        <w:t>ם המוקד  כאשר יתאפשר לו בקו 101</w:t>
      </w:r>
    </w:p>
    <w:p w:rsidR="00D1201E" w:rsidRPr="002A798E" w:rsidRDefault="00D1201E" w:rsidP="00644CA4">
      <w:pPr>
        <w:pStyle w:val="a9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/>
          <w:sz w:val="24"/>
          <w:szCs w:val="24"/>
          <w:rtl/>
        </w:rPr>
        <w:t>המוקד יתקש</w:t>
      </w:r>
      <w:r w:rsidR="00FA7A49" w:rsidRPr="002A798E">
        <w:rPr>
          <w:rFonts w:ascii="Times New Roman" w:hAnsi="Times New Roman" w:cs="David"/>
          <w:sz w:val="24"/>
          <w:szCs w:val="24"/>
          <w:rtl/>
        </w:rPr>
        <w:t>ר ל"פיקוד 10" בקו המבצעי המוקלט</w:t>
      </w:r>
    </w:p>
    <w:p w:rsidR="00D1201E" w:rsidRPr="002A798E" w:rsidRDefault="00D1201E" w:rsidP="00644CA4">
      <w:pPr>
        <w:pStyle w:val="a9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/>
          <w:sz w:val="24"/>
          <w:szCs w:val="24"/>
          <w:rtl/>
        </w:rPr>
        <w:t>המוקד יצור קשר טלפוני עם "פיקוד 10" כאשר יהיה צורך  אין</w:t>
      </w:r>
      <w:r w:rsidR="00FA7A49" w:rsidRPr="002A798E">
        <w:rPr>
          <w:rFonts w:ascii="Times New Roman" w:hAnsi="Times New Roman" w:cs="David"/>
          <w:sz w:val="24"/>
          <w:szCs w:val="24"/>
          <w:rtl/>
        </w:rPr>
        <w:t xml:space="preserve"> צורך להעמיס על "פיקוד 10"</w:t>
      </w:r>
    </w:p>
    <w:p w:rsidR="00D1201E" w:rsidRPr="002A798E" w:rsidRDefault="00D1201E" w:rsidP="00644CA4">
      <w:pPr>
        <w:pStyle w:val="a9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 w:hint="cs"/>
          <w:sz w:val="24"/>
          <w:szCs w:val="24"/>
          <w:rtl/>
        </w:rPr>
        <w:t xml:space="preserve">"פיקוד 10"  יתקשר לקו המבצעי המוקלט של המוקד </w:t>
      </w:r>
    </w:p>
    <w:p w:rsidR="00D1201E" w:rsidRPr="002A798E" w:rsidRDefault="00D1201E" w:rsidP="00644CA4">
      <w:pPr>
        <w:pStyle w:val="a9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David"/>
          <w:sz w:val="24"/>
          <w:szCs w:val="24"/>
        </w:rPr>
      </w:pPr>
      <w:r w:rsidRPr="002A798E">
        <w:rPr>
          <w:rFonts w:ascii="Times New Roman" w:hAnsi="Times New Roman" w:cs="David"/>
          <w:sz w:val="24"/>
          <w:szCs w:val="24"/>
          <w:rtl/>
        </w:rPr>
        <w:t xml:space="preserve">אין להשתמש בטלפון סלולארי, שהרשת הסלולארית </w:t>
      </w:r>
      <w:r w:rsidRPr="002A798E">
        <w:rPr>
          <w:rFonts w:ascii="Times New Roman" w:hAnsi="Times New Roman" w:cs="David" w:hint="cs"/>
          <w:sz w:val="24"/>
          <w:szCs w:val="24"/>
          <w:rtl/>
        </w:rPr>
        <w:t xml:space="preserve">קורסת </w:t>
      </w:r>
      <w:r w:rsidR="00FA7A49" w:rsidRPr="002A798E">
        <w:rPr>
          <w:rFonts w:ascii="Times New Roman" w:hAnsi="Times New Roman" w:cs="David"/>
          <w:sz w:val="24"/>
          <w:szCs w:val="24"/>
          <w:rtl/>
        </w:rPr>
        <w:t xml:space="preserve"> </w:t>
      </w:r>
      <w:proofErr w:type="spellStart"/>
      <w:r w:rsidR="00FA7A49" w:rsidRPr="002A798E">
        <w:rPr>
          <w:rFonts w:ascii="Times New Roman" w:hAnsi="Times New Roman" w:cs="David"/>
          <w:sz w:val="24"/>
          <w:szCs w:val="24"/>
          <w:rtl/>
        </w:rPr>
        <w:t>באר"ן</w:t>
      </w:r>
      <w:proofErr w:type="spellEnd"/>
    </w:p>
    <w:p w:rsidR="00FA7A49" w:rsidRPr="002A798E" w:rsidRDefault="00FA7A49" w:rsidP="00FA7A49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2A798E" w:rsidRPr="002A798E" w:rsidRDefault="002A798E" w:rsidP="002A798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2A798E" w:rsidRPr="002A798E" w:rsidRDefault="002A798E" w:rsidP="002A798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2A798E" w:rsidRPr="002A798E" w:rsidRDefault="002A798E" w:rsidP="002A798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2A798E" w:rsidRPr="002A798E" w:rsidRDefault="002A798E" w:rsidP="002A798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2A798E" w:rsidRPr="002A798E" w:rsidRDefault="002A798E" w:rsidP="002A798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2A798E" w:rsidRPr="002A798E" w:rsidRDefault="002A798E" w:rsidP="002A798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2A798E" w:rsidRPr="002A798E" w:rsidRDefault="002A798E" w:rsidP="002A798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2A798E" w:rsidRPr="002A798E" w:rsidRDefault="002A798E" w:rsidP="002A798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2A798E" w:rsidRPr="002A798E" w:rsidRDefault="002A798E" w:rsidP="002A798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  <w:rtl/>
        </w:rPr>
      </w:pPr>
    </w:p>
    <w:p w:rsidR="002A798E" w:rsidRPr="002A798E" w:rsidRDefault="002A798E" w:rsidP="002A798E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lastRenderedPageBreak/>
        <w:t xml:space="preserve">הגעת כאמבולנס רביעי לזירת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אר"ן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>, מה הפעולות אותם עליך לבצע?</w:t>
      </w:r>
    </w:p>
    <w:p w:rsidR="00D1201E" w:rsidRPr="002A798E" w:rsidRDefault="00D1201E" w:rsidP="00D1201E">
      <w:pPr>
        <w:numPr>
          <w:ilvl w:val="0"/>
          <w:numId w:val="15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להחנות את </w:t>
      </w:r>
      <w:r w:rsidRPr="002A798E">
        <w:rPr>
          <w:rFonts w:ascii="Times New Roman" w:eastAsia="Calibri" w:hAnsi="Times New Roman" w:cs="David"/>
          <w:sz w:val="24"/>
          <w:rtl/>
        </w:rPr>
        <w:t xml:space="preserve">אמבולנס במקום שהוגדר, </w:t>
      </w:r>
      <w:r w:rsidRPr="002A798E">
        <w:rPr>
          <w:rFonts w:ascii="Times New Roman" w:eastAsia="Calibri" w:hAnsi="Times New Roman" w:cs="David" w:hint="cs"/>
          <w:sz w:val="24"/>
          <w:rtl/>
        </w:rPr>
        <w:t>להוריד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תגי מיון ופינוי נפגעים</w:t>
      </w:r>
      <w:r w:rsidRPr="002A798E">
        <w:rPr>
          <w:rFonts w:ascii="Times New Roman" w:eastAsia="Calibri" w:hAnsi="Times New Roman" w:cs="David"/>
          <w:sz w:val="24"/>
          <w:rtl/>
        </w:rPr>
        <w:t>,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ציוד </w:t>
      </w:r>
      <w:r w:rsidRPr="002A798E">
        <w:rPr>
          <w:rFonts w:ascii="Times New Roman" w:eastAsia="Calibri" w:hAnsi="Times New Roman" w:cs="David"/>
          <w:sz w:val="24"/>
          <w:rtl/>
        </w:rPr>
        <w:t xml:space="preserve"> טיפול ונשיאה, ולחבור לפיקוד 10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ולפעול ע"פ הנחיותיו</w:t>
      </w:r>
    </w:p>
    <w:p w:rsidR="00D1201E" w:rsidRPr="002A798E" w:rsidRDefault="00D1201E" w:rsidP="00D1201E">
      <w:pPr>
        <w:numPr>
          <w:ilvl w:val="0"/>
          <w:numId w:val="15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להחנות את </w:t>
      </w:r>
      <w:r w:rsidRPr="002A798E">
        <w:rPr>
          <w:rFonts w:ascii="Times New Roman" w:eastAsia="Calibri" w:hAnsi="Times New Roman" w:cs="David"/>
          <w:sz w:val="24"/>
          <w:rtl/>
        </w:rPr>
        <w:t xml:space="preserve">האמבולנס כמה שיותר קרוב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לזירת האירוע </w:t>
      </w:r>
      <w:r w:rsidRPr="002A798E">
        <w:rPr>
          <w:rFonts w:ascii="Times New Roman" w:eastAsia="Calibri" w:hAnsi="Times New Roman" w:cs="David"/>
          <w:sz w:val="24"/>
          <w:rtl/>
        </w:rPr>
        <w:t xml:space="preserve"> ו</w:t>
      </w:r>
      <w:r w:rsidRPr="002A798E">
        <w:rPr>
          <w:rFonts w:ascii="Times New Roman" w:eastAsia="Calibri" w:hAnsi="Times New Roman" w:cs="David" w:hint="cs"/>
          <w:sz w:val="24"/>
          <w:rtl/>
        </w:rPr>
        <w:t>ל</w:t>
      </w:r>
      <w:r w:rsidRPr="002A798E">
        <w:rPr>
          <w:rFonts w:ascii="Times New Roman" w:eastAsia="Calibri" w:hAnsi="Times New Roman" w:cs="David"/>
          <w:sz w:val="24"/>
          <w:rtl/>
        </w:rPr>
        <w:t xml:space="preserve">טפול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בנפגעים  השוכבים </w:t>
      </w:r>
      <w:r w:rsidRPr="002A798E">
        <w:rPr>
          <w:rFonts w:ascii="Times New Roman" w:eastAsia="Calibri" w:hAnsi="Times New Roman" w:cs="David"/>
          <w:sz w:val="24"/>
          <w:rtl/>
        </w:rPr>
        <w:t xml:space="preserve"> הקרוב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ים </w:t>
      </w:r>
      <w:r w:rsidR="00FA7A49" w:rsidRPr="002A798E">
        <w:rPr>
          <w:rFonts w:ascii="Times New Roman" w:eastAsia="Calibri" w:hAnsi="Times New Roman" w:cs="David"/>
          <w:sz w:val="24"/>
          <w:rtl/>
        </w:rPr>
        <w:t xml:space="preserve"> ביותר</w:t>
      </w:r>
    </w:p>
    <w:p w:rsidR="00D1201E" w:rsidRPr="002A798E" w:rsidRDefault="00D1201E" w:rsidP="00D1201E">
      <w:pPr>
        <w:numPr>
          <w:ilvl w:val="0"/>
          <w:numId w:val="15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להחנות את האמבולנס 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הכי קרוב שאפשר לזירה להוריד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תגי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מיון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ופינוי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נפגעים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, </w:t>
      </w:r>
      <w:r w:rsidRPr="002A798E">
        <w:rPr>
          <w:rFonts w:ascii="Times New Roman" w:eastAsia="Calibri" w:hAnsi="Times New Roman" w:cs="David" w:hint="cs"/>
          <w:sz w:val="24"/>
          <w:rtl/>
        </w:rPr>
        <w:t>ציוד</w:t>
      </w:r>
      <w:r w:rsidRPr="002A798E">
        <w:rPr>
          <w:rFonts w:ascii="Times New Roman" w:eastAsia="Calibri" w:hAnsi="Times New Roman" w:cs="David"/>
          <w:sz w:val="24"/>
          <w:rtl/>
        </w:rPr>
        <w:t xml:space="preserve">  </w:t>
      </w:r>
      <w:r w:rsidRPr="002A798E">
        <w:rPr>
          <w:rFonts w:ascii="Times New Roman" w:eastAsia="Calibri" w:hAnsi="Times New Roman" w:cs="David" w:hint="cs"/>
          <w:sz w:val="24"/>
          <w:rtl/>
        </w:rPr>
        <w:t>טיפול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ונשיאה</w:t>
      </w:r>
      <w:r w:rsidRPr="002A798E">
        <w:rPr>
          <w:rFonts w:ascii="Times New Roman" w:eastAsia="Calibri" w:hAnsi="Times New Roman" w:cs="David"/>
          <w:sz w:val="24"/>
          <w:rtl/>
        </w:rPr>
        <w:t xml:space="preserve">, </w:t>
      </w:r>
      <w:r w:rsidRPr="002A798E">
        <w:rPr>
          <w:rFonts w:ascii="Times New Roman" w:eastAsia="Calibri" w:hAnsi="Times New Roman" w:cs="David" w:hint="cs"/>
          <w:sz w:val="24"/>
          <w:rtl/>
        </w:rPr>
        <w:t>ולעדכן את  לפיקוד 1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0 שהצוות מתחיל לטפל בנפגעים</w:t>
      </w:r>
    </w:p>
    <w:p w:rsidR="00D1201E" w:rsidRPr="002A798E" w:rsidRDefault="00D1201E" w:rsidP="00D1201E">
      <w:pPr>
        <w:numPr>
          <w:ilvl w:val="0"/>
          <w:numId w:val="15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להחנות את 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האמבולנס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במקום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שהוגדר</w:t>
      </w:r>
      <w:r w:rsidRPr="002A798E">
        <w:rPr>
          <w:rFonts w:ascii="Times New Roman" w:eastAsia="Calibri" w:hAnsi="Times New Roman" w:cs="David"/>
          <w:sz w:val="24"/>
          <w:rtl/>
        </w:rPr>
        <w:t xml:space="preserve">,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להוריד 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תגי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מיון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ופינוי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נפגעים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, </w:t>
      </w:r>
      <w:r w:rsidRPr="002A798E">
        <w:rPr>
          <w:rFonts w:ascii="Times New Roman" w:eastAsia="Calibri" w:hAnsi="Times New Roman" w:cs="David" w:hint="cs"/>
          <w:sz w:val="24"/>
          <w:rtl/>
        </w:rPr>
        <w:t>ציוד</w:t>
      </w:r>
      <w:r w:rsidRPr="002A798E">
        <w:rPr>
          <w:rFonts w:ascii="Times New Roman" w:eastAsia="Calibri" w:hAnsi="Times New Roman" w:cs="David"/>
          <w:sz w:val="24"/>
          <w:rtl/>
        </w:rPr>
        <w:t xml:space="preserve">  </w:t>
      </w:r>
      <w:r w:rsidRPr="002A798E">
        <w:rPr>
          <w:rFonts w:ascii="Times New Roman" w:eastAsia="Calibri" w:hAnsi="Times New Roman" w:cs="David" w:hint="cs"/>
          <w:sz w:val="24"/>
          <w:rtl/>
        </w:rPr>
        <w:t>טיפול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ונשיאה ולהכריז </w:t>
      </w:r>
      <w:r w:rsidR="00FA7A49" w:rsidRPr="002A798E">
        <w:rPr>
          <w:rFonts w:ascii="Times New Roman" w:eastAsia="Calibri" w:hAnsi="Times New Roman" w:cs="David"/>
          <w:sz w:val="24"/>
          <w:rtl/>
        </w:rPr>
        <w:t xml:space="preserve"> על גזרה חדשה</w:t>
      </w:r>
    </w:p>
    <w:p w:rsidR="00D1201E" w:rsidRPr="002A798E" w:rsidRDefault="00D1201E" w:rsidP="00D1201E">
      <w:pPr>
        <w:numPr>
          <w:ilvl w:val="0"/>
          <w:numId w:val="15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להעמיד</w:t>
      </w:r>
      <w:r w:rsidRPr="002A798E">
        <w:rPr>
          <w:rFonts w:ascii="Times New Roman" w:eastAsia="Calibri" w:hAnsi="Times New Roman" w:cs="David"/>
          <w:sz w:val="24"/>
          <w:rtl/>
        </w:rPr>
        <w:t xml:space="preserve"> האמבולנס עדיין מונע במקום שהוגדר,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לכרוז לנפגעים, 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להוריד 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תגי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מיון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ופינוי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נפגעים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, </w:t>
      </w:r>
      <w:r w:rsidRPr="002A798E">
        <w:rPr>
          <w:rFonts w:ascii="Times New Roman" w:eastAsia="Calibri" w:hAnsi="Times New Roman" w:cs="David" w:hint="cs"/>
          <w:sz w:val="24"/>
          <w:rtl/>
        </w:rPr>
        <w:t>ציוד</w:t>
      </w:r>
      <w:r w:rsidRPr="002A798E">
        <w:rPr>
          <w:rFonts w:ascii="Times New Roman" w:eastAsia="Calibri" w:hAnsi="Times New Roman" w:cs="David"/>
          <w:sz w:val="24"/>
          <w:rtl/>
        </w:rPr>
        <w:t xml:space="preserve">  </w:t>
      </w:r>
      <w:r w:rsidRPr="002A798E">
        <w:rPr>
          <w:rFonts w:ascii="Times New Roman" w:eastAsia="Calibri" w:hAnsi="Times New Roman" w:cs="David" w:hint="cs"/>
          <w:sz w:val="24"/>
          <w:rtl/>
        </w:rPr>
        <w:t>טיפול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ונשיאה ולהקים את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ר טיפול</w:t>
      </w:r>
    </w:p>
    <w:p w:rsidR="00D1201E" w:rsidRPr="002A798E" w:rsidRDefault="00D1201E" w:rsidP="00D1201E">
      <w:pPr>
        <w:bidi/>
        <w:spacing w:after="0"/>
        <w:ind w:left="714"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proofErr w:type="spellStart"/>
      <w:r w:rsidRPr="002A798E">
        <w:rPr>
          <w:rFonts w:ascii="Times New Roman" w:eastAsia="Calibri" w:hAnsi="Times New Roman" w:cs="David"/>
          <w:sz w:val="24"/>
          <w:rtl/>
        </w:rPr>
        <w:t>התאר"ן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 xml:space="preserve"> הוא:</w:t>
      </w:r>
    </w:p>
    <w:p w:rsidR="00D1201E" w:rsidRPr="002A798E" w:rsidRDefault="00D1201E" w:rsidP="00644CA4">
      <w:pPr>
        <w:numPr>
          <w:ilvl w:val="0"/>
          <w:numId w:val="20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מחסן ציוד נייד אשר מוזנק אך ורק לאירועים מתמשכים (</w:t>
      </w:r>
      <w:r w:rsidR="00FA7A49" w:rsidRPr="002A798E">
        <w:rPr>
          <w:rFonts w:ascii="Times New Roman" w:eastAsia="Calibri" w:hAnsi="Times New Roman" w:cs="David"/>
          <w:sz w:val="24"/>
          <w:rtl/>
        </w:rPr>
        <w:t>לדוגמא: נחיתת אונס בשדה התעופה)</w:t>
      </w:r>
    </w:p>
    <w:p w:rsidR="00D1201E" w:rsidRPr="002A798E" w:rsidRDefault="00D1201E" w:rsidP="00644CA4">
      <w:pPr>
        <w:numPr>
          <w:ilvl w:val="0"/>
          <w:numId w:val="20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מחסן ציוד לצוותים המגיעים לזירה, בנוסף משמש את מפקד האירוע כמקור לאמצעי קשר ועזרי פיקוד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ויכול לשמש בסיס לאתר טיפול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השימוש בציוד לאחר הנחיה מפורשת של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פיקוד 10 </w:t>
      </w:r>
    </w:p>
    <w:p w:rsidR="00D1201E" w:rsidRPr="002A798E" w:rsidRDefault="00D1201E" w:rsidP="00644CA4">
      <w:pPr>
        <w:numPr>
          <w:ilvl w:val="0"/>
          <w:numId w:val="20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מחסן ציוד לצוותים המגיעים לזירה, בנוסף משמש את מפקד האירוע כמקור לאמצעי קשר ועזרי פיקוד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ויכול לשמש בסיס לאתר טיפול </w:t>
      </w:r>
    </w:p>
    <w:p w:rsidR="00D1201E" w:rsidRPr="002A798E" w:rsidRDefault="00D1201E" w:rsidP="00644CA4">
      <w:pPr>
        <w:numPr>
          <w:ilvl w:val="0"/>
          <w:numId w:val="20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מחסן ציוד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לאר"ן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 xml:space="preserve"> המוזנק לכל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אר"ן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>, אולם השימוש בציוד שבו יבוצע רק לאחר שהשתמשו בכל ציוד העז</w:t>
      </w:r>
      <w:r w:rsidR="00FA7A49" w:rsidRPr="002A798E">
        <w:rPr>
          <w:rFonts w:ascii="Times New Roman" w:eastAsia="Calibri" w:hAnsi="Times New Roman" w:cs="David"/>
          <w:sz w:val="24"/>
          <w:rtl/>
        </w:rPr>
        <w:t>רה הראשונה והאלונקות באמבולנסים</w:t>
      </w:r>
    </w:p>
    <w:p w:rsidR="00D1201E" w:rsidRDefault="00D1201E" w:rsidP="00644CA4">
      <w:pPr>
        <w:numPr>
          <w:ilvl w:val="0"/>
          <w:numId w:val="20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מחסן צ</w:t>
      </w:r>
      <w:r w:rsidR="00FA7A49" w:rsidRPr="002A798E">
        <w:rPr>
          <w:rFonts w:ascii="Times New Roman" w:eastAsia="Calibri" w:hAnsi="Times New Roman" w:cs="David"/>
          <w:sz w:val="24"/>
          <w:rtl/>
        </w:rPr>
        <w:t xml:space="preserve">יוד לאתר טיפול הנפרס בשטח </w:t>
      </w:r>
      <w:proofErr w:type="spellStart"/>
      <w:r w:rsidR="00FA7A49" w:rsidRPr="002A798E">
        <w:rPr>
          <w:rFonts w:ascii="Times New Roman" w:eastAsia="Calibri" w:hAnsi="Times New Roman" w:cs="David"/>
          <w:sz w:val="24"/>
          <w:rtl/>
        </w:rPr>
        <w:t>האר"ן</w:t>
      </w:r>
      <w:proofErr w:type="spellEnd"/>
    </w:p>
    <w:p w:rsidR="00627845" w:rsidRPr="002A798E" w:rsidRDefault="00627845" w:rsidP="00627845">
      <w:pPr>
        <w:bidi/>
        <w:spacing w:after="0"/>
        <w:ind w:left="720"/>
        <w:jc w:val="both"/>
        <w:rPr>
          <w:rFonts w:ascii="Times New Roman" w:eastAsia="Calibri" w:hAnsi="Times New Roman" w:cs="David"/>
          <w:sz w:val="24"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מי מהבאים הינם מפקדי משנה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,מתי ומי ממנה אותם</w:t>
      </w:r>
      <w:r w:rsidRPr="002A798E">
        <w:rPr>
          <w:rFonts w:ascii="Times New Roman" w:eastAsia="Calibri" w:hAnsi="Times New Roman" w:cs="David"/>
          <w:sz w:val="24"/>
          <w:rtl/>
        </w:rPr>
        <w:t>?</w:t>
      </w:r>
    </w:p>
    <w:p w:rsidR="00D1201E" w:rsidRPr="002A798E" w:rsidRDefault="00D1201E" w:rsidP="00644CA4">
      <w:pPr>
        <w:numPr>
          <w:ilvl w:val="0"/>
          <w:numId w:val="32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רפואה 10, </w:t>
      </w:r>
      <w:r w:rsidRPr="002A798E">
        <w:rPr>
          <w:rFonts w:ascii="Times New Roman" w:eastAsia="Calibri" w:hAnsi="Times New Roman" w:cs="David" w:hint="cs"/>
          <w:sz w:val="24"/>
          <w:rtl/>
        </w:rPr>
        <w:t>פינוי</w:t>
      </w:r>
      <w:r w:rsidRPr="002A798E">
        <w:rPr>
          <w:rFonts w:ascii="Times New Roman" w:eastAsia="Calibri" w:hAnsi="Times New Roman" w:cs="David"/>
          <w:sz w:val="24"/>
          <w:rtl/>
        </w:rPr>
        <w:t xml:space="preserve"> 10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, חניון 10  ימונו ע"י המוקד  המפעיל כאשר בזירה לפחות 15 רכבי הצלה </w:t>
      </w:r>
    </w:p>
    <w:p w:rsidR="00D1201E" w:rsidRPr="002A798E" w:rsidRDefault="00D1201E" w:rsidP="00644CA4">
      <w:pPr>
        <w:numPr>
          <w:ilvl w:val="0"/>
          <w:numId w:val="32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רפואה 10, </w:t>
      </w:r>
      <w:r w:rsidRPr="002A798E">
        <w:rPr>
          <w:rFonts w:ascii="Times New Roman" w:eastAsia="Calibri" w:hAnsi="Times New Roman" w:cs="David" w:hint="cs"/>
          <w:sz w:val="24"/>
          <w:rtl/>
        </w:rPr>
        <w:t>פינוי 10, שיגור 10  ימונו ע"י "פיקוד 10" כאשר לדעתו יש מספיק משאבים בזירה</w:t>
      </w:r>
      <w:r w:rsidRPr="002A798E">
        <w:rPr>
          <w:rFonts w:cs="David" w:hint="eastAsia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ומנויים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יתרום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eastAsia"/>
          <w:sz w:val="24"/>
          <w:rtl/>
        </w:rPr>
        <w:t>למענה</w:t>
      </w:r>
      <w:r w:rsidR="00FA7A49" w:rsidRPr="002A798E">
        <w:rPr>
          <w:rFonts w:ascii="Times New Roman" w:eastAsia="Calibri" w:hAnsi="Times New Roman" w:cs="David"/>
          <w:sz w:val="24"/>
          <w:rtl/>
        </w:rPr>
        <w:t xml:space="preserve"> </w:t>
      </w:r>
    </w:p>
    <w:p w:rsidR="00D1201E" w:rsidRPr="002A798E" w:rsidRDefault="00D1201E" w:rsidP="00644CA4">
      <w:pPr>
        <w:numPr>
          <w:ilvl w:val="0"/>
          <w:numId w:val="32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רפואה 10, חניון 10, </w:t>
      </w:r>
      <w:r w:rsidRPr="002A798E">
        <w:rPr>
          <w:rFonts w:ascii="Times New Roman" w:eastAsia="Calibri" w:hAnsi="Times New Roman" w:cs="David" w:hint="cs"/>
          <w:sz w:val="24"/>
          <w:rtl/>
        </w:rPr>
        <w:t>פינוי 10 ימונו ע"י "פיקוד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10 "  באישור המוקד המפעיל בלבד</w:t>
      </w:r>
    </w:p>
    <w:p w:rsidR="00D1201E" w:rsidRPr="002A798E" w:rsidRDefault="00D1201E" w:rsidP="00644CA4">
      <w:pPr>
        <w:numPr>
          <w:ilvl w:val="0"/>
          <w:numId w:val="32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רפואה 10, חניון 10, </w:t>
      </w:r>
      <w:r w:rsidRPr="002A798E">
        <w:rPr>
          <w:rFonts w:ascii="Times New Roman" w:eastAsia="Calibri" w:hAnsi="Times New Roman" w:cs="David" w:hint="cs"/>
          <w:sz w:val="24"/>
          <w:rtl/>
        </w:rPr>
        <w:t>פינוי 10 ימונו ע"י "פיקוד 10" כאשר לדעתו יש מספיק משאב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ים בזירה ומנויים יתרום למענה  </w:t>
      </w:r>
    </w:p>
    <w:p w:rsidR="00D1201E" w:rsidRPr="002A798E" w:rsidRDefault="00D1201E" w:rsidP="00644CA4">
      <w:pPr>
        <w:numPr>
          <w:ilvl w:val="0"/>
          <w:numId w:val="32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רפואה 10, חניון 10, </w:t>
      </w:r>
      <w:r w:rsidRPr="002A798E">
        <w:rPr>
          <w:rFonts w:ascii="Times New Roman" w:eastAsia="Calibri" w:hAnsi="Times New Roman" w:cs="David" w:hint="cs"/>
          <w:sz w:val="24"/>
          <w:rtl/>
        </w:rPr>
        <w:t>פינוי 10 ימונו ע"י מנהל המר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חב</w:t>
      </w:r>
    </w:p>
    <w:p w:rsidR="00D1201E" w:rsidRPr="002A798E" w:rsidRDefault="00D1201E" w:rsidP="00D1201E">
      <w:pPr>
        <w:bidi/>
        <w:spacing w:after="0"/>
        <w:ind w:left="714"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מיון וסימון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הנפגעים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–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סמן את המשפט </w:t>
      </w:r>
      <w:r w:rsidRPr="002A798E">
        <w:rPr>
          <w:rFonts w:ascii="Times New Roman" w:eastAsia="Calibri" w:hAnsi="Times New Roman" w:cs="David" w:hint="cs"/>
          <w:b/>
          <w:bCs/>
          <w:sz w:val="24"/>
          <w:rtl/>
        </w:rPr>
        <w:t>הנכון ביותר</w:t>
      </w:r>
      <w:r w:rsidRPr="002A798E">
        <w:rPr>
          <w:rFonts w:ascii="Times New Roman" w:eastAsia="Calibri" w:hAnsi="Times New Roman" w:cs="David"/>
          <w:sz w:val="24"/>
          <w:rtl/>
        </w:rPr>
        <w:t>?</w:t>
      </w:r>
    </w:p>
    <w:p w:rsidR="00D1201E" w:rsidRPr="002A798E" w:rsidRDefault="00D1201E" w:rsidP="00644CA4">
      <w:pPr>
        <w:numPr>
          <w:ilvl w:val="0"/>
          <w:numId w:val="33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החלטה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האם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מדובר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בנפגע</w:t>
      </w:r>
      <w:r w:rsidRPr="002A798E">
        <w:rPr>
          <w:rFonts w:ascii="Times New Roman" w:eastAsia="Calibri" w:hAnsi="Times New Roman" w:cs="David"/>
          <w:sz w:val="24"/>
          <w:rtl/>
        </w:rPr>
        <w:t xml:space="preserve"> "</w:t>
      </w:r>
      <w:r w:rsidRPr="002A798E">
        <w:rPr>
          <w:rFonts w:ascii="Times New Roman" w:eastAsia="Calibri" w:hAnsi="Times New Roman" w:cs="David" w:hint="cs"/>
          <w:sz w:val="24"/>
          <w:rtl/>
        </w:rPr>
        <w:t>דחוף</w:t>
      </w:r>
      <w:r w:rsidRPr="002A798E">
        <w:rPr>
          <w:rFonts w:ascii="Times New Roman" w:eastAsia="Calibri" w:hAnsi="Times New Roman" w:cs="David"/>
          <w:sz w:val="24"/>
          <w:rtl/>
        </w:rPr>
        <w:t>-</w:t>
      </w:r>
      <w:r w:rsidRPr="002A798E">
        <w:rPr>
          <w:rFonts w:ascii="Times New Roman" w:eastAsia="Calibri" w:hAnsi="Times New Roman" w:cs="David" w:hint="cs"/>
          <w:sz w:val="24"/>
          <w:rtl/>
        </w:rPr>
        <w:t>יציב</w:t>
      </w:r>
      <w:r w:rsidRPr="002A798E">
        <w:rPr>
          <w:rFonts w:ascii="Times New Roman" w:eastAsia="Calibri" w:hAnsi="Times New Roman" w:cs="David"/>
          <w:sz w:val="24"/>
          <w:rtl/>
        </w:rPr>
        <w:t>", "</w:t>
      </w:r>
      <w:r w:rsidRPr="002A798E">
        <w:rPr>
          <w:rFonts w:ascii="Times New Roman" w:eastAsia="Calibri" w:hAnsi="Times New Roman" w:cs="David" w:hint="cs"/>
          <w:sz w:val="24"/>
          <w:rtl/>
        </w:rPr>
        <w:t>אנוש</w:t>
      </w:r>
      <w:r w:rsidRPr="002A798E">
        <w:rPr>
          <w:rFonts w:ascii="Times New Roman" w:eastAsia="Calibri" w:hAnsi="Times New Roman" w:cs="David"/>
          <w:sz w:val="24"/>
          <w:rtl/>
        </w:rPr>
        <w:t xml:space="preserve">" </w:t>
      </w:r>
      <w:r w:rsidRPr="002A798E">
        <w:rPr>
          <w:rFonts w:ascii="Times New Roman" w:eastAsia="Calibri" w:hAnsi="Times New Roman" w:cs="David" w:hint="cs"/>
          <w:sz w:val="24"/>
          <w:rtl/>
        </w:rPr>
        <w:t>או</w:t>
      </w:r>
      <w:r w:rsidRPr="002A798E">
        <w:rPr>
          <w:rFonts w:ascii="Times New Roman" w:eastAsia="Calibri" w:hAnsi="Times New Roman" w:cs="David"/>
          <w:sz w:val="24"/>
          <w:rtl/>
        </w:rPr>
        <w:t xml:space="preserve"> "</w:t>
      </w:r>
      <w:r w:rsidRPr="002A798E">
        <w:rPr>
          <w:rFonts w:ascii="Times New Roman" w:eastAsia="Calibri" w:hAnsi="Times New Roman" w:cs="David" w:hint="cs"/>
          <w:sz w:val="24"/>
          <w:rtl/>
        </w:rPr>
        <w:t>נפטר</w:t>
      </w:r>
      <w:r w:rsidRPr="002A798E">
        <w:rPr>
          <w:rFonts w:ascii="Times New Roman" w:eastAsia="Calibri" w:hAnsi="Times New Roman" w:cs="David"/>
          <w:sz w:val="24"/>
          <w:rtl/>
        </w:rPr>
        <w:t xml:space="preserve">" </w:t>
      </w:r>
      <w:r w:rsidRPr="002A798E">
        <w:rPr>
          <w:rFonts w:ascii="Times New Roman" w:eastAsia="Calibri" w:hAnsi="Times New Roman" w:cs="David" w:hint="cs"/>
          <w:sz w:val="24"/>
          <w:rtl/>
        </w:rPr>
        <w:t>תבוצע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על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ידי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איש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הצוות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הראשון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שהגיע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לנפגע </w:t>
      </w:r>
    </w:p>
    <w:p w:rsidR="00D1201E" w:rsidRPr="002A798E" w:rsidRDefault="00D1201E" w:rsidP="00644CA4">
      <w:pPr>
        <w:numPr>
          <w:ilvl w:val="0"/>
          <w:numId w:val="33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רק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פראמדיק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או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רופא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מוסמכים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לקבל את ההחלטה כי לא מטפלים בפצוע עם אובדן צלם אנוש</w:t>
      </w:r>
    </w:p>
    <w:p w:rsidR="00D1201E" w:rsidRPr="002A798E" w:rsidRDefault="00D1201E" w:rsidP="00644CA4">
      <w:pPr>
        <w:numPr>
          <w:ilvl w:val="0"/>
          <w:numId w:val="33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נציג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מד</w:t>
      </w:r>
      <w:r w:rsidRPr="002A798E">
        <w:rPr>
          <w:rFonts w:ascii="Times New Roman" w:eastAsia="Calibri" w:hAnsi="Times New Roman" w:cs="David"/>
          <w:sz w:val="24"/>
          <w:rtl/>
        </w:rPr>
        <w:t>"</w:t>
      </w:r>
      <w:r w:rsidRPr="002A798E">
        <w:rPr>
          <w:rFonts w:ascii="Times New Roman" w:eastAsia="Calibri" w:hAnsi="Times New Roman" w:cs="David" w:hint="cs"/>
          <w:sz w:val="24"/>
          <w:rtl/>
        </w:rPr>
        <w:t>א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בבית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החולים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אחראי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על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הכנסת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עותק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הנייר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הכימי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של</w:t>
      </w:r>
      <w:r w:rsidRPr="002A798E">
        <w:rPr>
          <w:rFonts w:ascii="Times New Roman" w:eastAsia="Calibri" w:hAnsi="Times New Roman" w:cs="David"/>
          <w:sz w:val="24"/>
          <w:rtl/>
        </w:rPr>
        <w:t xml:space="preserve"> "</w:t>
      </w:r>
      <w:r w:rsidRPr="002A798E">
        <w:rPr>
          <w:rFonts w:ascii="Times New Roman" w:eastAsia="Calibri" w:hAnsi="Times New Roman" w:cs="David" w:hint="cs"/>
          <w:sz w:val="24"/>
          <w:rtl/>
        </w:rPr>
        <w:t>תג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המיון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והפינוי</w:t>
      </w:r>
      <w:r w:rsidRPr="002A798E">
        <w:rPr>
          <w:rFonts w:ascii="Times New Roman" w:eastAsia="Calibri" w:hAnsi="Times New Roman" w:cs="David"/>
          <w:sz w:val="24"/>
          <w:rtl/>
        </w:rPr>
        <w:t xml:space="preserve">" </w:t>
      </w:r>
      <w:r w:rsidRPr="002A798E">
        <w:rPr>
          <w:rFonts w:ascii="Times New Roman" w:eastAsia="Calibri" w:hAnsi="Times New Roman" w:cs="David" w:hint="cs"/>
          <w:sz w:val="24"/>
          <w:rtl/>
        </w:rPr>
        <w:t>לתיקים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הרפואיים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של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הנפגעים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בבית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החולים</w:t>
      </w:r>
    </w:p>
    <w:p w:rsidR="00D1201E" w:rsidRPr="002A798E" w:rsidRDefault="00D1201E" w:rsidP="00644CA4">
      <w:pPr>
        <w:numPr>
          <w:ilvl w:val="0"/>
          <w:numId w:val="33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פצוע</w:t>
      </w:r>
      <w:r w:rsidRPr="002A798E">
        <w:rPr>
          <w:rFonts w:ascii="Times New Roman" w:eastAsia="Calibri" w:hAnsi="Times New Roman" w:cs="David"/>
          <w:sz w:val="24"/>
          <w:rtl/>
        </w:rPr>
        <w:t xml:space="preserve"> "</w:t>
      </w:r>
      <w:r w:rsidRPr="002A798E">
        <w:rPr>
          <w:rFonts w:ascii="Times New Roman" w:eastAsia="Calibri" w:hAnsi="Times New Roman" w:cs="David" w:hint="cs"/>
          <w:sz w:val="24"/>
          <w:rtl/>
        </w:rPr>
        <w:t>דחוף</w:t>
      </w:r>
      <w:r w:rsidRPr="002A798E">
        <w:rPr>
          <w:rFonts w:ascii="Times New Roman" w:eastAsia="Calibri" w:hAnsi="Times New Roman" w:cs="David"/>
          <w:sz w:val="24"/>
          <w:rtl/>
        </w:rPr>
        <w:t xml:space="preserve">" </w:t>
      </w:r>
      <w:r w:rsidRPr="002A798E">
        <w:rPr>
          <w:rFonts w:ascii="Times New Roman" w:eastAsia="Calibri" w:hAnsi="Times New Roman" w:cs="David" w:hint="cs"/>
          <w:sz w:val="24"/>
          <w:rtl/>
        </w:rPr>
        <w:t>מוגדר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כפצוע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שפציעתו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מסכנת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חיים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(</w:t>
      </w:r>
      <w:r w:rsidRPr="002A798E">
        <w:rPr>
          <w:rFonts w:ascii="Times New Roman" w:eastAsia="Calibri" w:hAnsi="Times New Roman" w:cs="David" w:hint="cs"/>
          <w:sz w:val="24"/>
          <w:rtl/>
        </w:rPr>
        <w:t>בטווח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הזמן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המידי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או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המתמשך</w:t>
      </w:r>
      <w:r w:rsidRPr="002A798E">
        <w:rPr>
          <w:rFonts w:ascii="Times New Roman" w:eastAsia="Calibri" w:hAnsi="Times New Roman" w:cs="David"/>
          <w:sz w:val="24"/>
          <w:rtl/>
        </w:rPr>
        <w:t xml:space="preserve">) </w:t>
      </w:r>
      <w:r w:rsidRPr="002A798E">
        <w:rPr>
          <w:rFonts w:ascii="Times New Roman" w:eastAsia="Calibri" w:hAnsi="Times New Roman" w:cs="David" w:hint="cs"/>
          <w:sz w:val="24"/>
          <w:rtl/>
        </w:rPr>
        <w:t>ויסומן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בתג מיון ופינוי נפגעים כ"אדום" המיון יכול להתבצע ע"י חובש רפואת חירום או </w:t>
      </w:r>
      <w:proofErr w:type="spellStart"/>
      <w:r w:rsidR="00FA7A49" w:rsidRPr="002A798E">
        <w:rPr>
          <w:rFonts w:ascii="Times New Roman" w:eastAsia="Calibri" w:hAnsi="Times New Roman" w:cs="David" w:hint="cs"/>
          <w:sz w:val="24"/>
          <w:rtl/>
        </w:rPr>
        <w:t>פראמדיק</w:t>
      </w:r>
      <w:proofErr w:type="spellEnd"/>
    </w:p>
    <w:p w:rsidR="00D1201E" w:rsidRPr="002A798E" w:rsidRDefault="00D1201E" w:rsidP="00644CA4">
      <w:pPr>
        <w:numPr>
          <w:ilvl w:val="0"/>
          <w:numId w:val="33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רק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איש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הצוות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בזירה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רשאי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לרשום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בתג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המיון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והפינוי</w:t>
      </w:r>
      <w:r w:rsidRPr="002A798E">
        <w:rPr>
          <w:rFonts w:ascii="Times New Roman" w:eastAsia="Calibri" w:hAnsi="Times New Roman" w:cs="David"/>
          <w:sz w:val="24"/>
          <w:rtl/>
        </w:rPr>
        <w:t xml:space="preserve">, </w:t>
      </w:r>
      <w:r w:rsidRPr="002A798E">
        <w:rPr>
          <w:rFonts w:ascii="Times New Roman" w:eastAsia="Calibri" w:hAnsi="Times New Roman" w:cs="David" w:hint="cs"/>
          <w:sz w:val="24"/>
          <w:rtl/>
        </w:rPr>
        <w:t>לאיש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צוות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המלווה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את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הנפגע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לבית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החולים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אסור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להשלים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פרטים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חסרים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במהלך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הפינוי</w:t>
      </w:r>
    </w:p>
    <w:p w:rsidR="00D1201E" w:rsidRPr="002A798E" w:rsidRDefault="00D1201E" w:rsidP="00D1201E">
      <w:pPr>
        <w:bidi/>
        <w:spacing w:after="0"/>
        <w:ind w:left="720"/>
        <w:jc w:val="both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jc w:val="both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jc w:val="both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jc w:val="both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jc w:val="both"/>
        <w:rPr>
          <w:rFonts w:ascii="Times New Roman" w:eastAsia="Calibri" w:hAnsi="Times New Roman" w:cs="David"/>
          <w:sz w:val="24"/>
          <w:rtl/>
        </w:rPr>
      </w:pPr>
    </w:p>
    <w:p w:rsidR="002A798E" w:rsidRPr="002A798E" w:rsidRDefault="002A798E" w:rsidP="002A798E">
      <w:pPr>
        <w:bidi/>
        <w:spacing w:after="0"/>
        <w:ind w:left="720"/>
        <w:jc w:val="both"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lastRenderedPageBreak/>
        <w:t xml:space="preserve">חובש רפואת חירום מבצע  סבב ראשוני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על רקע פיצוץ באוטובוס, לפניך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תיאור של 6  נפגעים  כיצד יתויגו</w:t>
      </w:r>
      <w:r w:rsidRPr="002A798E">
        <w:rPr>
          <w:rFonts w:ascii="Times New Roman" w:eastAsia="Calibri" w:hAnsi="Times New Roman" w:cs="David" w:hint="cs"/>
          <w:sz w:val="24"/>
          <w:rtl/>
        </w:rPr>
        <w:t>:</w:t>
      </w:r>
    </w:p>
    <w:p w:rsidR="00D1201E" w:rsidRPr="002A798E" w:rsidRDefault="00D1201E" w:rsidP="00644CA4">
      <w:pPr>
        <w:numPr>
          <w:ilvl w:val="0"/>
          <w:numId w:val="34"/>
        </w:numPr>
        <w:bidi/>
        <w:spacing w:after="0"/>
        <w:jc w:val="both"/>
        <w:rPr>
          <w:rFonts w:ascii="Arial" w:eastAsia="Calibri" w:hAnsi="Arial" w:cs="David"/>
          <w:sz w:val="24"/>
          <w:rtl/>
        </w:rPr>
      </w:pPr>
      <w:r w:rsidRPr="002A798E">
        <w:rPr>
          <w:rFonts w:ascii="Arial" w:eastAsia="Calibri" w:hAnsi="Arial" w:cs="David"/>
          <w:sz w:val="24"/>
          <w:u w:val="single"/>
          <w:rtl/>
        </w:rPr>
        <w:t>נפגע מס' 1</w:t>
      </w:r>
      <w:r w:rsidRPr="002A798E">
        <w:rPr>
          <w:rFonts w:ascii="Arial" w:eastAsia="Calibri" w:hAnsi="Arial" w:cs="David"/>
          <w:sz w:val="24"/>
          <w:rtl/>
        </w:rPr>
        <w:t xml:space="preserve"> בהכרה מלאה, שוכב , מדבר, עורו קר וחיוור, מזיע דופק 120 </w:t>
      </w:r>
    </w:p>
    <w:p w:rsidR="00D1201E" w:rsidRPr="002A798E" w:rsidRDefault="00D1201E" w:rsidP="00644CA4">
      <w:pPr>
        <w:numPr>
          <w:ilvl w:val="0"/>
          <w:numId w:val="34"/>
        </w:numPr>
        <w:bidi/>
        <w:spacing w:after="0"/>
        <w:jc w:val="both"/>
        <w:rPr>
          <w:rFonts w:ascii="Arial" w:eastAsia="Calibri" w:hAnsi="Arial" w:cs="David"/>
          <w:sz w:val="24"/>
          <w:rtl/>
        </w:rPr>
      </w:pPr>
      <w:r w:rsidRPr="002A798E">
        <w:rPr>
          <w:rFonts w:ascii="Arial" w:eastAsia="Calibri" w:hAnsi="Arial" w:cs="David"/>
          <w:sz w:val="24"/>
          <w:u w:val="single"/>
          <w:rtl/>
        </w:rPr>
        <w:t>נפגע מס' 2</w:t>
      </w:r>
      <w:r w:rsidRPr="002A798E">
        <w:rPr>
          <w:rFonts w:ascii="Arial" w:eastAsia="Calibri" w:hAnsi="Arial" w:cs="David"/>
          <w:sz w:val="24"/>
          <w:rtl/>
        </w:rPr>
        <w:t xml:space="preserve"> בהכרה מלאה, שוכב,  מדבר, פצע חודר בקרסול ימין, שריטות בפנים, צלצולים  באוזניים </w:t>
      </w:r>
    </w:p>
    <w:p w:rsidR="00D1201E" w:rsidRPr="002A798E" w:rsidRDefault="00D1201E" w:rsidP="00644CA4">
      <w:pPr>
        <w:numPr>
          <w:ilvl w:val="0"/>
          <w:numId w:val="34"/>
        </w:numPr>
        <w:bidi/>
        <w:spacing w:after="0"/>
        <w:jc w:val="both"/>
        <w:rPr>
          <w:rFonts w:ascii="Arial" w:eastAsia="Calibri" w:hAnsi="Arial" w:cs="David"/>
          <w:sz w:val="24"/>
          <w:rtl/>
        </w:rPr>
      </w:pPr>
      <w:r w:rsidRPr="002A798E">
        <w:rPr>
          <w:rFonts w:ascii="Arial" w:eastAsia="Calibri" w:hAnsi="Arial" w:cs="David"/>
          <w:sz w:val="24"/>
          <w:u w:val="single"/>
          <w:rtl/>
        </w:rPr>
        <w:t>נפגעת מס' 3</w:t>
      </w:r>
      <w:r w:rsidRPr="002A798E">
        <w:rPr>
          <w:rFonts w:ascii="Arial" w:eastAsia="Calibri" w:hAnsi="Arial" w:cs="David"/>
          <w:sz w:val="24"/>
          <w:rtl/>
        </w:rPr>
        <w:t xml:space="preserve">   בהכרה מלאה, מהלכת המומה  מדברת, חשד לשבר סגור באמה ימין, צלצולים באוזניים, שריטות בפנים. </w:t>
      </w:r>
    </w:p>
    <w:p w:rsidR="00D1201E" w:rsidRPr="002A798E" w:rsidRDefault="00D1201E" w:rsidP="00644CA4">
      <w:pPr>
        <w:numPr>
          <w:ilvl w:val="0"/>
          <w:numId w:val="34"/>
        </w:numPr>
        <w:bidi/>
        <w:spacing w:after="0"/>
        <w:jc w:val="both"/>
        <w:rPr>
          <w:rFonts w:ascii="Arial" w:eastAsia="Calibri" w:hAnsi="Arial" w:cs="David"/>
          <w:sz w:val="24"/>
          <w:rtl/>
        </w:rPr>
      </w:pPr>
      <w:r w:rsidRPr="002A798E">
        <w:rPr>
          <w:rFonts w:ascii="Arial" w:eastAsia="Calibri" w:hAnsi="Arial" w:cs="David"/>
          <w:sz w:val="24"/>
          <w:u w:val="single"/>
          <w:rtl/>
        </w:rPr>
        <w:t>נפגעת מס' 4</w:t>
      </w:r>
      <w:r w:rsidRPr="002A798E">
        <w:rPr>
          <w:rFonts w:ascii="Arial" w:eastAsia="Calibri" w:hAnsi="Arial" w:cs="David"/>
          <w:sz w:val="24"/>
          <w:rtl/>
        </w:rPr>
        <w:t xml:space="preserve">  בהכרה מעורפלת, שוכבת, ממלמלת הברות בלתי ברורות, דימום מהאוזניים. </w:t>
      </w:r>
    </w:p>
    <w:p w:rsidR="00D1201E" w:rsidRPr="002A798E" w:rsidRDefault="00D1201E" w:rsidP="00644CA4">
      <w:pPr>
        <w:numPr>
          <w:ilvl w:val="0"/>
          <w:numId w:val="34"/>
        </w:numPr>
        <w:bidi/>
        <w:spacing w:after="0"/>
        <w:jc w:val="both"/>
        <w:rPr>
          <w:rFonts w:ascii="Arial" w:eastAsia="Calibri" w:hAnsi="Arial" w:cs="David"/>
          <w:sz w:val="24"/>
        </w:rPr>
      </w:pPr>
      <w:r w:rsidRPr="002A798E">
        <w:rPr>
          <w:rFonts w:ascii="Arial" w:eastAsia="Calibri" w:hAnsi="Arial" w:cs="David"/>
          <w:sz w:val="24"/>
          <w:u w:val="single"/>
          <w:rtl/>
        </w:rPr>
        <w:t>נפגעת מס' 5</w:t>
      </w:r>
      <w:r w:rsidRPr="002A798E">
        <w:rPr>
          <w:rFonts w:ascii="Arial" w:eastAsia="Calibri" w:hAnsi="Arial" w:cs="David"/>
          <w:sz w:val="24"/>
          <w:rtl/>
        </w:rPr>
        <w:t xml:space="preserve">  שוכבת בשלולית דם גדולה, ראש מרוסק , רקמת מוח בחוץ , קטיעה של מעל ברך ימין, פצע חודר בבטן עם יציאת מעי ( אובדן צלם אנוש)</w:t>
      </w:r>
    </w:p>
    <w:p w:rsidR="002A798E" w:rsidRPr="002A798E" w:rsidRDefault="002A798E" w:rsidP="002A798E">
      <w:pPr>
        <w:bidi/>
        <w:spacing w:after="0"/>
        <w:ind w:left="1080"/>
        <w:jc w:val="both"/>
        <w:rPr>
          <w:rFonts w:ascii="Arial" w:eastAsia="Calibri" w:hAnsi="Arial" w:cs="David"/>
          <w:sz w:val="24"/>
        </w:rPr>
      </w:pPr>
    </w:p>
    <w:p w:rsidR="00D1201E" w:rsidRPr="002A798E" w:rsidRDefault="00D1201E" w:rsidP="00644CA4">
      <w:pPr>
        <w:numPr>
          <w:ilvl w:val="0"/>
          <w:numId w:val="35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נפגעים מספר 1,4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אדום ( דחוף), נפגעים מספר 2-3 צהוב (דחוף יציב), נפגעת מס' 5 כחול (אנוש)</w:t>
      </w:r>
    </w:p>
    <w:p w:rsidR="00D1201E" w:rsidRPr="002A798E" w:rsidRDefault="00D1201E" w:rsidP="00644CA4">
      <w:pPr>
        <w:numPr>
          <w:ilvl w:val="0"/>
          <w:numId w:val="35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נפגעים מספר   5 ,1,4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אדום ( דחוף), נפגע מספר 2- ירוק ( לא דחוף), נפגע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מספר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3</w:t>
      </w:r>
      <w:r w:rsidRPr="002A798E">
        <w:rPr>
          <w:rFonts w:ascii="Times New Roman" w:eastAsia="Calibri" w:hAnsi="Times New Roman" w:cs="David"/>
          <w:sz w:val="24"/>
          <w:rtl/>
        </w:rPr>
        <w:t xml:space="preserve">- </w:t>
      </w:r>
      <w:r w:rsidRPr="002A798E">
        <w:rPr>
          <w:rFonts w:ascii="Times New Roman" w:eastAsia="Calibri" w:hAnsi="Times New Roman" w:cs="David" w:hint="cs"/>
          <w:sz w:val="24"/>
          <w:rtl/>
        </w:rPr>
        <w:t>צהוב</w:t>
      </w:r>
      <w:r w:rsidRPr="002A798E">
        <w:rPr>
          <w:rFonts w:ascii="Times New Roman" w:eastAsia="Calibri" w:hAnsi="Times New Roman" w:cs="David"/>
          <w:sz w:val="24"/>
          <w:rtl/>
        </w:rPr>
        <w:t xml:space="preserve"> (</w:t>
      </w:r>
      <w:r w:rsidRPr="002A798E">
        <w:rPr>
          <w:rFonts w:ascii="Times New Roman" w:eastAsia="Calibri" w:hAnsi="Times New Roman" w:cs="David" w:hint="cs"/>
          <w:sz w:val="24"/>
          <w:rtl/>
        </w:rPr>
        <w:t>דחוף יציב</w:t>
      </w:r>
      <w:r w:rsidRPr="002A798E">
        <w:rPr>
          <w:rFonts w:ascii="Times New Roman" w:eastAsia="Calibri" w:hAnsi="Times New Roman" w:cs="David"/>
          <w:sz w:val="24"/>
          <w:rtl/>
        </w:rPr>
        <w:t>),</w:t>
      </w:r>
    </w:p>
    <w:p w:rsidR="00D1201E" w:rsidRPr="002A798E" w:rsidRDefault="00D1201E" w:rsidP="00644CA4">
      <w:pPr>
        <w:numPr>
          <w:ilvl w:val="0"/>
          <w:numId w:val="35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נפגעים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מספר</w:t>
      </w:r>
      <w:r w:rsidRPr="002A798E">
        <w:rPr>
          <w:rFonts w:ascii="Times New Roman" w:eastAsia="Calibri" w:hAnsi="Times New Roman" w:cs="David"/>
          <w:sz w:val="24"/>
          <w:rtl/>
        </w:rPr>
        <w:t xml:space="preserve"> 1,4 – </w:t>
      </w:r>
      <w:r w:rsidRPr="002A798E">
        <w:rPr>
          <w:rFonts w:ascii="Times New Roman" w:eastAsia="Calibri" w:hAnsi="Times New Roman" w:cs="David" w:hint="cs"/>
          <w:sz w:val="24"/>
          <w:rtl/>
        </w:rPr>
        <w:t>אדום</w:t>
      </w:r>
      <w:r w:rsidRPr="002A798E">
        <w:rPr>
          <w:rFonts w:ascii="Times New Roman" w:eastAsia="Calibri" w:hAnsi="Times New Roman" w:cs="David"/>
          <w:sz w:val="24"/>
          <w:rtl/>
        </w:rPr>
        <w:t xml:space="preserve"> ( </w:t>
      </w:r>
      <w:r w:rsidRPr="002A798E">
        <w:rPr>
          <w:rFonts w:ascii="Times New Roman" w:eastAsia="Calibri" w:hAnsi="Times New Roman" w:cs="David" w:hint="cs"/>
          <w:sz w:val="24"/>
          <w:rtl/>
        </w:rPr>
        <w:t>דחוף</w:t>
      </w:r>
      <w:r w:rsidRPr="002A798E">
        <w:rPr>
          <w:rFonts w:ascii="Times New Roman" w:eastAsia="Calibri" w:hAnsi="Times New Roman" w:cs="David"/>
          <w:sz w:val="24"/>
          <w:rtl/>
        </w:rPr>
        <w:t xml:space="preserve">), </w:t>
      </w:r>
      <w:r w:rsidRPr="002A798E">
        <w:rPr>
          <w:rFonts w:ascii="Times New Roman" w:eastAsia="Calibri" w:hAnsi="Times New Roman" w:cs="David" w:hint="cs"/>
          <w:sz w:val="24"/>
          <w:rtl/>
        </w:rPr>
        <w:t>נפגעים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מספר</w:t>
      </w:r>
      <w:r w:rsidRPr="002A798E">
        <w:rPr>
          <w:rFonts w:ascii="Times New Roman" w:eastAsia="Calibri" w:hAnsi="Times New Roman" w:cs="David"/>
          <w:sz w:val="24"/>
          <w:rtl/>
        </w:rPr>
        <w:t xml:space="preserve"> 2-3 </w:t>
      </w:r>
      <w:r w:rsidRPr="002A798E">
        <w:rPr>
          <w:rFonts w:ascii="Times New Roman" w:eastAsia="Calibri" w:hAnsi="Times New Roman" w:cs="David" w:hint="cs"/>
          <w:sz w:val="24"/>
          <w:rtl/>
        </w:rPr>
        <w:t>ירוק</w:t>
      </w:r>
      <w:r w:rsidRPr="002A798E">
        <w:rPr>
          <w:rFonts w:ascii="Times New Roman" w:eastAsia="Calibri" w:hAnsi="Times New Roman" w:cs="David"/>
          <w:sz w:val="24"/>
          <w:rtl/>
        </w:rPr>
        <w:t xml:space="preserve"> ( </w:t>
      </w:r>
      <w:r w:rsidRPr="002A798E">
        <w:rPr>
          <w:rFonts w:ascii="Times New Roman" w:eastAsia="Calibri" w:hAnsi="Times New Roman" w:cs="David" w:hint="cs"/>
          <w:sz w:val="24"/>
          <w:rtl/>
        </w:rPr>
        <w:t>לא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דחוף</w:t>
      </w:r>
      <w:r w:rsidRPr="002A798E">
        <w:rPr>
          <w:rFonts w:ascii="Times New Roman" w:eastAsia="Calibri" w:hAnsi="Times New Roman" w:cs="David"/>
          <w:sz w:val="24"/>
          <w:rtl/>
        </w:rPr>
        <w:t xml:space="preserve">), </w:t>
      </w:r>
      <w:r w:rsidRPr="002A798E">
        <w:rPr>
          <w:rFonts w:ascii="Times New Roman" w:eastAsia="Calibri" w:hAnsi="Times New Roman" w:cs="David" w:hint="cs"/>
          <w:sz w:val="24"/>
          <w:rtl/>
        </w:rPr>
        <w:t>נפגעת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מס</w:t>
      </w:r>
      <w:r w:rsidRPr="002A798E">
        <w:rPr>
          <w:rFonts w:ascii="Times New Roman" w:eastAsia="Calibri" w:hAnsi="Times New Roman" w:cs="David"/>
          <w:sz w:val="24"/>
          <w:rtl/>
        </w:rPr>
        <w:t xml:space="preserve">' 5 </w:t>
      </w:r>
      <w:r w:rsidRPr="002A798E">
        <w:rPr>
          <w:rFonts w:ascii="Times New Roman" w:eastAsia="Calibri" w:hAnsi="Times New Roman" w:cs="David" w:hint="cs"/>
          <w:sz w:val="24"/>
          <w:rtl/>
        </w:rPr>
        <w:t>שחור</w:t>
      </w:r>
      <w:r w:rsidRPr="002A798E">
        <w:rPr>
          <w:rFonts w:ascii="Times New Roman" w:eastAsia="Calibri" w:hAnsi="Times New Roman" w:cs="David"/>
          <w:sz w:val="24"/>
          <w:rtl/>
        </w:rPr>
        <w:t xml:space="preserve"> (</w:t>
      </w:r>
      <w:r w:rsidRPr="002A798E">
        <w:rPr>
          <w:rFonts w:ascii="Times New Roman" w:eastAsia="Calibri" w:hAnsi="Times New Roman" w:cs="David" w:hint="cs"/>
          <w:sz w:val="24"/>
          <w:rtl/>
        </w:rPr>
        <w:t>חלל</w:t>
      </w:r>
      <w:r w:rsidRPr="002A798E">
        <w:rPr>
          <w:rFonts w:ascii="Times New Roman" w:eastAsia="Calibri" w:hAnsi="Times New Roman" w:cs="David"/>
          <w:sz w:val="24"/>
          <w:rtl/>
        </w:rPr>
        <w:t>)</w:t>
      </w:r>
    </w:p>
    <w:p w:rsidR="00D1201E" w:rsidRPr="002A798E" w:rsidRDefault="00D1201E" w:rsidP="00644CA4">
      <w:pPr>
        <w:numPr>
          <w:ilvl w:val="0"/>
          <w:numId w:val="35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נפגעים מספר 1,4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אדום ( דחוף), נפגעים מספר 2-3 ירוק ( לא דחוף), נפגעת מס' 5 לבן (לא בוצע מיון)</w:t>
      </w:r>
    </w:p>
    <w:p w:rsidR="00D1201E" w:rsidRPr="002A798E" w:rsidRDefault="00D1201E" w:rsidP="00644CA4">
      <w:pPr>
        <w:numPr>
          <w:ilvl w:val="0"/>
          <w:numId w:val="35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נפגע מס' 1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אדום ( דחוף), נפגעים מס'  4,2 צהוב ( דחוף יציב), נפגעת מס' 3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קל, נפגעת מס' 5 לבן ( לא בוצע מיון)</w:t>
      </w:r>
    </w:p>
    <w:p w:rsidR="00D1201E" w:rsidRPr="002A798E" w:rsidRDefault="00D1201E" w:rsidP="00D1201E">
      <w:p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contextualSpacing/>
        <w:rPr>
          <w:rFonts w:ascii="Calibri" w:eastAsia="Calibri" w:hAnsi="Calibri" w:cs="David"/>
          <w:sz w:val="24"/>
        </w:rPr>
      </w:pPr>
      <w:r w:rsidRPr="002A798E">
        <w:rPr>
          <w:rFonts w:ascii="Calibri" w:eastAsia="Calibri" w:hAnsi="Calibri" w:cs="David" w:hint="cs"/>
          <w:sz w:val="24"/>
          <w:rtl/>
        </w:rPr>
        <w:t>מהבאים</w:t>
      </w:r>
      <w:r w:rsidRPr="002A798E">
        <w:rPr>
          <w:rFonts w:ascii="Calibri" w:eastAsia="Calibri" w:hAnsi="Calibri" w:cs="David"/>
          <w:sz w:val="24"/>
          <w:rtl/>
        </w:rPr>
        <w:t xml:space="preserve"> – </w:t>
      </w:r>
      <w:r w:rsidRPr="002A798E">
        <w:rPr>
          <w:rFonts w:ascii="Calibri" w:eastAsia="Calibri" w:hAnsi="Calibri" w:cs="David" w:hint="cs"/>
          <w:b/>
          <w:bCs/>
          <w:sz w:val="24"/>
          <w:rtl/>
        </w:rPr>
        <w:t>מה</w:t>
      </w:r>
      <w:r w:rsidRPr="002A798E">
        <w:rPr>
          <w:rFonts w:ascii="Calibri" w:eastAsia="Calibri" w:hAnsi="Calibri" w:cs="David"/>
          <w:b/>
          <w:bCs/>
          <w:sz w:val="24"/>
          <w:rtl/>
        </w:rPr>
        <w:t xml:space="preserve"> </w:t>
      </w:r>
      <w:r w:rsidRPr="002A798E">
        <w:rPr>
          <w:rFonts w:ascii="Calibri" w:eastAsia="Calibri" w:hAnsi="Calibri" w:cs="David" w:hint="cs"/>
          <w:b/>
          <w:bCs/>
          <w:sz w:val="24"/>
          <w:rtl/>
        </w:rPr>
        <w:t>אינו</w:t>
      </w:r>
      <w:r w:rsidRPr="002A798E">
        <w:rPr>
          <w:rFonts w:ascii="Calibri" w:eastAsia="Calibri" w:hAnsi="Calibri" w:cs="David" w:hint="cs"/>
          <w:sz w:val="24"/>
          <w:rtl/>
        </w:rPr>
        <w:t xml:space="preserve"> נכלל</w:t>
      </w:r>
      <w:r w:rsidRPr="002A798E">
        <w:rPr>
          <w:rFonts w:ascii="Calibri" w:eastAsia="Calibri" w:hAnsi="Calibri" w:cs="David"/>
          <w:sz w:val="24"/>
          <w:rtl/>
        </w:rPr>
        <w:t xml:space="preserve"> </w:t>
      </w:r>
      <w:r w:rsidRPr="002A798E">
        <w:rPr>
          <w:rFonts w:ascii="Calibri" w:eastAsia="Calibri" w:hAnsi="Calibri" w:cs="David" w:hint="cs"/>
          <w:sz w:val="24"/>
          <w:rtl/>
        </w:rPr>
        <w:t>במערך</w:t>
      </w:r>
      <w:r w:rsidRPr="002A798E">
        <w:rPr>
          <w:rFonts w:ascii="Calibri" w:eastAsia="Calibri" w:hAnsi="Calibri" w:cs="David"/>
          <w:sz w:val="24"/>
          <w:rtl/>
        </w:rPr>
        <w:t xml:space="preserve"> </w:t>
      </w:r>
      <w:r w:rsidRPr="002A798E">
        <w:rPr>
          <w:rFonts w:ascii="Calibri" w:eastAsia="Calibri" w:hAnsi="Calibri" w:cs="David" w:hint="cs"/>
          <w:sz w:val="24"/>
          <w:rtl/>
        </w:rPr>
        <w:t>השיקולים</w:t>
      </w:r>
      <w:r w:rsidRPr="002A798E">
        <w:rPr>
          <w:rFonts w:ascii="Calibri" w:eastAsia="Calibri" w:hAnsi="Calibri" w:cs="David"/>
          <w:sz w:val="24"/>
          <w:rtl/>
        </w:rPr>
        <w:t xml:space="preserve"> </w:t>
      </w:r>
      <w:r w:rsidRPr="002A798E">
        <w:rPr>
          <w:rFonts w:ascii="Calibri" w:eastAsia="Calibri" w:hAnsi="Calibri" w:cs="David" w:hint="cs"/>
          <w:sz w:val="24"/>
          <w:rtl/>
        </w:rPr>
        <w:t>שיביאו להחלטה על הקמת</w:t>
      </w:r>
      <w:r w:rsidRPr="002A798E">
        <w:rPr>
          <w:rFonts w:ascii="Calibri" w:eastAsia="Calibri" w:hAnsi="Calibri" w:cs="David"/>
          <w:sz w:val="24"/>
          <w:rtl/>
        </w:rPr>
        <w:t xml:space="preserve"> </w:t>
      </w:r>
      <w:r w:rsidRPr="002A798E">
        <w:rPr>
          <w:rFonts w:ascii="Calibri" w:eastAsia="Calibri" w:hAnsi="Calibri" w:cs="David" w:hint="cs"/>
          <w:sz w:val="24"/>
          <w:rtl/>
        </w:rPr>
        <w:t>אתר</w:t>
      </w:r>
      <w:r w:rsidRPr="002A798E">
        <w:rPr>
          <w:rFonts w:ascii="Calibri" w:eastAsia="Calibri" w:hAnsi="Calibri" w:cs="David"/>
          <w:sz w:val="24"/>
          <w:rtl/>
        </w:rPr>
        <w:t xml:space="preserve"> </w:t>
      </w:r>
      <w:r w:rsidRPr="002A798E">
        <w:rPr>
          <w:rFonts w:ascii="Calibri" w:eastAsia="Calibri" w:hAnsi="Calibri" w:cs="David" w:hint="cs"/>
          <w:sz w:val="24"/>
          <w:rtl/>
        </w:rPr>
        <w:t>טיפול</w:t>
      </w:r>
      <w:r w:rsidRPr="002A798E">
        <w:rPr>
          <w:rFonts w:ascii="Calibri" w:eastAsia="Calibri" w:hAnsi="Calibri" w:cs="David"/>
          <w:sz w:val="24"/>
          <w:rtl/>
        </w:rPr>
        <w:t>:</w:t>
      </w:r>
    </w:p>
    <w:p w:rsidR="00D1201E" w:rsidRPr="002A798E" w:rsidRDefault="00D1201E" w:rsidP="00644CA4">
      <w:pPr>
        <w:numPr>
          <w:ilvl w:val="0"/>
          <w:numId w:val="37"/>
        </w:numPr>
        <w:bidi/>
        <w:spacing w:after="0"/>
        <w:contextualSpacing/>
        <w:rPr>
          <w:rFonts w:ascii="Calibri" w:eastAsia="Calibri" w:hAnsi="Calibri" w:cs="David"/>
          <w:sz w:val="24"/>
          <w:rtl/>
        </w:rPr>
      </w:pPr>
      <w:r w:rsidRPr="002A798E">
        <w:rPr>
          <w:rFonts w:ascii="Calibri" w:eastAsia="Calibri" w:hAnsi="Calibri" w:cs="David"/>
          <w:sz w:val="24"/>
          <w:rtl/>
        </w:rPr>
        <w:t xml:space="preserve">פיזור הנפגעים </w:t>
      </w:r>
      <w:r w:rsidR="00FA7A49" w:rsidRPr="002A798E">
        <w:rPr>
          <w:rFonts w:ascii="Calibri" w:eastAsia="Calibri" w:hAnsi="Calibri" w:cs="David"/>
          <w:sz w:val="24"/>
          <w:rtl/>
        </w:rPr>
        <w:t>על פני שטח נרחב</w:t>
      </w:r>
    </w:p>
    <w:p w:rsidR="00D1201E" w:rsidRPr="002A798E" w:rsidRDefault="00D1201E" w:rsidP="00644CA4">
      <w:pPr>
        <w:numPr>
          <w:ilvl w:val="0"/>
          <w:numId w:val="37"/>
        </w:numPr>
        <w:bidi/>
        <w:spacing w:after="0"/>
        <w:contextualSpacing/>
        <w:rPr>
          <w:rFonts w:ascii="Calibri" w:eastAsia="Calibri" w:hAnsi="Calibri" w:cs="David"/>
          <w:sz w:val="24"/>
        </w:rPr>
      </w:pPr>
      <w:r w:rsidRPr="002A798E">
        <w:rPr>
          <w:rFonts w:ascii="Calibri" w:eastAsia="Calibri" w:hAnsi="Calibri" w:cs="David"/>
          <w:sz w:val="24"/>
          <w:rtl/>
        </w:rPr>
        <w:t xml:space="preserve">התנאים </w:t>
      </w:r>
      <w:r w:rsidRPr="002A798E">
        <w:rPr>
          <w:rFonts w:ascii="Calibri" w:eastAsia="Calibri" w:hAnsi="Calibri" w:cs="David" w:hint="cs"/>
          <w:sz w:val="24"/>
          <w:rtl/>
        </w:rPr>
        <w:t xml:space="preserve">באירוע </w:t>
      </w:r>
      <w:r w:rsidRPr="002A798E">
        <w:rPr>
          <w:rFonts w:ascii="Calibri" w:eastAsia="Calibri" w:hAnsi="Calibri" w:cs="David"/>
          <w:sz w:val="24"/>
          <w:rtl/>
        </w:rPr>
        <w:t xml:space="preserve"> לא מאפשרים טיפול </w:t>
      </w:r>
      <w:r w:rsidRPr="002A798E">
        <w:rPr>
          <w:rFonts w:ascii="Calibri" w:eastAsia="Calibri" w:hAnsi="Calibri" w:cs="David" w:hint="cs"/>
          <w:sz w:val="24"/>
          <w:rtl/>
        </w:rPr>
        <w:t xml:space="preserve"> בנפגעים במקום </w:t>
      </w:r>
      <w:proofErr w:type="spellStart"/>
      <w:r w:rsidRPr="002A798E">
        <w:rPr>
          <w:rFonts w:ascii="Calibri" w:eastAsia="Calibri" w:hAnsi="Calibri" w:cs="David" w:hint="cs"/>
          <w:sz w:val="24"/>
          <w:rtl/>
        </w:rPr>
        <w:t>הימצאם</w:t>
      </w:r>
      <w:proofErr w:type="spellEnd"/>
      <w:r w:rsidRPr="002A798E">
        <w:rPr>
          <w:rFonts w:ascii="Calibri" w:eastAsia="Calibri" w:hAnsi="Calibri" w:cs="David" w:hint="cs"/>
          <w:sz w:val="24"/>
          <w:rtl/>
        </w:rPr>
        <w:t xml:space="preserve"> </w:t>
      </w:r>
      <w:r w:rsidRPr="002A798E">
        <w:rPr>
          <w:rFonts w:ascii="Calibri" w:eastAsia="Calibri" w:hAnsi="Calibri" w:cs="David"/>
          <w:sz w:val="24"/>
          <w:rtl/>
        </w:rPr>
        <w:t>או כאשר קיימת סכ</w:t>
      </w:r>
      <w:r w:rsidR="00FA7A49" w:rsidRPr="002A798E">
        <w:rPr>
          <w:rFonts w:ascii="Calibri" w:eastAsia="Calibri" w:hAnsi="Calibri" w:cs="David"/>
          <w:sz w:val="24"/>
          <w:rtl/>
        </w:rPr>
        <w:t>נה לנפגעים \ לצוות בזירת האירוע</w:t>
      </w:r>
    </w:p>
    <w:p w:rsidR="00D1201E" w:rsidRPr="002A798E" w:rsidRDefault="00D1201E" w:rsidP="00644CA4">
      <w:pPr>
        <w:numPr>
          <w:ilvl w:val="0"/>
          <w:numId w:val="37"/>
        </w:numPr>
        <w:bidi/>
        <w:spacing w:after="0"/>
        <w:contextualSpacing/>
        <w:rPr>
          <w:rFonts w:ascii="Calibri" w:eastAsia="Calibri" w:hAnsi="Calibri" w:cs="David"/>
          <w:sz w:val="24"/>
          <w:rtl/>
        </w:rPr>
      </w:pPr>
      <w:r w:rsidRPr="002A798E">
        <w:rPr>
          <w:rFonts w:ascii="Calibri" w:eastAsia="Calibri" w:hAnsi="Calibri" w:cs="David"/>
          <w:sz w:val="24"/>
          <w:rtl/>
        </w:rPr>
        <w:t xml:space="preserve">בית החולים הקרוב אינו ערוך להתמודדות עם פגיעות ראש וכוויות </w:t>
      </w:r>
      <w:r w:rsidRPr="002A798E">
        <w:rPr>
          <w:rFonts w:ascii="Calibri" w:eastAsia="Calibri" w:hAnsi="Calibri" w:cs="David" w:hint="cs"/>
          <w:sz w:val="24"/>
          <w:rtl/>
        </w:rPr>
        <w:t>אולם הופעלה פקודה של משרד הבריאות ורופא</w:t>
      </w:r>
      <w:r w:rsidR="00FA7A49" w:rsidRPr="002A798E">
        <w:rPr>
          <w:rFonts w:ascii="Calibri" w:eastAsia="Calibri" w:hAnsi="Calibri" w:cs="David" w:hint="cs"/>
          <w:sz w:val="24"/>
          <w:rtl/>
        </w:rPr>
        <w:t>ים אילו מוטסים כעת לבי"ח  הקרוב</w:t>
      </w:r>
    </w:p>
    <w:p w:rsidR="00D1201E" w:rsidRPr="002A798E" w:rsidRDefault="00D1201E" w:rsidP="00644CA4">
      <w:pPr>
        <w:numPr>
          <w:ilvl w:val="0"/>
          <w:numId w:val="37"/>
        </w:numPr>
        <w:bidi/>
        <w:spacing w:after="0"/>
        <w:contextualSpacing/>
        <w:rPr>
          <w:rFonts w:ascii="Calibri" w:eastAsia="Calibri" w:hAnsi="Calibri" w:cs="David"/>
          <w:sz w:val="24"/>
          <w:rtl/>
        </w:rPr>
      </w:pPr>
      <w:r w:rsidRPr="002A798E">
        <w:rPr>
          <w:rFonts w:ascii="Calibri" w:eastAsia="Calibri" w:hAnsi="Calibri" w:cs="David"/>
          <w:sz w:val="24"/>
          <w:rtl/>
        </w:rPr>
        <w:t>אירוע מתמשך</w:t>
      </w:r>
      <w:r w:rsidR="00FA7A49" w:rsidRPr="002A798E">
        <w:rPr>
          <w:rFonts w:ascii="Calibri" w:eastAsia="Calibri" w:hAnsi="Calibri" w:cs="David"/>
          <w:sz w:val="24"/>
          <w:rtl/>
        </w:rPr>
        <w:t>\ אירוע בו בוצעה היערכות מוקדמת</w:t>
      </w:r>
    </w:p>
    <w:p w:rsidR="00D1201E" w:rsidRPr="002A798E" w:rsidRDefault="00FA7A49" w:rsidP="00644CA4">
      <w:pPr>
        <w:numPr>
          <w:ilvl w:val="0"/>
          <w:numId w:val="37"/>
        </w:numPr>
        <w:bidi/>
        <w:spacing w:after="0"/>
        <w:contextualSpacing/>
        <w:rPr>
          <w:rFonts w:ascii="Calibri" w:eastAsia="Calibri" w:hAnsi="Calibri" w:cs="David"/>
          <w:sz w:val="24"/>
        </w:rPr>
      </w:pPr>
      <w:r w:rsidRPr="002A798E">
        <w:rPr>
          <w:rFonts w:ascii="Calibri" w:eastAsia="Calibri" w:hAnsi="Calibri" w:cs="David"/>
          <w:sz w:val="24"/>
          <w:rtl/>
        </w:rPr>
        <w:t>בחשיכה</w:t>
      </w:r>
    </w:p>
    <w:p w:rsidR="00D1201E" w:rsidRPr="002A798E" w:rsidRDefault="00D1201E" w:rsidP="00D1201E">
      <w:pPr>
        <w:bidi/>
        <w:spacing w:after="0"/>
        <w:ind w:left="720"/>
        <w:contextualSpacing/>
        <w:rPr>
          <w:rFonts w:ascii="Calibri" w:eastAsia="Calibri" w:hAnsi="Calibri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מה המשפט הנכון ביותר לגבי עקרונות הפינוי  בשלבים הראשונים  של מגה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>:</w:t>
      </w:r>
    </w:p>
    <w:p w:rsidR="00D1201E" w:rsidRPr="002A798E" w:rsidRDefault="00D1201E" w:rsidP="00644CA4">
      <w:pPr>
        <w:numPr>
          <w:ilvl w:val="0"/>
          <w:numId w:val="39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במגה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יפונו בכול רכב הצלה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2 נפגעים דחופים בליווי </w:t>
      </w:r>
      <w:proofErr w:type="spellStart"/>
      <w:r w:rsidR="00FA7A49" w:rsidRPr="002A798E">
        <w:rPr>
          <w:rFonts w:ascii="Times New Roman" w:eastAsia="Calibri" w:hAnsi="Times New Roman" w:cs="David" w:hint="cs"/>
          <w:sz w:val="24"/>
          <w:rtl/>
        </w:rPr>
        <w:t>פראמדיק</w:t>
      </w:r>
      <w:proofErr w:type="spellEnd"/>
    </w:p>
    <w:p w:rsidR="00D1201E" w:rsidRPr="002A798E" w:rsidRDefault="00D1201E" w:rsidP="00644CA4">
      <w:pPr>
        <w:numPr>
          <w:ilvl w:val="0"/>
          <w:numId w:val="39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במגה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יפונו בכל רכב הצלה </w:t>
      </w:r>
      <w:r w:rsidRPr="002A798E">
        <w:rPr>
          <w:rFonts w:ascii="Times New Roman" w:eastAsia="Calibri" w:hAnsi="Times New Roman" w:cs="David"/>
          <w:sz w:val="24"/>
          <w:rtl/>
        </w:rPr>
        <w:t xml:space="preserve">2 </w:t>
      </w:r>
      <w:r w:rsidRPr="002A798E">
        <w:rPr>
          <w:rFonts w:ascii="Times New Roman" w:eastAsia="Calibri" w:hAnsi="Times New Roman" w:cs="David" w:hint="cs"/>
          <w:sz w:val="24"/>
          <w:rtl/>
        </w:rPr>
        <w:t>נפגעים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דחופים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בליווי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חובש רפואת חירום</w:t>
      </w:r>
    </w:p>
    <w:p w:rsidR="00D1201E" w:rsidRPr="002A798E" w:rsidRDefault="00D1201E" w:rsidP="00644CA4">
      <w:pPr>
        <w:numPr>
          <w:ilvl w:val="0"/>
          <w:numId w:val="39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במגה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אר</w:t>
      </w:r>
      <w:r w:rsidRPr="002A798E">
        <w:rPr>
          <w:rFonts w:ascii="Times New Roman" w:eastAsia="Calibri" w:hAnsi="Times New Roman" w:cs="David"/>
          <w:sz w:val="24"/>
          <w:rtl/>
        </w:rPr>
        <w:t>"</w:t>
      </w:r>
      <w:r w:rsidRPr="002A798E">
        <w:rPr>
          <w:rFonts w:ascii="Times New Roman" w:eastAsia="Calibri" w:hAnsi="Times New Roman" w:cs="David" w:hint="cs"/>
          <w:sz w:val="24"/>
          <w:rtl/>
        </w:rPr>
        <w:t>ן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יפונו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בכל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רכב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הצלה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נפגע שוכב  דחוף + 3 נפגעים לא דחופים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בליווי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חובש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רפואת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חירום</w:t>
      </w:r>
    </w:p>
    <w:p w:rsidR="00D1201E" w:rsidRPr="002A798E" w:rsidRDefault="00D1201E" w:rsidP="00644CA4">
      <w:pPr>
        <w:numPr>
          <w:ilvl w:val="0"/>
          <w:numId w:val="39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במגה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אר</w:t>
      </w:r>
      <w:r w:rsidRPr="002A798E">
        <w:rPr>
          <w:rFonts w:ascii="Times New Roman" w:eastAsia="Calibri" w:hAnsi="Times New Roman" w:cs="David"/>
          <w:sz w:val="24"/>
          <w:rtl/>
        </w:rPr>
        <w:t>"</w:t>
      </w:r>
      <w:r w:rsidRPr="002A798E">
        <w:rPr>
          <w:rFonts w:ascii="Times New Roman" w:eastAsia="Calibri" w:hAnsi="Times New Roman" w:cs="David" w:hint="cs"/>
          <w:sz w:val="24"/>
          <w:rtl/>
        </w:rPr>
        <w:t>ן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יפונו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בכל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רכב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הצלה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נפגע שוכב  דחוף + 3 נפגעים לא דחופים</w:t>
      </w:r>
      <w:r w:rsidRPr="002A798E">
        <w:rPr>
          <w:rFonts w:ascii="Times New Roman" w:eastAsia="Calibri" w:hAnsi="Times New Roman" w:cs="David"/>
          <w:sz w:val="24"/>
          <w:rtl/>
        </w:rPr>
        <w:t xml:space="preserve"> </w:t>
      </w:r>
      <w:r w:rsidRPr="002A798E">
        <w:rPr>
          <w:rFonts w:ascii="Times New Roman" w:eastAsia="Calibri" w:hAnsi="Times New Roman" w:cs="David" w:hint="cs"/>
          <w:sz w:val="24"/>
          <w:rtl/>
        </w:rPr>
        <w:t>ללא ליווי ב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גלל שהצוותים נדרשים בשטח האירוע</w:t>
      </w:r>
    </w:p>
    <w:p w:rsidR="00D1201E" w:rsidRPr="002A798E" w:rsidRDefault="00D1201E" w:rsidP="00644CA4">
      <w:pPr>
        <w:numPr>
          <w:ilvl w:val="0"/>
          <w:numId w:val="39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עקרונות הפינוי כמו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 ברגע שיש על רכב ההצלה נפגע דחוף  הוא י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לווה ע"י </w:t>
      </w:r>
      <w:proofErr w:type="spellStart"/>
      <w:r w:rsidR="00FA7A49" w:rsidRPr="002A798E">
        <w:rPr>
          <w:rFonts w:ascii="Times New Roman" w:eastAsia="Calibri" w:hAnsi="Times New Roman" w:cs="David" w:hint="cs"/>
          <w:sz w:val="24"/>
          <w:rtl/>
        </w:rPr>
        <w:t>פראמדיק</w:t>
      </w:r>
      <w:proofErr w:type="spellEnd"/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עם ציוד מתאים</w:t>
      </w:r>
    </w:p>
    <w:p w:rsidR="00D1201E" w:rsidRPr="002A798E" w:rsidRDefault="00D1201E" w:rsidP="00D1201E">
      <w:pPr>
        <w:bidi/>
        <w:spacing w:after="0"/>
        <w:ind w:left="720"/>
        <w:contextualSpacing/>
        <w:rPr>
          <w:rFonts w:ascii="Calibri" w:eastAsia="Calibri" w:hAnsi="Calibri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/>
          <w:sz w:val="24"/>
          <w:rtl/>
        </w:rPr>
        <w:t xml:space="preserve">מי רשאי להכריז על מגה </w:t>
      </w:r>
      <w:proofErr w:type="spellStart"/>
      <w:r w:rsidRPr="002A798E">
        <w:rPr>
          <w:rFonts w:ascii="Times New Roman" w:eastAsia="Calibri" w:hAnsi="Times New Roman" w:cs="David"/>
          <w:sz w:val="24"/>
          <w:rtl/>
        </w:rPr>
        <w:t>אר"ן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>?</w:t>
      </w:r>
    </w:p>
    <w:p w:rsidR="00D1201E" w:rsidRPr="002A798E" w:rsidRDefault="00D1201E" w:rsidP="00D1201E">
      <w:pPr>
        <w:numPr>
          <w:ilvl w:val="0"/>
          <w:numId w:val="1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מוקד מרחבי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לאחר קבלת דיווח ראשוני מהשטח</w:t>
      </w:r>
    </w:p>
    <w:p w:rsidR="00D1201E" w:rsidRPr="002A798E" w:rsidRDefault="00FA7A49" w:rsidP="00D1201E">
      <w:pPr>
        <w:numPr>
          <w:ilvl w:val="0"/>
          <w:numId w:val="1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צוות מד"א ראשון בשטח</w:t>
      </w:r>
    </w:p>
    <w:p w:rsidR="00D1201E" w:rsidRPr="002A798E" w:rsidRDefault="00D1201E" w:rsidP="00D1201E">
      <w:pPr>
        <w:numPr>
          <w:ilvl w:val="0"/>
          <w:numId w:val="1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proofErr w:type="spellStart"/>
      <w:r w:rsidRPr="002A798E">
        <w:rPr>
          <w:rFonts w:ascii="Times New Roman" w:eastAsia="Calibri" w:hAnsi="Times New Roman" w:cs="David"/>
          <w:sz w:val="24"/>
          <w:rtl/>
        </w:rPr>
        <w:t>פראמדיק</w:t>
      </w:r>
      <w:proofErr w:type="spellEnd"/>
      <w:r w:rsidRPr="002A798E">
        <w:rPr>
          <w:rFonts w:ascii="Times New Roman" w:eastAsia="Calibri" w:hAnsi="Times New Roman" w:cs="David"/>
          <w:sz w:val="24"/>
          <w:rtl/>
        </w:rPr>
        <w:t xml:space="preserve"> או רופא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הנמצאים בשטח</w:t>
      </w:r>
    </w:p>
    <w:p w:rsidR="00D1201E" w:rsidRPr="002A798E" w:rsidRDefault="00D1201E" w:rsidP="00D1201E">
      <w:pPr>
        <w:numPr>
          <w:ilvl w:val="0"/>
          <w:numId w:val="1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/>
          <w:sz w:val="24"/>
          <w:rtl/>
        </w:rPr>
        <w:t>מוקד ארצי בלבד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וזאת לאחר אישור גורם מטה</w:t>
      </w:r>
    </w:p>
    <w:p w:rsidR="00D1201E" w:rsidRPr="002A798E" w:rsidRDefault="00D1201E" w:rsidP="00D1201E">
      <w:pPr>
        <w:numPr>
          <w:ilvl w:val="0"/>
          <w:numId w:val="1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ההכרזה אינה בסמכות מד"א אלה בסמכות הגורם הפוקד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משט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רת ישראל</w:t>
      </w:r>
    </w:p>
    <w:p w:rsidR="00D1201E" w:rsidRPr="002A798E" w:rsidRDefault="00D1201E" w:rsidP="00D1201E">
      <w:p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</w:p>
    <w:p w:rsidR="00D1201E" w:rsidRPr="002A798E" w:rsidRDefault="00D1201E" w:rsidP="00D1201E">
      <w:pPr>
        <w:numPr>
          <w:ilvl w:val="0"/>
          <w:numId w:val="4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lastRenderedPageBreak/>
        <w:t xml:space="preserve">סמן את המשפט הנכון ביותר לגבי פינוי נפגעים במגה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</w:p>
    <w:p w:rsidR="00D1201E" w:rsidRPr="002A798E" w:rsidRDefault="00D1201E" w:rsidP="00644CA4">
      <w:pPr>
        <w:numPr>
          <w:ilvl w:val="0"/>
          <w:numId w:val="38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הנפגעים יפונו ע"פ עקרונות הפיזור והוויסות הקיימים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( פיזור כמותי, וויסות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 איכותי)</w:t>
      </w:r>
    </w:p>
    <w:p w:rsidR="00D1201E" w:rsidRPr="002A798E" w:rsidRDefault="00D1201E" w:rsidP="00644CA4">
      <w:pPr>
        <w:numPr>
          <w:ilvl w:val="0"/>
          <w:numId w:val="38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>יעדי הפינוי הראשוניים נקבעים ע"י משרד הבריאות ומועברים למד"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א ע"י חמ"ל רפואה של פיקוד העורף</w:t>
      </w:r>
    </w:p>
    <w:p w:rsidR="00D1201E" w:rsidRPr="002A798E" w:rsidRDefault="00D1201E" w:rsidP="00644CA4">
      <w:pPr>
        <w:numPr>
          <w:ilvl w:val="0"/>
          <w:numId w:val="38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במגה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מבוצע פיזור נפגעים בלבד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נפגעים דחופים יפונו לבי"ח קרובים נפגעים לא דחופים  יפונו לבי"ח מרחוקים. באירוע רב זירתי  יתכן  ויוגדר בי"ח  אחד לכל זירה ואליו יפונו בשאיפה  כלל  ה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נפגעים  הדחופים מהזירה הספציפית</w:t>
      </w:r>
    </w:p>
    <w:p w:rsidR="00D1201E" w:rsidRPr="002A798E" w:rsidRDefault="00D1201E" w:rsidP="00644CA4">
      <w:pPr>
        <w:numPr>
          <w:ilvl w:val="0"/>
          <w:numId w:val="38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במגה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אין כל חשיבות לפיזור וויסות נפגעים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בשל היקף האירוע  כ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>לל בתי החולים בארץ יקבלו נפגעים</w:t>
      </w:r>
    </w:p>
    <w:p w:rsidR="00D1201E" w:rsidRPr="002A798E" w:rsidRDefault="00D1201E" w:rsidP="00644CA4">
      <w:pPr>
        <w:numPr>
          <w:ilvl w:val="0"/>
          <w:numId w:val="38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2A798E">
        <w:rPr>
          <w:rFonts w:ascii="Times New Roman" w:eastAsia="Calibri" w:hAnsi="Times New Roman" w:cs="David" w:hint="cs"/>
          <w:sz w:val="24"/>
          <w:rtl/>
        </w:rPr>
        <w:t xml:space="preserve">במגה </w:t>
      </w:r>
      <w:proofErr w:type="spellStart"/>
      <w:r w:rsidRPr="002A798E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2A798E">
        <w:rPr>
          <w:rFonts w:ascii="Times New Roman" w:eastAsia="Calibri" w:hAnsi="Times New Roman" w:cs="David" w:hint="cs"/>
          <w:sz w:val="24"/>
          <w:rtl/>
        </w:rPr>
        <w:t xml:space="preserve"> מבוצע פיזור נפגעים בלבד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נפגעים דחופים יפונו לבי"ח מרוחקים ע"י מסוקים ונפגעים לא דחופים יפונו לבי"ח קרובים לחלופין יוגדרו לכל זירה 2 בתי חולים </w:t>
      </w:r>
      <w:r w:rsidRPr="002A798E">
        <w:rPr>
          <w:rFonts w:ascii="Times New Roman" w:eastAsia="Calibri" w:hAnsi="Times New Roman" w:cs="David"/>
          <w:sz w:val="24"/>
          <w:rtl/>
        </w:rPr>
        <w:t>–</w:t>
      </w:r>
      <w:r w:rsidRPr="002A798E">
        <w:rPr>
          <w:rFonts w:ascii="Times New Roman" w:eastAsia="Calibri" w:hAnsi="Times New Roman" w:cs="David" w:hint="cs"/>
          <w:sz w:val="24"/>
          <w:rtl/>
        </w:rPr>
        <w:t xml:space="preserve"> אחד לדחופים ואחד ללא דחופים וכלל הנפגעים מהזירה הספצי</w:t>
      </w:r>
      <w:r w:rsidR="00FA7A49" w:rsidRPr="002A798E">
        <w:rPr>
          <w:rFonts w:ascii="Times New Roman" w:eastAsia="Calibri" w:hAnsi="Times New Roman" w:cs="David" w:hint="cs"/>
          <w:sz w:val="24"/>
          <w:rtl/>
        </w:rPr>
        <w:t xml:space="preserve">פית יפונו ל2 המתקנים הנ"ל </w:t>
      </w:r>
    </w:p>
    <w:p w:rsidR="00D1201E" w:rsidRPr="002A798E" w:rsidRDefault="00D1201E" w:rsidP="00D1201E">
      <w:pPr>
        <w:bidi/>
        <w:spacing w:after="0"/>
        <w:ind w:left="1080"/>
        <w:rPr>
          <w:rFonts w:ascii="Times New Roman" w:eastAsia="Calibri" w:hAnsi="Times New Roman" w:cs="David"/>
          <w:sz w:val="24"/>
        </w:rPr>
      </w:pPr>
    </w:p>
    <w:p w:rsidR="00D1201E" w:rsidRDefault="00D1201E" w:rsidP="00D1201E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2A798E" w:rsidRDefault="002A798E" w:rsidP="002A798E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2A798E" w:rsidRDefault="002A798E" w:rsidP="002A798E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2A798E" w:rsidRDefault="002A798E" w:rsidP="002A798E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D1201E" w:rsidRPr="00FA7A49" w:rsidRDefault="00D1201E" w:rsidP="00D1201E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2A798E" w:rsidRDefault="002A798E" w:rsidP="002A798E">
      <w:pPr>
        <w:pStyle w:val="af1"/>
        <w:jc w:val="right"/>
        <w:rPr>
          <w:rFonts w:ascii="Arial" w:hAnsi="Arial" w:cs="David"/>
          <w:sz w:val="28"/>
          <w:szCs w:val="28"/>
          <w:rtl/>
        </w:rPr>
      </w:pPr>
      <w:r w:rsidRPr="00887B41">
        <w:rPr>
          <w:rFonts w:ascii="Arial" w:hAnsi="Arial" w:cs="David"/>
          <w:sz w:val="28"/>
          <w:szCs w:val="28"/>
          <w:rtl/>
        </w:rPr>
        <w:t>בהצלחה</w:t>
      </w:r>
      <w:r>
        <w:rPr>
          <w:rFonts w:ascii="Arial" w:hAnsi="Arial" w:cs="David" w:hint="cs"/>
          <w:sz w:val="28"/>
          <w:szCs w:val="28"/>
          <w:rtl/>
        </w:rPr>
        <w:t>,</w:t>
      </w:r>
    </w:p>
    <w:p w:rsidR="002A798E" w:rsidRPr="00887B41" w:rsidRDefault="002A798E" w:rsidP="002A798E">
      <w:pPr>
        <w:pStyle w:val="af1"/>
        <w:jc w:val="right"/>
        <w:rPr>
          <w:rFonts w:ascii="Arial" w:hAnsi="Arial" w:cs="David"/>
          <w:sz w:val="28"/>
          <w:szCs w:val="28"/>
          <w:rtl/>
        </w:rPr>
      </w:pPr>
      <w:r w:rsidRPr="00887B41">
        <w:rPr>
          <w:rFonts w:ascii="Arial" w:hAnsi="Arial" w:cs="David"/>
          <w:sz w:val="28"/>
          <w:szCs w:val="28"/>
          <w:rtl/>
        </w:rPr>
        <w:t>צוות המדריכים</w:t>
      </w:r>
      <w:r w:rsidRPr="00887B41">
        <w:rPr>
          <w:rFonts w:ascii="Arial" w:hAnsi="Arial" w:cs="David" w:hint="cs"/>
          <w:sz w:val="28"/>
          <w:szCs w:val="28"/>
          <w:rtl/>
        </w:rPr>
        <w:t>!</w:t>
      </w:r>
    </w:p>
    <w:p w:rsidR="00576449" w:rsidRPr="00FA7A49" w:rsidRDefault="00576449" w:rsidP="00576449">
      <w:pPr>
        <w:bidi/>
        <w:spacing w:after="0"/>
        <w:rPr>
          <w:rFonts w:ascii="Times New Roman" w:eastAsia="Calibri" w:hAnsi="Times New Roman" w:cs="David"/>
          <w:sz w:val="24"/>
        </w:rPr>
      </w:pPr>
      <w:bookmarkStart w:id="3" w:name="_GoBack"/>
      <w:bookmarkEnd w:id="3"/>
    </w:p>
    <w:sectPr w:rsidR="00576449" w:rsidRPr="00FA7A49" w:rsidSect="002A798E">
      <w:headerReference w:type="default" r:id="rId8"/>
      <w:footerReference w:type="default" r:id="rId9"/>
      <w:pgSz w:w="11906" w:h="16838"/>
      <w:pgMar w:top="1670" w:right="1800" w:bottom="1440" w:left="1560" w:header="708" w:footer="104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7A49" w:rsidRDefault="00FA7A49" w:rsidP="00F54CDD">
      <w:pPr>
        <w:spacing w:after="0"/>
      </w:pPr>
      <w:r>
        <w:separator/>
      </w:r>
    </w:p>
  </w:endnote>
  <w:endnote w:type="continuationSeparator" w:id="0">
    <w:p w:rsidR="00FA7A49" w:rsidRDefault="00FA7A49" w:rsidP="00F54C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78047829"/>
      <w:docPartObj>
        <w:docPartGallery w:val="Page Numbers (Bottom of Page)"/>
        <w:docPartUnique/>
      </w:docPartObj>
    </w:sdtPr>
    <w:sdtEndPr>
      <w:rPr>
        <w:cs/>
      </w:rPr>
    </w:sdtEndPr>
    <w:sdtContent>
      <w:p w:rsidR="00FA7A49" w:rsidRDefault="00617785" w:rsidP="00576449">
        <w:pPr>
          <w:pStyle w:val="a5"/>
          <w:ind w:left="-284"/>
          <w:rPr>
            <w:rtl/>
            <w:cs/>
          </w:rPr>
        </w:pPr>
        <w:r>
          <w:fldChar w:fldCharType="begin"/>
        </w:r>
        <w:r w:rsidR="00FA7A49">
          <w:rPr>
            <w:rtl/>
            <w:cs/>
          </w:rPr>
          <w:instrText>PAGE   \* MERGEFORMAT</w:instrText>
        </w:r>
        <w:r>
          <w:fldChar w:fldCharType="separate"/>
        </w:r>
        <w:r w:rsidR="004D20AA" w:rsidRPr="004D20AA">
          <w:rPr>
            <w:rFonts w:cs="Calibri"/>
            <w:noProof/>
            <w:szCs w:val="22"/>
            <w:lang w:val="he-IL"/>
          </w:rPr>
          <w:t>10</w:t>
        </w:r>
        <w:r>
          <w:fldChar w:fldCharType="end"/>
        </w:r>
      </w:p>
    </w:sdtContent>
  </w:sdt>
  <w:p w:rsidR="002A798E" w:rsidRPr="00307009" w:rsidRDefault="002A798E" w:rsidP="002A798E">
    <w:pPr>
      <w:pStyle w:val="a5"/>
      <w:jc w:val="center"/>
      <w:rPr>
        <w:rFonts w:cs="David"/>
      </w:rPr>
    </w:pPr>
    <w:bookmarkStart w:id="4" w:name="OLE_LINK39"/>
    <w:bookmarkStart w:id="5" w:name="OLE_LINK40"/>
    <w:bookmarkStart w:id="6" w:name="_Hlk304707607"/>
    <w:r w:rsidRPr="00C0291A">
      <w:rPr>
        <w:rFonts w:cs="David" w:hint="cs"/>
        <w:rtl/>
      </w:rPr>
      <w:t>מחלקת הדרכה- מגן דוד אדום בישראל</w:t>
    </w:r>
    <w:bookmarkEnd w:id="4"/>
    <w:bookmarkEnd w:id="5"/>
    <w:bookmarkEnd w:id="6"/>
  </w:p>
  <w:p w:rsidR="00FA7A49" w:rsidRDefault="00FA7A4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7A49" w:rsidRDefault="00FA7A49" w:rsidP="00F54CDD">
      <w:pPr>
        <w:spacing w:after="0"/>
      </w:pPr>
      <w:r>
        <w:separator/>
      </w:r>
    </w:p>
  </w:footnote>
  <w:footnote w:type="continuationSeparator" w:id="0">
    <w:p w:rsidR="00FA7A49" w:rsidRDefault="00FA7A49" w:rsidP="00F54C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7A49" w:rsidRPr="007B722F" w:rsidRDefault="00FA7A49" w:rsidP="00576449">
    <w:pPr>
      <w:pStyle w:val="a3"/>
      <w:jc w:val="right"/>
      <w:rPr>
        <w:rFonts w:cs="David"/>
        <w:color w:val="A6A6A6" w:themeColor="background1" w:themeShade="A6"/>
      </w:rPr>
    </w:pPr>
    <w:r w:rsidRPr="007B722F">
      <w:rPr>
        <w:rFonts w:cs="David"/>
        <w:noProof/>
        <w:color w:val="A6A6A6" w:themeColor="background1" w:themeShade="A6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-499745</wp:posOffset>
          </wp:positionH>
          <wp:positionV relativeFrom="paragraph">
            <wp:posOffset>-209550</wp:posOffset>
          </wp:positionV>
          <wp:extent cx="1626782" cy="754912"/>
          <wp:effectExtent l="0" t="0" r="0" b="0"/>
          <wp:wrapNone/>
          <wp:docPr id="1" name="תמונה 3" descr="MD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3" descr="MDA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E"/>
                      </a:clrFrom>
                      <a:clrTo>
                        <a:srgbClr val="FFFF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6782" cy="75491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>
      <w:rPr>
        <w:rFonts w:cs="David" w:hint="cs"/>
        <w:color w:val="A6A6A6" w:themeColor="background1" w:themeShade="A6"/>
        <w:rtl/>
      </w:rPr>
      <w:t>אג"מ</w:t>
    </w:r>
    <w:proofErr w:type="spellEnd"/>
    <w:r w:rsidRPr="007B722F">
      <w:rPr>
        <w:rFonts w:cs="David" w:hint="cs"/>
        <w:color w:val="A6A6A6" w:themeColor="background1" w:themeShade="A6"/>
        <w:rtl/>
      </w:rPr>
      <w:t xml:space="preserve">- חובשים- מועד </w:t>
    </w:r>
    <w:r>
      <w:rPr>
        <w:rFonts w:cs="David" w:hint="cs"/>
        <w:color w:val="A6A6A6" w:themeColor="background1" w:themeShade="A6"/>
        <w:rtl/>
      </w:rPr>
      <w:t>ב'</w:t>
    </w:r>
  </w:p>
  <w:p w:rsidR="00FA7A49" w:rsidRDefault="00FA7A49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A5C36"/>
    <w:multiLevelType w:val="hybridMultilevel"/>
    <w:tmpl w:val="7C24DB3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6F0CF5"/>
    <w:multiLevelType w:val="hybridMultilevel"/>
    <w:tmpl w:val="AF46AF76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6673B38"/>
    <w:multiLevelType w:val="hybridMultilevel"/>
    <w:tmpl w:val="3C1E939E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326CB5"/>
    <w:multiLevelType w:val="hybridMultilevel"/>
    <w:tmpl w:val="53FEAFE2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035014"/>
    <w:multiLevelType w:val="hybridMultilevel"/>
    <w:tmpl w:val="9A1CBEE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023423"/>
    <w:multiLevelType w:val="hybridMultilevel"/>
    <w:tmpl w:val="A9CA4CF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CA12D7"/>
    <w:multiLevelType w:val="hybridMultilevel"/>
    <w:tmpl w:val="D72C43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6C4F49"/>
    <w:multiLevelType w:val="hybridMultilevel"/>
    <w:tmpl w:val="C8225B80"/>
    <w:lvl w:ilvl="0" w:tplc="04090013">
      <w:start w:val="1"/>
      <w:numFmt w:val="hebrew1"/>
      <w:lvlText w:val="%1."/>
      <w:lvlJc w:val="center"/>
      <w:pPr>
        <w:ind w:left="814" w:hanging="360"/>
      </w:p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8">
    <w:nsid w:val="17F421DC"/>
    <w:multiLevelType w:val="hybridMultilevel"/>
    <w:tmpl w:val="5F001AA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133474"/>
    <w:multiLevelType w:val="hybridMultilevel"/>
    <w:tmpl w:val="ED9CF92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B12F94"/>
    <w:multiLevelType w:val="hybridMultilevel"/>
    <w:tmpl w:val="167AA78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B9747B"/>
    <w:multiLevelType w:val="hybridMultilevel"/>
    <w:tmpl w:val="B0E6FF6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1E40CC"/>
    <w:multiLevelType w:val="hybridMultilevel"/>
    <w:tmpl w:val="1144D30A"/>
    <w:lvl w:ilvl="0" w:tplc="04090013">
      <w:start w:val="1"/>
      <w:numFmt w:val="hebrew1"/>
      <w:lvlText w:val="%1."/>
      <w:lvlJc w:val="center"/>
      <w:pPr>
        <w:ind w:left="720" w:hanging="360"/>
      </w:pPr>
      <w:rPr>
        <w:sz w:val="24"/>
        <w:szCs w:val="24"/>
      </w:rPr>
    </w:lvl>
    <w:lvl w:ilvl="1" w:tplc="E216E42E">
      <w:start w:val="1"/>
      <w:numFmt w:val="hebrew1"/>
      <w:lvlText w:val="%2."/>
      <w:lvlJc w:val="center"/>
      <w:pPr>
        <w:ind w:left="720" w:hanging="360"/>
      </w:pPr>
      <w:rPr>
        <w:lang w:val="en-US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6E37A0"/>
    <w:multiLevelType w:val="hybridMultilevel"/>
    <w:tmpl w:val="4ED0EDA6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5FF6F14"/>
    <w:multiLevelType w:val="hybridMultilevel"/>
    <w:tmpl w:val="1DAC9A38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8008B3"/>
    <w:multiLevelType w:val="hybridMultilevel"/>
    <w:tmpl w:val="E2B83F2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5E2B3B"/>
    <w:multiLevelType w:val="hybridMultilevel"/>
    <w:tmpl w:val="5648A3E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5D"/>
    <w:multiLevelType w:val="hybridMultilevel"/>
    <w:tmpl w:val="3B3CE8C8"/>
    <w:lvl w:ilvl="0" w:tplc="D27A16C8">
      <w:start w:val="1"/>
      <w:numFmt w:val="hebrew1"/>
      <w:lvlText w:val="%1."/>
      <w:lvlJc w:val="left"/>
      <w:pPr>
        <w:ind w:left="720" w:hanging="360"/>
      </w:pPr>
      <w:rPr>
        <w:rFonts w:ascii="Times New Roman" w:eastAsia="Calibri" w:hAnsi="Times New Roman" w:cs="Davi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035821"/>
    <w:multiLevelType w:val="hybridMultilevel"/>
    <w:tmpl w:val="168C4D5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88015E"/>
    <w:multiLevelType w:val="hybridMultilevel"/>
    <w:tmpl w:val="58344F3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10764D"/>
    <w:multiLevelType w:val="hybridMultilevel"/>
    <w:tmpl w:val="5AC0022A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EA33EFD"/>
    <w:multiLevelType w:val="hybridMultilevel"/>
    <w:tmpl w:val="48EE2EFC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DF567A7"/>
    <w:multiLevelType w:val="hybridMultilevel"/>
    <w:tmpl w:val="9D786B1A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FB4732A"/>
    <w:multiLevelType w:val="hybridMultilevel"/>
    <w:tmpl w:val="4C9E9B1E"/>
    <w:lvl w:ilvl="0" w:tplc="36AAA0AE">
      <w:start w:val="1"/>
      <w:numFmt w:val="hebrew1"/>
      <w:lvlText w:val="%1."/>
      <w:lvlJc w:val="left"/>
      <w:pPr>
        <w:ind w:left="720" w:hanging="360"/>
      </w:pPr>
      <w:rPr>
        <w:rFonts w:ascii="Times New Roman" w:eastAsia="Calibri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7E4A36"/>
    <w:multiLevelType w:val="hybridMultilevel"/>
    <w:tmpl w:val="64BCE72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F1355A"/>
    <w:multiLevelType w:val="hybridMultilevel"/>
    <w:tmpl w:val="16E0FF32"/>
    <w:lvl w:ilvl="0" w:tplc="CDFE223A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E216E42E">
      <w:start w:val="1"/>
      <w:numFmt w:val="hebrew1"/>
      <w:lvlText w:val="%2."/>
      <w:lvlJc w:val="center"/>
      <w:pPr>
        <w:ind w:left="360" w:hanging="360"/>
      </w:pPr>
      <w:rPr>
        <w:lang w:val="en-US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47B4598"/>
    <w:multiLevelType w:val="hybridMultilevel"/>
    <w:tmpl w:val="1D860EB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51D0C67"/>
    <w:multiLevelType w:val="hybridMultilevel"/>
    <w:tmpl w:val="20DC0F74"/>
    <w:lvl w:ilvl="0" w:tplc="04090013">
      <w:start w:val="1"/>
      <w:numFmt w:val="hebrew1"/>
      <w:lvlText w:val="%1."/>
      <w:lvlJc w:val="center"/>
      <w:pPr>
        <w:ind w:left="720" w:hanging="360"/>
      </w:pPr>
      <w:rPr>
        <w:sz w:val="24"/>
        <w:szCs w:val="24"/>
      </w:rPr>
    </w:lvl>
    <w:lvl w:ilvl="1" w:tplc="E216E42E">
      <w:start w:val="1"/>
      <w:numFmt w:val="hebrew1"/>
      <w:lvlText w:val="%2."/>
      <w:lvlJc w:val="center"/>
      <w:pPr>
        <w:ind w:left="720" w:hanging="360"/>
      </w:pPr>
      <w:rPr>
        <w:lang w:val="en-US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E37B3B"/>
    <w:multiLevelType w:val="hybridMultilevel"/>
    <w:tmpl w:val="B77CA3C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F24D36"/>
    <w:multiLevelType w:val="hybridMultilevel"/>
    <w:tmpl w:val="C6BA872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F3392F"/>
    <w:multiLevelType w:val="hybridMultilevel"/>
    <w:tmpl w:val="063A461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341168"/>
    <w:multiLevelType w:val="hybridMultilevel"/>
    <w:tmpl w:val="C98EDDC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EA1158E"/>
    <w:multiLevelType w:val="hybridMultilevel"/>
    <w:tmpl w:val="DA2EBA98"/>
    <w:lvl w:ilvl="0" w:tplc="EF3C8504">
      <w:start w:val="1"/>
      <w:numFmt w:val="hebrew1"/>
      <w:lvlText w:val="%1."/>
      <w:lvlJc w:val="center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8B741A"/>
    <w:multiLevelType w:val="hybridMultilevel"/>
    <w:tmpl w:val="B218E30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0B67BFF"/>
    <w:multiLevelType w:val="hybridMultilevel"/>
    <w:tmpl w:val="510E058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32C4D67"/>
    <w:multiLevelType w:val="hybridMultilevel"/>
    <w:tmpl w:val="3E1C37EE"/>
    <w:lvl w:ilvl="0" w:tplc="04090013">
      <w:start w:val="1"/>
      <w:numFmt w:val="hebrew1"/>
      <w:lvlText w:val="%1."/>
      <w:lvlJc w:val="center"/>
      <w:pPr>
        <w:ind w:left="1011" w:hanging="360"/>
      </w:pPr>
    </w:lvl>
    <w:lvl w:ilvl="1" w:tplc="04090019" w:tentative="1">
      <w:start w:val="1"/>
      <w:numFmt w:val="lowerLetter"/>
      <w:lvlText w:val="%2."/>
      <w:lvlJc w:val="left"/>
      <w:pPr>
        <w:ind w:left="1731" w:hanging="360"/>
      </w:pPr>
    </w:lvl>
    <w:lvl w:ilvl="2" w:tplc="0409001B" w:tentative="1">
      <w:start w:val="1"/>
      <w:numFmt w:val="lowerRoman"/>
      <w:lvlText w:val="%3."/>
      <w:lvlJc w:val="right"/>
      <w:pPr>
        <w:ind w:left="2451" w:hanging="180"/>
      </w:pPr>
    </w:lvl>
    <w:lvl w:ilvl="3" w:tplc="0409000F" w:tentative="1">
      <w:start w:val="1"/>
      <w:numFmt w:val="decimal"/>
      <w:lvlText w:val="%4."/>
      <w:lvlJc w:val="left"/>
      <w:pPr>
        <w:ind w:left="3171" w:hanging="360"/>
      </w:pPr>
    </w:lvl>
    <w:lvl w:ilvl="4" w:tplc="04090019" w:tentative="1">
      <w:start w:val="1"/>
      <w:numFmt w:val="lowerLetter"/>
      <w:lvlText w:val="%5."/>
      <w:lvlJc w:val="left"/>
      <w:pPr>
        <w:ind w:left="3891" w:hanging="360"/>
      </w:pPr>
    </w:lvl>
    <w:lvl w:ilvl="5" w:tplc="0409001B" w:tentative="1">
      <w:start w:val="1"/>
      <w:numFmt w:val="lowerRoman"/>
      <w:lvlText w:val="%6."/>
      <w:lvlJc w:val="right"/>
      <w:pPr>
        <w:ind w:left="4611" w:hanging="180"/>
      </w:pPr>
    </w:lvl>
    <w:lvl w:ilvl="6" w:tplc="0409000F" w:tentative="1">
      <w:start w:val="1"/>
      <w:numFmt w:val="decimal"/>
      <w:lvlText w:val="%7."/>
      <w:lvlJc w:val="left"/>
      <w:pPr>
        <w:ind w:left="5331" w:hanging="360"/>
      </w:pPr>
    </w:lvl>
    <w:lvl w:ilvl="7" w:tplc="04090019" w:tentative="1">
      <w:start w:val="1"/>
      <w:numFmt w:val="lowerLetter"/>
      <w:lvlText w:val="%8."/>
      <w:lvlJc w:val="left"/>
      <w:pPr>
        <w:ind w:left="6051" w:hanging="360"/>
      </w:pPr>
    </w:lvl>
    <w:lvl w:ilvl="8" w:tplc="0409001B" w:tentative="1">
      <w:start w:val="1"/>
      <w:numFmt w:val="lowerRoman"/>
      <w:lvlText w:val="%9."/>
      <w:lvlJc w:val="right"/>
      <w:pPr>
        <w:ind w:left="6771" w:hanging="180"/>
      </w:pPr>
    </w:lvl>
  </w:abstractNum>
  <w:abstractNum w:abstractNumId="36">
    <w:nsid w:val="66201CCD"/>
    <w:multiLevelType w:val="hybridMultilevel"/>
    <w:tmpl w:val="5420B772"/>
    <w:lvl w:ilvl="0" w:tplc="28C220A4">
      <w:start w:val="1"/>
      <w:numFmt w:val="hebrew1"/>
      <w:lvlText w:val="%1."/>
      <w:lvlJc w:val="left"/>
      <w:pPr>
        <w:ind w:left="720" w:hanging="360"/>
      </w:pPr>
      <w:rPr>
        <w:rFonts w:ascii="Times New Roman" w:eastAsia="Calibri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6C1B26"/>
    <w:multiLevelType w:val="hybridMultilevel"/>
    <w:tmpl w:val="51CEDDF2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9C910FA"/>
    <w:multiLevelType w:val="hybridMultilevel"/>
    <w:tmpl w:val="056A2876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6AD54720"/>
    <w:multiLevelType w:val="hybridMultilevel"/>
    <w:tmpl w:val="96CC7E4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B3C1C4D"/>
    <w:multiLevelType w:val="hybridMultilevel"/>
    <w:tmpl w:val="E7BA5B6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BDF0910"/>
    <w:multiLevelType w:val="hybridMultilevel"/>
    <w:tmpl w:val="9394FD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6D121F7A"/>
    <w:multiLevelType w:val="hybridMultilevel"/>
    <w:tmpl w:val="9886C50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0A41703"/>
    <w:multiLevelType w:val="hybridMultilevel"/>
    <w:tmpl w:val="EB62B09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73E59E5"/>
    <w:multiLevelType w:val="hybridMultilevel"/>
    <w:tmpl w:val="C7B06198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8517C44"/>
    <w:multiLevelType w:val="hybridMultilevel"/>
    <w:tmpl w:val="467A3468"/>
    <w:lvl w:ilvl="0" w:tplc="04090013">
      <w:start w:val="1"/>
      <w:numFmt w:val="hebrew1"/>
      <w:lvlText w:val="%1."/>
      <w:lvlJc w:val="center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6">
    <w:nsid w:val="7A5C7A2A"/>
    <w:multiLevelType w:val="hybridMultilevel"/>
    <w:tmpl w:val="E6609F1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E0140FB"/>
    <w:multiLevelType w:val="hybridMultilevel"/>
    <w:tmpl w:val="44D86CC8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6"/>
  </w:num>
  <w:num w:numId="3">
    <w:abstractNumId w:val="23"/>
  </w:num>
  <w:num w:numId="4">
    <w:abstractNumId w:val="25"/>
  </w:num>
  <w:num w:numId="5">
    <w:abstractNumId w:val="8"/>
  </w:num>
  <w:num w:numId="6">
    <w:abstractNumId w:val="31"/>
  </w:num>
  <w:num w:numId="7">
    <w:abstractNumId w:val="14"/>
  </w:num>
  <w:num w:numId="8">
    <w:abstractNumId w:val="11"/>
  </w:num>
  <w:num w:numId="9">
    <w:abstractNumId w:val="40"/>
  </w:num>
  <w:num w:numId="10">
    <w:abstractNumId w:val="19"/>
  </w:num>
  <w:num w:numId="11">
    <w:abstractNumId w:val="34"/>
  </w:num>
  <w:num w:numId="12">
    <w:abstractNumId w:val="39"/>
  </w:num>
  <w:num w:numId="13">
    <w:abstractNumId w:val="9"/>
  </w:num>
  <w:num w:numId="14">
    <w:abstractNumId w:val="0"/>
  </w:num>
  <w:num w:numId="15">
    <w:abstractNumId w:val="15"/>
  </w:num>
  <w:num w:numId="16">
    <w:abstractNumId w:val="24"/>
  </w:num>
  <w:num w:numId="17">
    <w:abstractNumId w:val="18"/>
  </w:num>
  <w:num w:numId="18">
    <w:abstractNumId w:val="30"/>
  </w:num>
  <w:num w:numId="19">
    <w:abstractNumId w:val="16"/>
  </w:num>
  <w:num w:numId="20">
    <w:abstractNumId w:val="33"/>
  </w:num>
  <w:num w:numId="21">
    <w:abstractNumId w:val="10"/>
  </w:num>
  <w:num w:numId="22">
    <w:abstractNumId w:val="46"/>
  </w:num>
  <w:num w:numId="23">
    <w:abstractNumId w:val="2"/>
  </w:num>
  <w:num w:numId="24">
    <w:abstractNumId w:val="35"/>
  </w:num>
  <w:num w:numId="25">
    <w:abstractNumId w:val="44"/>
  </w:num>
  <w:num w:numId="26">
    <w:abstractNumId w:val="43"/>
  </w:num>
  <w:num w:numId="27">
    <w:abstractNumId w:val="4"/>
  </w:num>
  <w:num w:numId="28">
    <w:abstractNumId w:val="28"/>
  </w:num>
  <w:num w:numId="29">
    <w:abstractNumId w:val="13"/>
  </w:num>
  <w:num w:numId="30">
    <w:abstractNumId w:val="22"/>
  </w:num>
  <w:num w:numId="31">
    <w:abstractNumId w:val="20"/>
  </w:num>
  <w:num w:numId="32">
    <w:abstractNumId w:val="6"/>
  </w:num>
  <w:num w:numId="33">
    <w:abstractNumId w:val="42"/>
  </w:num>
  <w:num w:numId="34">
    <w:abstractNumId w:val="41"/>
  </w:num>
  <w:num w:numId="35">
    <w:abstractNumId w:val="3"/>
  </w:num>
  <w:num w:numId="36">
    <w:abstractNumId w:val="12"/>
  </w:num>
  <w:num w:numId="37">
    <w:abstractNumId w:val="27"/>
  </w:num>
  <w:num w:numId="38">
    <w:abstractNumId w:val="37"/>
  </w:num>
  <w:num w:numId="39">
    <w:abstractNumId w:val="21"/>
  </w:num>
  <w:num w:numId="40">
    <w:abstractNumId w:val="5"/>
  </w:num>
  <w:num w:numId="41">
    <w:abstractNumId w:val="1"/>
  </w:num>
  <w:num w:numId="42">
    <w:abstractNumId w:val="7"/>
  </w:num>
  <w:num w:numId="43">
    <w:abstractNumId w:val="26"/>
  </w:num>
  <w:num w:numId="44">
    <w:abstractNumId w:val="47"/>
  </w:num>
  <w:num w:numId="45">
    <w:abstractNumId w:val="32"/>
  </w:num>
  <w:num w:numId="46">
    <w:abstractNumId w:val="45"/>
  </w:num>
  <w:num w:numId="47">
    <w:abstractNumId w:val="29"/>
  </w:num>
  <w:num w:numId="48">
    <w:abstractNumId w:val="3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2301D"/>
    <w:rsid w:val="0007288E"/>
    <w:rsid w:val="000C4D80"/>
    <w:rsid w:val="000C73C0"/>
    <w:rsid w:val="000D1472"/>
    <w:rsid w:val="000E5C6D"/>
    <w:rsid w:val="0012301D"/>
    <w:rsid w:val="001C1685"/>
    <w:rsid w:val="002873ED"/>
    <w:rsid w:val="002A798E"/>
    <w:rsid w:val="002B73EC"/>
    <w:rsid w:val="00322B9B"/>
    <w:rsid w:val="003A00E3"/>
    <w:rsid w:val="003A32E8"/>
    <w:rsid w:val="00423ADE"/>
    <w:rsid w:val="00454661"/>
    <w:rsid w:val="004904E2"/>
    <w:rsid w:val="004D20AA"/>
    <w:rsid w:val="00504A43"/>
    <w:rsid w:val="00511DC6"/>
    <w:rsid w:val="00532A5D"/>
    <w:rsid w:val="00576449"/>
    <w:rsid w:val="00617785"/>
    <w:rsid w:val="00627845"/>
    <w:rsid w:val="00644CA4"/>
    <w:rsid w:val="00710124"/>
    <w:rsid w:val="00714CC8"/>
    <w:rsid w:val="007419F6"/>
    <w:rsid w:val="00834565"/>
    <w:rsid w:val="008B5D4E"/>
    <w:rsid w:val="00907282"/>
    <w:rsid w:val="00930E91"/>
    <w:rsid w:val="00964786"/>
    <w:rsid w:val="00983DD3"/>
    <w:rsid w:val="009C597D"/>
    <w:rsid w:val="00AD5C71"/>
    <w:rsid w:val="00B10FD8"/>
    <w:rsid w:val="00B17020"/>
    <w:rsid w:val="00B3560F"/>
    <w:rsid w:val="00BE0826"/>
    <w:rsid w:val="00C004AF"/>
    <w:rsid w:val="00C32044"/>
    <w:rsid w:val="00C4425F"/>
    <w:rsid w:val="00C571B1"/>
    <w:rsid w:val="00C57982"/>
    <w:rsid w:val="00C839F3"/>
    <w:rsid w:val="00CF2E38"/>
    <w:rsid w:val="00D06C0E"/>
    <w:rsid w:val="00D1201E"/>
    <w:rsid w:val="00D33425"/>
    <w:rsid w:val="00D76576"/>
    <w:rsid w:val="00DC028F"/>
    <w:rsid w:val="00F54CDD"/>
    <w:rsid w:val="00FA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Narkisim"/>
        <w:sz w:val="22"/>
        <w:szCs w:val="24"/>
        <w:lang w:val="en-US" w:eastAsia="en-US" w:bidi="he-IL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73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4CDD"/>
    <w:pPr>
      <w:tabs>
        <w:tab w:val="center" w:pos="4153"/>
        <w:tab w:val="right" w:pos="8306"/>
      </w:tabs>
      <w:spacing w:after="0"/>
    </w:pPr>
  </w:style>
  <w:style w:type="character" w:customStyle="1" w:styleId="a4">
    <w:name w:val="כותרת עליונה תו"/>
    <w:basedOn w:val="a0"/>
    <w:link w:val="a3"/>
    <w:uiPriority w:val="99"/>
    <w:rsid w:val="00F54CDD"/>
  </w:style>
  <w:style w:type="paragraph" w:styleId="a5">
    <w:name w:val="footer"/>
    <w:basedOn w:val="a"/>
    <w:link w:val="a6"/>
    <w:uiPriority w:val="99"/>
    <w:unhideWhenUsed/>
    <w:rsid w:val="00F54CDD"/>
    <w:pPr>
      <w:tabs>
        <w:tab w:val="center" w:pos="4153"/>
        <w:tab w:val="right" w:pos="8306"/>
      </w:tabs>
      <w:spacing w:after="0"/>
    </w:pPr>
  </w:style>
  <w:style w:type="character" w:customStyle="1" w:styleId="a6">
    <w:name w:val="כותרת תחתונה תו"/>
    <w:basedOn w:val="a0"/>
    <w:link w:val="a5"/>
    <w:uiPriority w:val="99"/>
    <w:rsid w:val="00F54CDD"/>
  </w:style>
  <w:style w:type="paragraph" w:styleId="a7">
    <w:name w:val="Balloon Text"/>
    <w:basedOn w:val="a"/>
    <w:link w:val="a8"/>
    <w:uiPriority w:val="99"/>
    <w:semiHidden/>
    <w:unhideWhenUsed/>
    <w:rsid w:val="00F54CDD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F54CDD"/>
    <w:rPr>
      <w:rFonts w:ascii="Tahoma" w:hAnsi="Tahoma" w:cs="Tahoma"/>
      <w:sz w:val="16"/>
      <w:szCs w:val="16"/>
    </w:rPr>
  </w:style>
  <w:style w:type="numbering" w:customStyle="1" w:styleId="1">
    <w:name w:val="ללא רשימה1"/>
    <w:next w:val="a2"/>
    <w:uiPriority w:val="99"/>
    <w:semiHidden/>
    <w:unhideWhenUsed/>
    <w:rsid w:val="0012301D"/>
  </w:style>
  <w:style w:type="paragraph" w:styleId="a9">
    <w:name w:val="List Paragraph"/>
    <w:basedOn w:val="a"/>
    <w:uiPriority w:val="34"/>
    <w:qFormat/>
    <w:rsid w:val="0012301D"/>
    <w:pPr>
      <w:bidi/>
      <w:spacing w:line="276" w:lineRule="auto"/>
      <w:ind w:left="720"/>
      <w:contextualSpacing/>
    </w:pPr>
    <w:rPr>
      <w:rFonts w:ascii="Calibri" w:eastAsia="Calibri" w:hAnsi="Calibri" w:cs="Arial"/>
      <w:szCs w:val="22"/>
    </w:rPr>
  </w:style>
  <w:style w:type="paragraph" w:styleId="aa">
    <w:name w:val="Body Text Indent"/>
    <w:basedOn w:val="a"/>
    <w:link w:val="ab"/>
    <w:uiPriority w:val="99"/>
    <w:unhideWhenUsed/>
    <w:rsid w:val="0012301D"/>
    <w:pPr>
      <w:bidi/>
      <w:spacing w:after="120" w:line="276" w:lineRule="auto"/>
      <w:ind w:left="283"/>
    </w:pPr>
    <w:rPr>
      <w:rFonts w:ascii="Calibri" w:eastAsia="Calibri" w:hAnsi="Calibri" w:cs="Arial"/>
      <w:szCs w:val="22"/>
    </w:rPr>
  </w:style>
  <w:style w:type="character" w:customStyle="1" w:styleId="ab">
    <w:name w:val="כניסה בגוף טקסט תו"/>
    <w:basedOn w:val="a0"/>
    <w:link w:val="aa"/>
    <w:uiPriority w:val="99"/>
    <w:rsid w:val="0012301D"/>
    <w:rPr>
      <w:rFonts w:ascii="Calibri" w:eastAsia="Calibri" w:hAnsi="Calibri" w:cs="Arial"/>
      <w:szCs w:val="22"/>
    </w:rPr>
  </w:style>
  <w:style w:type="character" w:styleId="ac">
    <w:name w:val="annotation reference"/>
    <w:uiPriority w:val="99"/>
    <w:semiHidden/>
    <w:unhideWhenUsed/>
    <w:rsid w:val="0012301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2301D"/>
    <w:pPr>
      <w:bidi/>
      <w:spacing w:line="276" w:lineRule="auto"/>
    </w:pPr>
    <w:rPr>
      <w:rFonts w:ascii="Calibri" w:eastAsia="Calibri" w:hAnsi="Calibri" w:cs="Arial"/>
      <w:sz w:val="20"/>
      <w:szCs w:val="20"/>
    </w:rPr>
  </w:style>
  <w:style w:type="character" w:customStyle="1" w:styleId="ae">
    <w:name w:val="טקסט הערה תו"/>
    <w:basedOn w:val="a0"/>
    <w:link w:val="ad"/>
    <w:uiPriority w:val="99"/>
    <w:semiHidden/>
    <w:rsid w:val="0012301D"/>
    <w:rPr>
      <w:rFonts w:ascii="Calibri" w:eastAsia="Calibri" w:hAnsi="Calibri" w:cs="Arial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C4D80"/>
    <w:pPr>
      <w:bidi w:val="0"/>
      <w:spacing w:line="240" w:lineRule="auto"/>
    </w:pPr>
    <w:rPr>
      <w:rFonts w:asciiTheme="minorHAnsi" w:eastAsiaTheme="minorEastAsia" w:hAnsiTheme="minorHAnsi" w:cs="Narkisim"/>
      <w:b/>
      <w:bCs/>
    </w:rPr>
  </w:style>
  <w:style w:type="character" w:customStyle="1" w:styleId="af0">
    <w:name w:val="נושא הערה תו"/>
    <w:basedOn w:val="ae"/>
    <w:link w:val="af"/>
    <w:uiPriority w:val="99"/>
    <w:semiHidden/>
    <w:rsid w:val="000C4D80"/>
    <w:rPr>
      <w:rFonts w:ascii="Calibri" w:eastAsia="Calibri" w:hAnsi="Calibri" w:cs="Arial"/>
      <w:b/>
      <w:bCs/>
      <w:sz w:val="20"/>
      <w:szCs w:val="20"/>
    </w:rPr>
  </w:style>
  <w:style w:type="paragraph" w:styleId="af1">
    <w:name w:val="No Spacing"/>
    <w:uiPriority w:val="1"/>
    <w:qFormat/>
    <w:rsid w:val="002A798E"/>
    <w:pPr>
      <w:bidi/>
      <w:spacing w:after="0"/>
    </w:pPr>
    <w:rPr>
      <w:rFonts w:ascii="Calibri" w:eastAsia="Calibri" w:hAnsi="Calibri" w:cs="Arial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Narkisim"/>
        <w:sz w:val="22"/>
        <w:szCs w:val="24"/>
        <w:lang w:val="en-US" w:eastAsia="en-US" w:bidi="he-IL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73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4CDD"/>
    <w:pPr>
      <w:tabs>
        <w:tab w:val="center" w:pos="4153"/>
        <w:tab w:val="right" w:pos="8306"/>
      </w:tabs>
      <w:spacing w:after="0"/>
    </w:pPr>
  </w:style>
  <w:style w:type="character" w:customStyle="1" w:styleId="a4">
    <w:name w:val="כותרת עליונה תו"/>
    <w:basedOn w:val="a0"/>
    <w:link w:val="a3"/>
    <w:uiPriority w:val="99"/>
    <w:rsid w:val="00F54CDD"/>
  </w:style>
  <w:style w:type="paragraph" w:styleId="a5">
    <w:name w:val="footer"/>
    <w:basedOn w:val="a"/>
    <w:link w:val="a6"/>
    <w:uiPriority w:val="99"/>
    <w:unhideWhenUsed/>
    <w:rsid w:val="00F54CDD"/>
    <w:pPr>
      <w:tabs>
        <w:tab w:val="center" w:pos="4153"/>
        <w:tab w:val="right" w:pos="8306"/>
      </w:tabs>
      <w:spacing w:after="0"/>
    </w:pPr>
  </w:style>
  <w:style w:type="character" w:customStyle="1" w:styleId="a6">
    <w:name w:val="כותרת תחתונה תו"/>
    <w:basedOn w:val="a0"/>
    <w:link w:val="a5"/>
    <w:uiPriority w:val="99"/>
    <w:rsid w:val="00F54CDD"/>
  </w:style>
  <w:style w:type="paragraph" w:styleId="a7">
    <w:name w:val="Balloon Text"/>
    <w:basedOn w:val="a"/>
    <w:link w:val="a8"/>
    <w:uiPriority w:val="99"/>
    <w:semiHidden/>
    <w:unhideWhenUsed/>
    <w:rsid w:val="00F54CDD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F54CDD"/>
    <w:rPr>
      <w:rFonts w:ascii="Tahoma" w:hAnsi="Tahoma" w:cs="Tahoma"/>
      <w:sz w:val="16"/>
      <w:szCs w:val="16"/>
    </w:rPr>
  </w:style>
  <w:style w:type="numbering" w:customStyle="1" w:styleId="1">
    <w:name w:val="ללא רשימה1"/>
    <w:next w:val="a2"/>
    <w:uiPriority w:val="99"/>
    <w:semiHidden/>
    <w:unhideWhenUsed/>
    <w:rsid w:val="0012301D"/>
  </w:style>
  <w:style w:type="paragraph" w:styleId="a9">
    <w:name w:val="List Paragraph"/>
    <w:basedOn w:val="a"/>
    <w:uiPriority w:val="34"/>
    <w:qFormat/>
    <w:rsid w:val="0012301D"/>
    <w:pPr>
      <w:bidi/>
      <w:spacing w:line="276" w:lineRule="auto"/>
      <w:ind w:left="720"/>
      <w:contextualSpacing/>
    </w:pPr>
    <w:rPr>
      <w:rFonts w:ascii="Calibri" w:eastAsia="Calibri" w:hAnsi="Calibri" w:cs="Arial"/>
      <w:szCs w:val="22"/>
    </w:rPr>
  </w:style>
  <w:style w:type="paragraph" w:styleId="aa">
    <w:name w:val="Body Text Indent"/>
    <w:basedOn w:val="a"/>
    <w:link w:val="ab"/>
    <w:uiPriority w:val="99"/>
    <w:unhideWhenUsed/>
    <w:rsid w:val="0012301D"/>
    <w:pPr>
      <w:bidi/>
      <w:spacing w:after="120" w:line="276" w:lineRule="auto"/>
      <w:ind w:left="283"/>
    </w:pPr>
    <w:rPr>
      <w:rFonts w:ascii="Calibri" w:eastAsia="Calibri" w:hAnsi="Calibri" w:cs="Arial"/>
      <w:szCs w:val="22"/>
    </w:rPr>
  </w:style>
  <w:style w:type="character" w:customStyle="1" w:styleId="ab">
    <w:name w:val="כניסה בגוף טקסט תו"/>
    <w:basedOn w:val="a0"/>
    <w:link w:val="aa"/>
    <w:uiPriority w:val="99"/>
    <w:rsid w:val="0012301D"/>
    <w:rPr>
      <w:rFonts w:ascii="Calibri" w:eastAsia="Calibri" w:hAnsi="Calibri" w:cs="Arial"/>
      <w:szCs w:val="22"/>
    </w:rPr>
  </w:style>
  <w:style w:type="character" w:styleId="ac">
    <w:name w:val="annotation reference"/>
    <w:uiPriority w:val="99"/>
    <w:semiHidden/>
    <w:unhideWhenUsed/>
    <w:rsid w:val="0012301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2301D"/>
    <w:pPr>
      <w:bidi/>
      <w:spacing w:line="276" w:lineRule="auto"/>
    </w:pPr>
    <w:rPr>
      <w:rFonts w:ascii="Calibri" w:eastAsia="Calibri" w:hAnsi="Calibri" w:cs="Arial"/>
      <w:sz w:val="20"/>
      <w:szCs w:val="20"/>
    </w:rPr>
  </w:style>
  <w:style w:type="character" w:customStyle="1" w:styleId="ae">
    <w:name w:val="טקסט הערה תו"/>
    <w:basedOn w:val="a0"/>
    <w:link w:val="ad"/>
    <w:uiPriority w:val="99"/>
    <w:semiHidden/>
    <w:rsid w:val="0012301D"/>
    <w:rPr>
      <w:rFonts w:ascii="Calibri" w:eastAsia="Calibri" w:hAnsi="Calibri" w:cs="Arial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C4D80"/>
    <w:pPr>
      <w:bidi w:val="0"/>
      <w:spacing w:line="240" w:lineRule="auto"/>
    </w:pPr>
    <w:rPr>
      <w:rFonts w:asciiTheme="minorHAnsi" w:eastAsiaTheme="minorEastAsia" w:hAnsiTheme="minorHAnsi" w:cs="Narkisim"/>
      <w:b/>
      <w:bCs/>
    </w:rPr>
  </w:style>
  <w:style w:type="character" w:customStyle="1" w:styleId="af0">
    <w:name w:val="נושא הערה תו"/>
    <w:basedOn w:val="ae"/>
    <w:link w:val="af"/>
    <w:uiPriority w:val="99"/>
    <w:semiHidden/>
    <w:rsid w:val="000C4D80"/>
    <w:rPr>
      <w:rFonts w:ascii="Calibri" w:eastAsia="Calibri" w:hAnsi="Calibri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yc\AppData\Roaming\Microsoft\Templates\&#1495;&#1493;&#1502;''&#1505;%20&#1514;&#1512;&#1490;&#1497;&#1500;&#1497;&#1501;%20&#1493;&#1492;&#1491;&#1512;&#1499;&#1493;&#1514;%20&#1488;&#1490;''&#1502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חומ''ס תרגילים והדרכות אג''מ.dotx</Template>
  <TotalTime>41</TotalTime>
  <Pages>12</Pages>
  <Words>3686</Words>
  <Characters>18430</Characters>
  <Application>Microsoft Office Word</Application>
  <DocSecurity>0</DocSecurity>
  <Lines>153</Lines>
  <Paragraphs>44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 Caspi</dc:creator>
  <cp:lastModifiedBy>revitaltz</cp:lastModifiedBy>
  <cp:revision>8</cp:revision>
  <cp:lastPrinted>2012-06-10T12:42:00Z</cp:lastPrinted>
  <dcterms:created xsi:type="dcterms:W3CDTF">2012-05-28T07:44:00Z</dcterms:created>
  <dcterms:modified xsi:type="dcterms:W3CDTF">2012-06-10T12:42:00Z</dcterms:modified>
</cp:coreProperties>
</file>