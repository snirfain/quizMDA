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009" w:rsidRPr="00307009" w:rsidRDefault="00307009" w:rsidP="007A000A">
      <w:pPr>
        <w:bidi/>
        <w:spacing w:after="0"/>
        <w:jc w:val="center"/>
        <w:rPr>
          <w:rFonts w:ascii="Arial" w:eastAsia="Calibri" w:hAnsi="Arial" w:cs="David"/>
          <w:sz w:val="32"/>
          <w:szCs w:val="32"/>
          <w:rtl/>
        </w:rPr>
      </w:pPr>
      <w:bookmarkStart w:id="0" w:name="OLE_LINK3"/>
      <w:bookmarkStart w:id="1" w:name="OLE_LINK4"/>
      <w:r w:rsidRPr="00307009">
        <w:rPr>
          <w:rFonts w:ascii="Arial" w:eastAsia="Calibri" w:hAnsi="Arial" w:cs="David" w:hint="cs"/>
          <w:sz w:val="32"/>
          <w:szCs w:val="32"/>
          <w:rtl/>
        </w:rPr>
        <w:t>מבחן מסכם אג"מ- קורס חובשי רפואת חירום</w:t>
      </w: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sz w:val="24"/>
          <w:rtl/>
        </w:rPr>
      </w:pP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rtl/>
        </w:rPr>
        <w:t xml:space="preserve">חניך יקר, </w:t>
      </w: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sz w:val="24"/>
          <w:rtl/>
        </w:rPr>
      </w:pP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rtl/>
        </w:rPr>
        <w:t xml:space="preserve">לפניך מבחן המסכם את </w:t>
      </w:r>
      <w:r w:rsidRPr="00307009">
        <w:rPr>
          <w:rFonts w:ascii="Arial" w:eastAsia="Calibri" w:hAnsi="Arial" w:cs="David" w:hint="cs"/>
          <w:sz w:val="24"/>
          <w:rtl/>
        </w:rPr>
        <w:t>הידע</w:t>
      </w:r>
      <w:r w:rsidRPr="00307009">
        <w:rPr>
          <w:rFonts w:ascii="Arial" w:eastAsia="Calibri" w:hAnsi="Arial" w:cs="David"/>
          <w:sz w:val="24"/>
          <w:rtl/>
        </w:rPr>
        <w:t xml:space="preserve"> שרכשת במהלך </w:t>
      </w:r>
      <w:r w:rsidRPr="00307009">
        <w:rPr>
          <w:rFonts w:ascii="Arial" w:eastAsia="Calibri" w:hAnsi="Arial" w:cs="David" w:hint="cs"/>
          <w:sz w:val="24"/>
          <w:rtl/>
        </w:rPr>
        <w:t>לימוד פרק אג"מ בקורס</w:t>
      </w:r>
      <w:r w:rsidRPr="00307009">
        <w:rPr>
          <w:rFonts w:ascii="Arial" w:eastAsia="Calibri" w:hAnsi="Arial" w:cs="David"/>
          <w:sz w:val="24"/>
          <w:rtl/>
        </w:rPr>
        <w:t>, המבחן מורכב מ-</w:t>
      </w:r>
      <w:r w:rsidRPr="00307009">
        <w:rPr>
          <w:rFonts w:ascii="Arial" w:eastAsia="Calibri" w:hAnsi="Arial" w:cs="David" w:hint="cs"/>
          <w:sz w:val="24"/>
          <w:rtl/>
        </w:rPr>
        <w:t>50</w:t>
      </w:r>
      <w:r w:rsidRPr="00307009">
        <w:rPr>
          <w:rFonts w:ascii="Arial" w:eastAsia="Calibri" w:hAnsi="Arial" w:cs="David"/>
          <w:sz w:val="24"/>
          <w:rtl/>
        </w:rPr>
        <w:t xml:space="preserve"> שאלות בנוסח רב-ברירה (אמריקאי) – סה"כ 100 נקודות, ציון עובר לבחינה:</w:t>
      </w:r>
      <w:r w:rsidRPr="00307009">
        <w:rPr>
          <w:rFonts w:ascii="Arial" w:eastAsia="Calibri" w:hAnsi="Arial" w:cs="David"/>
          <w:b/>
          <w:bCs/>
          <w:sz w:val="24"/>
          <w:rtl/>
        </w:rPr>
        <w:t xml:space="preserve"> 80 נקודות.</w:t>
      </w: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rtl/>
        </w:rPr>
        <w:t>השאלות מנוסחות בלשון זכר מטעמי נוחות ומופנ</w:t>
      </w:r>
      <w:r w:rsidRPr="00307009">
        <w:rPr>
          <w:rFonts w:ascii="Arial" w:eastAsia="Calibri" w:hAnsi="Arial" w:cs="David" w:hint="cs"/>
          <w:sz w:val="24"/>
          <w:rtl/>
        </w:rPr>
        <w:t>ות</w:t>
      </w:r>
      <w:r w:rsidRPr="00307009">
        <w:rPr>
          <w:rFonts w:ascii="Arial" w:eastAsia="Calibri" w:hAnsi="Arial" w:cs="David"/>
          <w:sz w:val="24"/>
          <w:rtl/>
        </w:rPr>
        <w:t xml:space="preserve"> לנשים ולגברים כאחד.</w:t>
      </w:r>
    </w:p>
    <w:p w:rsidR="00307009" w:rsidRPr="00307009" w:rsidRDefault="00307009" w:rsidP="00307009">
      <w:pPr>
        <w:bidi/>
        <w:spacing w:after="0"/>
        <w:rPr>
          <w:rFonts w:ascii="Arial" w:eastAsia="Calibri" w:hAnsi="Arial" w:cs="David"/>
          <w:b/>
          <w:bCs/>
          <w:i/>
          <w:iCs/>
          <w:sz w:val="24"/>
          <w:rtl/>
        </w:rPr>
      </w:pPr>
      <w:r w:rsidRPr="00307009">
        <w:rPr>
          <w:rFonts w:ascii="Arial" w:eastAsia="Calibri" w:hAnsi="Arial" w:cs="David" w:hint="cs"/>
          <w:b/>
          <w:bCs/>
          <w:i/>
          <w:iCs/>
          <w:sz w:val="24"/>
          <w:rtl/>
        </w:rPr>
        <w:t>שים לב, יש לענות על דף התשובות בלבד!</w:t>
      </w:r>
    </w:p>
    <w:p w:rsidR="00307009" w:rsidRPr="00C04D52" w:rsidRDefault="00307009" w:rsidP="00307009">
      <w:pPr>
        <w:pBdr>
          <w:bottom w:val="single" w:sz="12" w:space="1" w:color="auto"/>
        </w:pBdr>
        <w:bidi/>
        <w:spacing w:after="0"/>
        <w:rPr>
          <w:rFonts w:ascii="Arial" w:eastAsia="Calibri" w:hAnsi="Arial" w:cs="David"/>
          <w:sz w:val="2"/>
          <w:szCs w:val="2"/>
          <w:rtl/>
        </w:rPr>
      </w:pPr>
    </w:p>
    <w:p w:rsidR="00307009" w:rsidRPr="00307009" w:rsidRDefault="00307009" w:rsidP="00307009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12301D" w:rsidRPr="00AE23CD" w:rsidRDefault="0012301D" w:rsidP="00307009">
      <w:pPr>
        <w:numPr>
          <w:ilvl w:val="0"/>
          <w:numId w:val="1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proofErr w:type="spellStart"/>
      <w:r w:rsidRPr="00AE23CD">
        <w:rPr>
          <w:rFonts w:ascii="Times New Roman" w:eastAsia="Calibri" w:hAnsi="Times New Roman" w:cs="David"/>
          <w:sz w:val="24"/>
          <w:rtl/>
        </w:rPr>
        <w:t>מב"ר</w:t>
      </w:r>
      <w:proofErr w:type="spellEnd"/>
      <w:r w:rsidRPr="00AE23CD">
        <w:rPr>
          <w:rFonts w:ascii="Times New Roman" w:eastAsia="Calibri" w:hAnsi="Times New Roman" w:cs="David"/>
          <w:sz w:val="24"/>
          <w:rtl/>
        </w:rPr>
        <w:t xml:space="preserve"> הינו: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מרחק בידוד ראשוני המוגדר על ידי גורם החירום הראשון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בזירת האירוע  או ע"י המוקד המפעיל  וקוטרו </w:t>
      </w:r>
      <w:r w:rsidRPr="00307009">
        <w:rPr>
          <w:rFonts w:ascii="Times New Roman" w:eastAsia="Calibri" w:hAnsi="Times New Roman" w:cs="David"/>
          <w:sz w:val="24"/>
          <w:rtl/>
        </w:rPr>
        <w:t xml:space="preserve"> 200 מ'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ממוקד האירוע כאשר האירוע בשטח פתוח ו 100 מ</w:t>
      </w:r>
      <w:r w:rsidR="00213EFE">
        <w:rPr>
          <w:rFonts w:ascii="Times New Roman" w:eastAsia="Calibri" w:hAnsi="Times New Roman" w:cs="David" w:hint="cs"/>
          <w:sz w:val="24"/>
          <w:rtl/>
        </w:rPr>
        <w:t>' מפתחי מבנה שהאירוע בתוך מבנה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מרחק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ביטחון </w:t>
      </w:r>
      <w:r w:rsidRPr="00307009">
        <w:rPr>
          <w:rFonts w:ascii="Times New Roman" w:eastAsia="Calibri" w:hAnsi="Times New Roman" w:cs="David"/>
          <w:sz w:val="24"/>
          <w:rtl/>
        </w:rPr>
        <w:t xml:space="preserve"> ראשי המוגדר על ידי הגנת הסבי</w:t>
      </w:r>
      <w:r w:rsidR="00213EFE">
        <w:rPr>
          <w:rFonts w:ascii="Times New Roman" w:eastAsia="Calibri" w:hAnsi="Times New Roman" w:cs="David"/>
          <w:sz w:val="24"/>
          <w:rtl/>
        </w:rPr>
        <w:t>בה וגודלו/היקפו תלוי בסוג החומר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מרחק בידוד ראשוני המוגדר</w:t>
      </w:r>
      <w:r w:rsidR="00213EFE">
        <w:rPr>
          <w:rFonts w:ascii="Times New Roman" w:eastAsia="Calibri" w:hAnsi="Times New Roman" w:cs="David"/>
          <w:sz w:val="24"/>
          <w:rtl/>
        </w:rPr>
        <w:t xml:space="preserve"> על ידי מוקד מד"א והיקפו 100 מ'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מרחק בידוד רצוי ומהוו</w:t>
      </w:r>
      <w:r w:rsidRPr="00307009">
        <w:rPr>
          <w:rFonts w:ascii="Times New Roman" w:eastAsia="Calibri" w:hAnsi="Times New Roman" w:cs="David" w:hint="cs"/>
          <w:sz w:val="24"/>
          <w:rtl/>
        </w:rPr>
        <w:t>ה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המלצה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של גורמי </w:t>
      </w:r>
      <w:r w:rsidR="00213EFE">
        <w:rPr>
          <w:rFonts w:ascii="Times New Roman" w:eastAsia="Calibri" w:hAnsi="Times New Roman" w:cs="David" w:hint="cs"/>
          <w:sz w:val="24"/>
          <w:rtl/>
        </w:rPr>
        <w:t>הגנת הסביבה למפקד המשטרה באירוע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מרחק בידוד ראשוני המוגדר על ידי גורם החירום הראשון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בזירת האירוע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או ע"י המוקד המפעיל  וקוטרו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250</w:t>
      </w:r>
      <w:r w:rsidRPr="00307009">
        <w:rPr>
          <w:rFonts w:ascii="Times New Roman" w:eastAsia="Calibri" w:hAnsi="Times New Roman" w:cs="David"/>
          <w:sz w:val="24"/>
          <w:rtl/>
        </w:rPr>
        <w:t xml:space="preserve"> מ'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ממוקד האירוע כאשר האירוע בשטח פתוח ו 150 מ</w:t>
      </w:r>
      <w:r w:rsidR="00213EFE">
        <w:rPr>
          <w:rFonts w:ascii="Times New Roman" w:eastAsia="Calibri" w:hAnsi="Times New Roman" w:cs="David" w:hint="cs"/>
          <w:sz w:val="24"/>
          <w:rtl/>
        </w:rPr>
        <w:t>' מפתחי מבנה שהאירוע בתוך מבנה</w:t>
      </w:r>
    </w:p>
    <w:p w:rsidR="002B73EC" w:rsidRPr="00307009" w:rsidRDefault="002B73EC" w:rsidP="00C57982">
      <w:pPr>
        <w:tabs>
          <w:tab w:val="left" w:pos="651"/>
        </w:tabs>
        <w:bidi/>
        <w:spacing w:after="0"/>
        <w:ind w:left="651"/>
        <w:contextualSpacing/>
        <w:rPr>
          <w:rFonts w:ascii="Times New Roman" w:eastAsia="Calibri" w:hAnsi="Times New Roman" w:cs="David"/>
          <w:sz w:val="24"/>
        </w:rPr>
      </w:pPr>
    </w:p>
    <w:bookmarkEnd w:id="0"/>
    <w:bookmarkEnd w:id="1"/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תפקיד מד"א באירוע </w:t>
      </w:r>
      <w:proofErr w:type="spellStart"/>
      <w:r w:rsidRPr="00AE23CD">
        <w:rPr>
          <w:rFonts w:ascii="Times New Roman" w:eastAsia="Calibri" w:hAnsi="Times New Roman" w:cs="David"/>
          <w:sz w:val="24"/>
          <w:rtl/>
        </w:rPr>
        <w:t>חומ"ס</w:t>
      </w:r>
      <w:proofErr w:type="spellEnd"/>
      <w:r w:rsidRPr="00AE23CD">
        <w:rPr>
          <w:rFonts w:ascii="Times New Roman" w:eastAsia="Calibri" w:hAnsi="Times New Roman" w:cs="David"/>
          <w:sz w:val="24"/>
          <w:rtl/>
        </w:rPr>
        <w:t xml:space="preserve"> הוא:</w:t>
      </w:r>
    </w:p>
    <w:p w:rsidR="0012301D" w:rsidRPr="00307009" w:rsidRDefault="0012301D" w:rsidP="00C57982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לגלות ולזהות  אירוע  ע"ב סימנים א</w:t>
      </w:r>
      <w:r w:rsidR="007419F6" w:rsidRPr="00307009">
        <w:rPr>
          <w:rFonts w:ascii="Times New Roman" w:eastAsia="Calibri" w:hAnsi="Times New Roman" w:cs="David" w:hint="cs"/>
          <w:sz w:val="24"/>
          <w:rtl/>
        </w:rPr>
        <w:t>צ</w:t>
      </w:r>
      <w:r w:rsidR="002D72CE">
        <w:rPr>
          <w:rFonts w:ascii="Times New Roman" w:eastAsia="Calibri" w:hAnsi="Times New Roman" w:cs="David" w:hint="cs"/>
          <w:sz w:val="24"/>
          <w:rtl/>
        </w:rPr>
        <w:t>ל נפגעים  (</w:t>
      </w:r>
      <w:proofErr w:type="spellStart"/>
      <w:r w:rsidR="002D72CE">
        <w:rPr>
          <w:rFonts w:ascii="Times New Roman" w:eastAsia="Calibri" w:hAnsi="Times New Roman" w:cs="David" w:hint="cs"/>
          <w:sz w:val="24"/>
          <w:rtl/>
        </w:rPr>
        <w:t>גו"ז</w:t>
      </w:r>
      <w:proofErr w:type="spellEnd"/>
      <w:r w:rsidR="002D72CE">
        <w:rPr>
          <w:rFonts w:ascii="Times New Roman" w:eastAsia="Calibri" w:hAnsi="Times New Roman" w:cs="David" w:hint="cs"/>
          <w:sz w:val="24"/>
          <w:rtl/>
        </w:rPr>
        <w:t xml:space="preserve"> קליני</w:t>
      </w:r>
      <w:r w:rsidRPr="00307009">
        <w:rPr>
          <w:rFonts w:ascii="Times New Roman" w:eastAsia="Calibri" w:hAnsi="Times New Roman" w:cs="David" w:hint="cs"/>
          <w:sz w:val="24"/>
          <w:rtl/>
        </w:rPr>
        <w:t>)</w:t>
      </w:r>
      <w:r w:rsidRPr="00307009">
        <w:rPr>
          <w:rFonts w:ascii="Times New Roman" w:eastAsia="Calibri" w:hAnsi="Times New Roman" w:cs="David"/>
          <w:sz w:val="24"/>
          <w:rtl/>
        </w:rPr>
        <w:t>,</w:t>
      </w:r>
      <w:r w:rsidR="00C04D52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לבצע </w:t>
      </w:r>
      <w:r w:rsidRPr="00307009">
        <w:rPr>
          <w:rFonts w:ascii="Times New Roman" w:eastAsia="Calibri" w:hAnsi="Times New Roman" w:cs="David"/>
          <w:sz w:val="24"/>
          <w:rtl/>
        </w:rPr>
        <w:t xml:space="preserve"> ניטור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קבוע של רמות החומר המעורב </w:t>
      </w:r>
      <w:r w:rsidRPr="00307009">
        <w:rPr>
          <w:rFonts w:ascii="Times New Roman" w:eastAsia="Calibri" w:hAnsi="Times New Roman" w:cs="David"/>
          <w:sz w:val="24"/>
          <w:rtl/>
        </w:rPr>
        <w:t xml:space="preserve">, מטאורולוגיה </w:t>
      </w:r>
      <w:r w:rsidR="00213EFE">
        <w:rPr>
          <w:rFonts w:ascii="Times New Roman" w:eastAsia="Calibri" w:hAnsi="Times New Roman" w:cs="David"/>
          <w:sz w:val="24"/>
          <w:rtl/>
        </w:rPr>
        <w:t>והערכת סיכונים</w:t>
      </w:r>
    </w:p>
    <w:p w:rsidR="0012301D" w:rsidRPr="00307009" w:rsidRDefault="0012301D" w:rsidP="00C57982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לגלות ולזהות   אירוע ע"ב סימנים אצל נפגעים  (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גו"ז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קליני),  </w:t>
      </w:r>
      <w:r w:rsidRPr="00307009">
        <w:rPr>
          <w:rFonts w:ascii="Times New Roman" w:eastAsia="Calibri" w:hAnsi="Times New Roman" w:cs="David"/>
          <w:sz w:val="24"/>
          <w:rtl/>
        </w:rPr>
        <w:t>לטפל ולפנות נפגעים מה"אזור הנקי", לסייע בטיפול בנפגעים במהלך שטיפה, לשמש כחלק מצוות החירום המוכן כגיבוי לאירוע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 (כולל היערכות לכניסת צוות ממוגן</w:t>
      </w:r>
      <w:r w:rsidR="000E5C6D"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="000E5C6D" w:rsidRPr="00307009">
        <w:rPr>
          <w:rFonts w:ascii="Times New Roman" w:eastAsia="Calibri" w:hAnsi="Times New Roman" w:cs="David" w:hint="cs"/>
          <w:sz w:val="24"/>
          <w:rtl/>
        </w:rPr>
        <w:t>למב"ר</w:t>
      </w:r>
      <w:proofErr w:type="spellEnd"/>
      <w:r w:rsidR="000E5C6D" w:rsidRPr="00307009">
        <w:rPr>
          <w:rFonts w:ascii="Times New Roman" w:eastAsia="Calibri" w:hAnsi="Times New Roman" w:cs="David" w:hint="cs"/>
          <w:sz w:val="24"/>
          <w:rtl/>
        </w:rPr>
        <w:t>/אזור חם</w:t>
      </w:r>
      <w:r w:rsidR="00213EFE">
        <w:rPr>
          <w:rFonts w:ascii="Times New Roman" w:eastAsia="Calibri" w:hAnsi="Times New Roman" w:cs="David" w:hint="cs"/>
          <w:sz w:val="24"/>
          <w:rtl/>
        </w:rPr>
        <w:t>)</w:t>
      </w:r>
    </w:p>
    <w:p w:rsidR="0012301D" w:rsidRPr="00307009" w:rsidRDefault="0012301D" w:rsidP="00C04D52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כוח החילוץ המרכזי מתו</w:t>
      </w:r>
      <w:r w:rsidR="005C0C0A">
        <w:rPr>
          <w:rFonts w:ascii="Times New Roman" w:eastAsia="Calibri" w:hAnsi="Times New Roman" w:cs="David" w:hint="cs"/>
          <w:sz w:val="24"/>
          <w:rtl/>
        </w:rPr>
        <w:t xml:space="preserve">ך </w:t>
      </w:r>
      <w:proofErr w:type="spellStart"/>
      <w:r w:rsidR="005C0C0A">
        <w:rPr>
          <w:rFonts w:ascii="Times New Roman" w:eastAsia="Calibri" w:hAnsi="Times New Roman" w:cs="David" w:hint="cs"/>
          <w:sz w:val="24"/>
          <w:rtl/>
        </w:rPr>
        <w:t>המב"ר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/ </w:t>
      </w:r>
      <w:r w:rsidR="00C04D52">
        <w:rPr>
          <w:rFonts w:ascii="Times New Roman" w:eastAsia="Calibri" w:hAnsi="Times New Roman" w:cs="David" w:hint="cs"/>
          <w:sz w:val="24"/>
          <w:rtl/>
        </w:rPr>
        <w:t>"</w:t>
      </w:r>
      <w:r w:rsidRPr="00307009">
        <w:rPr>
          <w:rFonts w:ascii="Times New Roman" w:eastAsia="Calibri" w:hAnsi="Times New Roman" w:cs="David" w:hint="cs"/>
          <w:sz w:val="24"/>
          <w:rtl/>
        </w:rPr>
        <w:t>שטח חם</w:t>
      </w:r>
      <w:r w:rsidR="00C04D52">
        <w:rPr>
          <w:rFonts w:ascii="Times New Roman" w:eastAsia="Calibri" w:hAnsi="Times New Roman" w:cs="David" w:hint="cs"/>
          <w:sz w:val="24"/>
          <w:rtl/>
        </w:rPr>
        <w:t>"</w:t>
      </w:r>
      <w:r w:rsidRPr="00307009">
        <w:rPr>
          <w:rFonts w:ascii="Times New Roman" w:eastAsia="Calibri" w:hAnsi="Times New Roman" w:cs="David" w:hint="cs"/>
          <w:sz w:val="24"/>
          <w:rtl/>
        </w:rPr>
        <w:t>, ניהול האירוע, טיפול ונפגעים באזור הפושר והחם, חלק מ</w:t>
      </w:r>
      <w:r w:rsidR="00213EFE">
        <w:rPr>
          <w:rFonts w:ascii="Times New Roman" w:eastAsia="Calibri" w:hAnsi="Times New Roman" w:cs="David" w:hint="cs"/>
          <w:sz w:val="24"/>
          <w:rtl/>
        </w:rPr>
        <w:t>צוות החירום המוכן כגיבוי לאירוע</w:t>
      </w:r>
    </w:p>
    <w:p w:rsidR="0012301D" w:rsidRPr="00307009" w:rsidRDefault="0012301D" w:rsidP="00C57982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הצלת הנפ</w:t>
      </w:r>
      <w:r w:rsidRPr="00307009">
        <w:rPr>
          <w:rFonts w:ascii="Times New Roman" w:eastAsia="Calibri" w:hAnsi="Times New Roman" w:cs="David" w:hint="cs"/>
          <w:sz w:val="24"/>
          <w:rtl/>
        </w:rPr>
        <w:t>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, הערכת סיכונים ראשונית, </w:t>
      </w:r>
      <w:r w:rsidRPr="00307009">
        <w:rPr>
          <w:rFonts w:ascii="Times New Roman" w:eastAsia="Calibri" w:hAnsi="Times New Roman" w:cs="David" w:hint="cs"/>
          <w:sz w:val="24"/>
          <w:rtl/>
        </w:rPr>
        <w:t>בידוד זירת האירוע</w:t>
      </w:r>
    </w:p>
    <w:p w:rsidR="0012301D" w:rsidRPr="00307009" w:rsidRDefault="0012301D" w:rsidP="00C57982">
      <w:pPr>
        <w:numPr>
          <w:ilvl w:val="0"/>
          <w:numId w:val="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תיאום ופיקוד ושליטה, בידוד זירת </w:t>
      </w:r>
      <w:r w:rsidRPr="00307009">
        <w:rPr>
          <w:rFonts w:ascii="Times New Roman" w:eastAsia="Calibri" w:hAnsi="Times New Roman" w:cs="David" w:hint="cs"/>
          <w:sz w:val="24"/>
          <w:rtl/>
        </w:rPr>
        <w:t>האירוע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="00213EFE">
        <w:rPr>
          <w:rFonts w:ascii="Times New Roman" w:eastAsia="Calibri" w:hAnsi="Times New Roman" w:cs="David"/>
          <w:sz w:val="24"/>
          <w:rtl/>
        </w:rPr>
        <w:t>הגדרת צירי תנועה, חקירת האירוע</w:t>
      </w:r>
    </w:p>
    <w:p w:rsidR="00C57982" w:rsidRPr="00213EFE" w:rsidRDefault="00C57982" w:rsidP="00213EFE">
      <w:pPr>
        <w:bidi/>
        <w:spacing w:after="0"/>
        <w:ind w:left="360"/>
        <w:contextualSpacing/>
        <w:rPr>
          <w:rFonts w:ascii="Times New Roman" w:eastAsia="Calibri" w:hAnsi="Times New Roman" w:cs="David"/>
          <w:sz w:val="24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המיגון 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העומד לרשות צוותי מד"א באירוע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AE23CD">
        <w:rPr>
          <w:rFonts w:ascii="Times New Roman" w:eastAsia="Calibri" w:hAnsi="Times New Roman" w:cs="David" w:hint="cs"/>
          <w:sz w:val="24"/>
          <w:rtl/>
        </w:rPr>
        <w:t>/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AE23CD">
        <w:rPr>
          <w:rFonts w:ascii="Times New Roman" w:eastAsia="Calibri" w:hAnsi="Times New Roman" w:cs="David" w:hint="cs"/>
          <w:sz w:val="24"/>
          <w:rtl/>
        </w:rPr>
        <w:t xml:space="preserve"> הינו</w:t>
      </w:r>
      <w:r w:rsidRPr="00AE23CD">
        <w:rPr>
          <w:rFonts w:ascii="Times New Roman" w:eastAsia="Calibri" w:hAnsi="Times New Roman" w:cs="David"/>
          <w:sz w:val="24"/>
          <w:rtl/>
        </w:rPr>
        <w:t>:</w:t>
      </w:r>
    </w:p>
    <w:p w:rsidR="0012301D" w:rsidRPr="00307009" w:rsidRDefault="007419F6" w:rsidP="00C57982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אין ברשות הצוות מיגון המ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אפשר לו להגיב לאירוע </w:t>
      </w:r>
      <w:proofErr w:type="spellStart"/>
      <w:r w:rsidR="00213EFE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="00213EFE">
        <w:rPr>
          <w:rFonts w:ascii="Times New Roman" w:eastAsia="Calibri" w:hAnsi="Times New Roman" w:cs="David" w:hint="cs"/>
          <w:sz w:val="24"/>
          <w:rtl/>
        </w:rPr>
        <w:t>/</w:t>
      </w:r>
      <w:r w:rsidR="005C0C0A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="00213EF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</w:p>
    <w:p w:rsidR="0012301D" w:rsidRPr="00307009" w:rsidRDefault="0012301D" w:rsidP="00C57982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307009">
        <w:rPr>
          <w:rFonts w:ascii="Times New Roman" w:eastAsia="Calibri" w:hAnsi="Times New Roman" w:cs="David" w:hint="cs"/>
          <w:sz w:val="24"/>
        </w:rPr>
        <w:t xml:space="preserve">LEVEL </w:t>
      </w:r>
      <w:r w:rsidRPr="00307009">
        <w:rPr>
          <w:rFonts w:ascii="Times New Roman" w:eastAsia="Calibri" w:hAnsi="Times New Roman" w:cs="David"/>
          <w:sz w:val="24"/>
        </w:rPr>
        <w:t>A</w:t>
      </w:r>
    </w:p>
    <w:p w:rsidR="0012301D" w:rsidRPr="00307009" w:rsidRDefault="0012301D" w:rsidP="00C57982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מיגון עורי, נש</w:t>
      </w:r>
      <w:r w:rsidR="00213EFE">
        <w:rPr>
          <w:rFonts w:ascii="Times New Roman" w:eastAsia="Calibri" w:hAnsi="Times New Roman" w:cs="David"/>
          <w:sz w:val="24"/>
          <w:rtl/>
        </w:rPr>
        <w:t>ימתי, עיניים ומערכת נשימה פתוחה</w:t>
      </w:r>
    </w:p>
    <w:p w:rsidR="0012301D" w:rsidRPr="00307009" w:rsidRDefault="0012301D" w:rsidP="00C57982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307009">
        <w:rPr>
          <w:rFonts w:ascii="Times New Roman" w:eastAsia="Calibri" w:hAnsi="Times New Roman" w:cs="David" w:hint="cs"/>
          <w:sz w:val="24"/>
        </w:rPr>
        <w:t>LEVEL C</w:t>
      </w:r>
      <w:r w:rsidRPr="00307009">
        <w:rPr>
          <w:rFonts w:ascii="Times New Roman" w:eastAsia="Calibri" w:hAnsi="Times New Roman" w:cs="David"/>
          <w:sz w:val="24"/>
        </w:rPr>
        <w:t>+</w:t>
      </w:r>
    </w:p>
    <w:p w:rsidR="0012301D" w:rsidRPr="00307009" w:rsidRDefault="0012301D" w:rsidP="00C57982">
      <w:pPr>
        <w:numPr>
          <w:ilvl w:val="0"/>
          <w:numId w:val="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עורי ונשימתי ברמת </w:t>
      </w:r>
      <w:r w:rsidRPr="00307009">
        <w:rPr>
          <w:rFonts w:ascii="Times New Roman" w:eastAsia="Calibri" w:hAnsi="Times New Roman" w:cs="David" w:hint="cs"/>
          <w:sz w:val="24"/>
        </w:rPr>
        <w:t>LEVEL B</w:t>
      </w:r>
    </w:p>
    <w:p w:rsidR="00C57982" w:rsidRPr="00307009" w:rsidRDefault="00C57982" w:rsidP="00C5798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סמן את המשפט </w:t>
      </w:r>
      <w:r w:rsidRPr="00AE23CD">
        <w:rPr>
          <w:rFonts w:ascii="Times New Roman" w:eastAsia="Calibri" w:hAnsi="Times New Roman" w:cs="David"/>
          <w:b/>
          <w:bCs/>
          <w:sz w:val="24"/>
          <w:rtl/>
        </w:rPr>
        <w:t>הנכון ביותר</w:t>
      </w:r>
      <w:r w:rsidRPr="00AE23CD">
        <w:rPr>
          <w:rFonts w:ascii="Times New Roman" w:eastAsia="Calibri" w:hAnsi="Times New Roman" w:cs="David"/>
          <w:sz w:val="24"/>
          <w:rtl/>
        </w:rPr>
        <w:t xml:space="preserve"> בנוגע למסנן </w:t>
      </w:r>
      <w:r w:rsidRPr="00AE23CD">
        <w:rPr>
          <w:rFonts w:ascii="Times New Roman" w:eastAsia="Calibri" w:hAnsi="Times New Roman" w:cs="David"/>
          <w:sz w:val="24"/>
        </w:rPr>
        <w:t>ABEK 2P3</w:t>
      </w:r>
      <w:r w:rsidRPr="00AE23CD">
        <w:rPr>
          <w:rFonts w:ascii="Times New Roman" w:eastAsia="Calibri" w:hAnsi="Times New Roman" w:cs="David"/>
          <w:sz w:val="24"/>
          <w:rtl/>
        </w:rPr>
        <w:t>:</w:t>
      </w:r>
    </w:p>
    <w:p w:rsidR="0012301D" w:rsidRPr="00307009" w:rsidRDefault="007419F6" w:rsidP="00C57982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מספק הגנה מפני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כלל סוגי החומרים המסוכ</w:t>
      </w:r>
      <w:r w:rsidR="00213EFE">
        <w:rPr>
          <w:rFonts w:ascii="Times New Roman" w:eastAsia="Calibri" w:hAnsi="Times New Roman" w:cs="David"/>
          <w:sz w:val="24"/>
          <w:rtl/>
        </w:rPr>
        <w:t xml:space="preserve">נים – לכן נקרא המסנן </w:t>
      </w:r>
      <w:proofErr w:type="spellStart"/>
      <w:r w:rsidR="00213EFE">
        <w:rPr>
          <w:rFonts w:ascii="Times New Roman" w:eastAsia="Calibri" w:hAnsi="Times New Roman" w:cs="David"/>
          <w:sz w:val="24"/>
          <w:rtl/>
        </w:rPr>
        <w:t>האוניברסלי</w:t>
      </w:r>
      <w:proofErr w:type="spellEnd"/>
    </w:p>
    <w:p w:rsidR="0012301D" w:rsidRPr="00307009" w:rsidRDefault="000E5C6D" w:rsidP="00C57982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מספק הגנה  נאותה  לביצוע חילוץ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באזור בו נצפים נפגעים עם סימני חיים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( כולל </w:t>
      </w:r>
      <w:proofErr w:type="spellStart"/>
      <w:r w:rsidR="0012301D" w:rsidRPr="00307009">
        <w:rPr>
          <w:rFonts w:ascii="Times New Roman" w:eastAsia="Calibri" w:hAnsi="Times New Roman" w:cs="David" w:hint="cs"/>
          <w:sz w:val="24"/>
          <w:rtl/>
        </w:rPr>
        <w:t>מב"ר</w:t>
      </w:r>
      <w:proofErr w:type="spellEnd"/>
      <w:r w:rsidR="0012301D" w:rsidRPr="00307009">
        <w:rPr>
          <w:rFonts w:ascii="Times New Roman" w:eastAsia="Calibri" w:hAnsi="Times New Roman" w:cs="David" w:hint="cs"/>
          <w:sz w:val="24"/>
          <w:rtl/>
        </w:rPr>
        <w:t>/ "אזור חם"/"אזור פושר")</w:t>
      </w:r>
    </w:p>
    <w:p w:rsidR="0012301D" w:rsidRPr="00307009" w:rsidRDefault="0012301D" w:rsidP="00C57982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החלטה על  השימוש בו רק ע"פ  הנחיית </w:t>
      </w:r>
      <w:r w:rsidRPr="00307009">
        <w:rPr>
          <w:rFonts w:ascii="Times New Roman" w:eastAsia="Calibri" w:hAnsi="Times New Roman" w:cs="David"/>
          <w:sz w:val="24"/>
          <w:rtl/>
        </w:rPr>
        <w:t xml:space="preserve"> כיבוי/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הגנת </w:t>
      </w:r>
      <w:r w:rsidRPr="00307009">
        <w:rPr>
          <w:rFonts w:ascii="Times New Roman" w:eastAsia="Calibri" w:hAnsi="Times New Roman" w:cs="David"/>
          <w:sz w:val="24"/>
          <w:rtl/>
        </w:rPr>
        <w:t>הסביבה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(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הגנ"ס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>)</w:t>
      </w:r>
    </w:p>
    <w:p w:rsidR="0012301D" w:rsidRPr="00307009" w:rsidRDefault="0012301D" w:rsidP="00C57982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המסנן מ</w:t>
      </w:r>
      <w:r w:rsidR="00213EFE">
        <w:rPr>
          <w:rFonts w:ascii="Times New Roman" w:eastAsia="Calibri" w:hAnsi="Times New Roman" w:cs="David"/>
          <w:sz w:val="24"/>
          <w:rtl/>
        </w:rPr>
        <w:t>פצה על חוסר בחמצן של אנשי הצוות</w:t>
      </w:r>
    </w:p>
    <w:p w:rsidR="0012301D" w:rsidRPr="00307009" w:rsidRDefault="00213EFE" w:rsidP="00C57982">
      <w:pPr>
        <w:numPr>
          <w:ilvl w:val="0"/>
          <w:numId w:val="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המסנן לא קיים במגן דוד אדום</w:t>
      </w:r>
    </w:p>
    <w:p w:rsidR="002B73EC" w:rsidRDefault="002B73EC" w:rsidP="00C5798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307009" w:rsidRDefault="00307009" w:rsidP="00307009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C04D52" w:rsidRDefault="00C04D52" w:rsidP="00C04D5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C04D52" w:rsidRDefault="00C04D52" w:rsidP="00C04D5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C04D52" w:rsidRDefault="00C04D52" w:rsidP="00C04D5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 w:hint="cs"/>
          <w:sz w:val="24"/>
          <w:rtl/>
        </w:rPr>
        <w:lastRenderedPageBreak/>
        <w:t xml:space="preserve">סמן את המשפט </w:t>
      </w:r>
      <w:r w:rsidRPr="00AE23CD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AE23CD">
        <w:rPr>
          <w:rFonts w:ascii="Times New Roman" w:eastAsia="Calibri" w:hAnsi="Times New Roman" w:cs="David"/>
          <w:sz w:val="24"/>
          <w:rtl/>
        </w:rPr>
        <w:t>המתייחס לשימוש</w:t>
      </w:r>
      <w:r w:rsidR="002B73EC" w:rsidRPr="00AE23CD">
        <w:rPr>
          <w:rFonts w:ascii="Times New Roman" w:eastAsia="Calibri" w:hAnsi="Times New Roman" w:cs="David" w:hint="cs"/>
          <w:sz w:val="24"/>
          <w:rtl/>
        </w:rPr>
        <w:t xml:space="preserve"> מיגון לאירוע </w:t>
      </w:r>
      <w:proofErr w:type="spellStart"/>
      <w:r w:rsidR="002B73EC" w:rsidRPr="00AE23CD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="002B73EC" w:rsidRPr="00AE23CD">
        <w:rPr>
          <w:rFonts w:ascii="Times New Roman" w:eastAsia="Calibri" w:hAnsi="Times New Roman" w:cs="David" w:hint="cs"/>
          <w:sz w:val="24"/>
          <w:rtl/>
        </w:rPr>
        <w:t xml:space="preserve"> (</w:t>
      </w:r>
      <w:r w:rsidRPr="00AE23CD">
        <w:rPr>
          <w:rFonts w:ascii="Times New Roman" w:eastAsia="Calibri" w:hAnsi="Times New Roman" w:cs="David"/>
          <w:sz w:val="24"/>
          <w:rtl/>
        </w:rPr>
        <w:t xml:space="preserve">ערכת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מלט"ק</w:t>
      </w:r>
      <w:proofErr w:type="spellEnd"/>
      <w:r w:rsidR="002B73EC" w:rsidRPr="00AE23CD">
        <w:rPr>
          <w:rFonts w:ascii="Times New Roman" w:eastAsia="Calibri" w:hAnsi="Times New Roman" w:cs="David" w:hint="cs"/>
          <w:sz w:val="24"/>
          <w:rtl/>
        </w:rPr>
        <w:t>)</w:t>
      </w:r>
      <w:r w:rsidR="00AE23CD">
        <w:rPr>
          <w:rFonts w:ascii="Times New Roman" w:eastAsia="Calibri" w:hAnsi="Times New Roman" w:cs="David" w:hint="cs"/>
          <w:sz w:val="24"/>
          <w:rtl/>
        </w:rPr>
        <w:t>: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</w:t>
      </w:r>
    </w:p>
    <w:p w:rsidR="0012301D" w:rsidRPr="00307009" w:rsidRDefault="000E5C6D" w:rsidP="00C57982">
      <w:pPr>
        <w:numPr>
          <w:ilvl w:val="0"/>
          <w:numId w:val="2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bookmarkStart w:id="2" w:name="OLE_LINK1"/>
      <w:r w:rsidRPr="00307009">
        <w:rPr>
          <w:rFonts w:ascii="Times New Roman" w:eastAsia="Calibri" w:hAnsi="Times New Roman" w:cs="David" w:hint="cs"/>
          <w:sz w:val="24"/>
          <w:rtl/>
        </w:rPr>
        <w:t xml:space="preserve">הערכה מספקת הגנה לכניסה לפרק זמן קצר לחילוץ נפגעים </w:t>
      </w:r>
      <w:bookmarkEnd w:id="2"/>
      <w:r w:rsidRPr="00307009">
        <w:rPr>
          <w:rFonts w:ascii="Times New Roman" w:eastAsia="Calibri" w:hAnsi="Times New Roman" w:cs="David" w:hint="cs"/>
          <w:sz w:val="24"/>
          <w:rtl/>
        </w:rPr>
        <w:t xml:space="preserve">אולם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אם המפוח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בברדס המיגון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"שעון זהב"</w:t>
      </w:r>
      <w:r w:rsidRPr="00307009">
        <w:rPr>
          <w:rFonts w:ascii="Times New Roman" w:eastAsia="Calibri" w:hAnsi="Times New Roman" w:cs="David" w:hint="cs"/>
          <w:sz w:val="24"/>
          <w:rtl/>
        </w:rPr>
        <w:t>/"אבן ספיר"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213EFE">
        <w:rPr>
          <w:rFonts w:ascii="Times New Roman" w:eastAsia="Calibri" w:hAnsi="Times New Roman" w:cs="David"/>
          <w:sz w:val="24"/>
          <w:rtl/>
        </w:rPr>
        <w:t>הפסיק לפעול איש הצוות אינו מוגן</w:t>
      </w:r>
    </w:p>
    <w:p w:rsidR="0012301D" w:rsidRPr="00307009" w:rsidRDefault="000E5C6D" w:rsidP="00C57982">
      <w:pPr>
        <w:numPr>
          <w:ilvl w:val="0"/>
          <w:numId w:val="2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השימוש בה רק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באט"ה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וחשוב להקפיד על הכנסת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שולי הסרבל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 לתוך הערדליים</w:t>
      </w:r>
    </w:p>
    <w:p w:rsidR="0012301D" w:rsidRPr="00307009" w:rsidRDefault="000E5C6D" w:rsidP="00C57982">
      <w:pPr>
        <w:numPr>
          <w:ilvl w:val="0"/>
          <w:numId w:val="2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eastAsia"/>
          <w:sz w:val="24"/>
          <w:rtl/>
        </w:rPr>
        <w:t>הערכה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מספקת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הגנה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לכניסה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לפרק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זמן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קצר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לחילוץ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כאשר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מסנן </w:t>
      </w:r>
      <w:r w:rsidR="0012301D" w:rsidRPr="00307009">
        <w:rPr>
          <w:rFonts w:ascii="Times New Roman" w:eastAsia="Calibri" w:hAnsi="Times New Roman" w:cs="David"/>
          <w:sz w:val="24"/>
        </w:rPr>
        <w:t>ABEK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שבערכה נותן הגנה מפני כל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החומרים המסוכנים</w:t>
      </w:r>
    </w:p>
    <w:p w:rsidR="0012301D" w:rsidRPr="00307009" w:rsidRDefault="0012301D" w:rsidP="00C57982">
      <w:pPr>
        <w:numPr>
          <w:ilvl w:val="0"/>
          <w:numId w:val="2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השימוש בערכה רק בעת אירוע 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טו</w:t>
      </w:r>
      <w:r w:rsidR="00213EFE">
        <w:rPr>
          <w:rFonts w:ascii="Times New Roman" w:eastAsia="Calibri" w:hAnsi="Times New Roman" w:cs="David" w:hint="cs"/>
          <w:sz w:val="24"/>
          <w:rtl/>
        </w:rPr>
        <w:t>קסיקולוגי</w:t>
      </w:r>
      <w:proofErr w:type="spellEnd"/>
      <w:r w:rsidR="00213EFE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="00213EFE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213EFE">
        <w:rPr>
          <w:rFonts w:ascii="Times New Roman" w:eastAsia="Calibri" w:hAnsi="Times New Roman" w:cs="David" w:hint="cs"/>
          <w:sz w:val="24"/>
          <w:rtl/>
        </w:rPr>
        <w:t>)</w:t>
      </w:r>
    </w:p>
    <w:p w:rsidR="0012301D" w:rsidRPr="00307009" w:rsidRDefault="0012301D" w:rsidP="00C57982">
      <w:pPr>
        <w:numPr>
          <w:ilvl w:val="0"/>
          <w:numId w:val="29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הערכה נותנת הגנה מספקת לחילוץ נפגעים חיים מאזור מזוהם</w:t>
      </w:r>
      <w:r w:rsidR="000E5C6D" w:rsidRPr="00307009">
        <w:rPr>
          <w:rFonts w:ascii="Times New Roman" w:eastAsia="Calibri" w:hAnsi="Times New Roman" w:cs="David" w:hint="cs"/>
          <w:sz w:val="24"/>
          <w:rtl/>
        </w:rPr>
        <w:t xml:space="preserve"> כאשר ההחלטה על השימוש בה הינה החלטת מפקד בזירה גם עם  מדובר באירוע עם נפגעים בודדים</w:t>
      </w:r>
    </w:p>
    <w:p w:rsidR="0012301D" w:rsidRPr="00307009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12301D" w:rsidRPr="00AE23CD" w:rsidRDefault="00AE23C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>
        <w:rPr>
          <w:rFonts w:ascii="Times New Roman" w:eastAsia="Calibri" w:hAnsi="Times New Roman" w:cs="David" w:hint="cs"/>
          <w:sz w:val="24"/>
          <w:rtl/>
        </w:rPr>
        <w:t xml:space="preserve">מי הגורם המקצועי הרשאי </w:t>
      </w:r>
      <w:r w:rsidR="0012301D" w:rsidRPr="00AE23CD">
        <w:rPr>
          <w:rFonts w:ascii="Times New Roman" w:eastAsia="Calibri" w:hAnsi="Times New Roman" w:cs="David" w:hint="cs"/>
          <w:sz w:val="24"/>
          <w:rtl/>
        </w:rPr>
        <w:t>לבטל את המב"ר ולהגדיר טווחי הערכת סיכונים</w:t>
      </w:r>
      <w:r w:rsidR="00454661" w:rsidRPr="00AE23CD">
        <w:rPr>
          <w:rFonts w:ascii="Times New Roman" w:eastAsia="Calibri" w:hAnsi="Times New Roman" w:cs="David" w:hint="cs"/>
          <w:sz w:val="24"/>
          <w:rtl/>
        </w:rPr>
        <w:t xml:space="preserve"> באירוע </w:t>
      </w:r>
      <w:proofErr w:type="spellStart"/>
      <w:r w:rsidR="00454661" w:rsidRPr="00AE23CD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="00454661" w:rsidRPr="00AE23CD">
        <w:rPr>
          <w:rFonts w:ascii="Times New Roman" w:eastAsia="Calibri" w:hAnsi="Times New Roman" w:cs="David" w:hint="cs"/>
          <w:sz w:val="24"/>
          <w:rtl/>
        </w:rPr>
        <w:t xml:space="preserve"> בשגרה</w:t>
      </w:r>
      <w:r w:rsidR="0012301D" w:rsidRPr="00AE23CD">
        <w:rPr>
          <w:rFonts w:ascii="Times New Roman" w:eastAsia="Calibri" w:hAnsi="Times New Roman" w:cs="David" w:hint="cs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הגנת הסביבה</w:t>
      </w:r>
      <w:r w:rsidR="007419F6" w:rsidRPr="00307009">
        <w:rPr>
          <w:rFonts w:ascii="Times New Roman" w:eastAsia="Calibri" w:hAnsi="Times New Roman" w:cs="David" w:hint="cs"/>
          <w:sz w:val="24"/>
          <w:rtl/>
        </w:rPr>
        <w:t>/ כיבוי אש</w:t>
      </w:r>
    </w:p>
    <w:p w:rsidR="0012301D" w:rsidRPr="00307009" w:rsidRDefault="00454661" w:rsidP="00C57982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איש הצוות  הראשון של כוחות ההצלה בזירה</w:t>
      </w:r>
    </w:p>
    <w:p w:rsidR="0012301D" w:rsidRPr="00307009" w:rsidRDefault="0012301D" w:rsidP="00C57982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קצין הערכת סיכונים של פיקוד העורף</w:t>
      </w:r>
    </w:p>
    <w:p w:rsidR="0012301D" w:rsidRPr="00307009" w:rsidRDefault="00AE23CD" w:rsidP="00C57982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פרמדיק ראשון בשטח</w:t>
      </w:r>
    </w:p>
    <w:p w:rsidR="0012301D" w:rsidRPr="00307009" w:rsidRDefault="0012301D" w:rsidP="00C57982">
      <w:pPr>
        <w:numPr>
          <w:ilvl w:val="0"/>
          <w:numId w:val="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הגורם הפוקד האירוע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משטרת ישראל</w:t>
      </w:r>
    </w:p>
    <w:p w:rsidR="000E5C6D" w:rsidRPr="00307009" w:rsidRDefault="000E5C6D" w:rsidP="00C57982">
      <w:pPr>
        <w:bidi/>
        <w:spacing w:after="0"/>
        <w:rPr>
          <w:rFonts w:ascii="Times New Roman" w:eastAsia="Calibri" w:hAnsi="Times New Roman" w:cs="David"/>
          <w:sz w:val="24"/>
          <w:u w:val="single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 w:hint="cs"/>
          <w:sz w:val="24"/>
          <w:rtl/>
        </w:rPr>
        <w:t>מהו מספר או"ם?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מספר בן 4 ספרות אשר באמצעותו ניתן לזהות את החומר ע"ב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 רשימות בינלאומית ( הספר הכתום)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שם קוד ל"אירגון ושיתוף מתקדם" אשר מתבצע באירו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ע </w:t>
      </w:r>
      <w:proofErr w:type="spellStart"/>
      <w:r w:rsidR="00AE23CD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="00AE23CD">
        <w:rPr>
          <w:rFonts w:ascii="Times New Roman" w:eastAsia="Calibri" w:hAnsi="Times New Roman" w:cs="David" w:hint="cs"/>
          <w:sz w:val="24"/>
          <w:rtl/>
        </w:rPr>
        <w:t xml:space="preserve"> בין הכוחות הפועלים בשטח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מ</w:t>
      </w:r>
      <w:r w:rsidR="00AE23CD">
        <w:rPr>
          <w:rFonts w:ascii="Times New Roman" w:eastAsia="Calibri" w:hAnsi="Times New Roman" w:cs="David" w:hint="cs"/>
          <w:sz w:val="24"/>
          <w:rtl/>
        </w:rPr>
        <w:t>ספר המורה על דרך הטיפול בנפגעים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מספר המורה </w:t>
      </w:r>
      <w:r w:rsidR="00AE23CD">
        <w:rPr>
          <w:rFonts w:ascii="Times New Roman" w:eastAsia="Calibri" w:hAnsi="Times New Roman" w:cs="David" w:hint="cs"/>
          <w:sz w:val="24"/>
          <w:rtl/>
        </w:rPr>
        <w:t>על קבוצת הסיכון אליה שייך החומר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3" w:hanging="284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מספר זיהוי של חומר מסוכן המתייחס לתקן </w:t>
      </w:r>
      <w:r w:rsidRPr="00307009">
        <w:rPr>
          <w:rFonts w:ascii="Times New Roman" w:eastAsia="Calibri" w:hAnsi="Times New Roman" w:cs="David" w:hint="cs"/>
          <w:sz w:val="24"/>
        </w:rPr>
        <w:t>NFA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האמריקאי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 xml:space="preserve"> שהנתונים שלו מופיעים ב"ספר הכתום"</w:t>
      </w:r>
    </w:p>
    <w:p w:rsidR="0012301D" w:rsidRPr="00307009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12301D" w:rsidRPr="00AE23CD" w:rsidRDefault="00AE23C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>
        <w:rPr>
          <w:rFonts w:ascii="Times New Roman" w:eastAsia="Calibri" w:hAnsi="Times New Roman" w:cs="David"/>
          <w:sz w:val="24"/>
          <w:rtl/>
        </w:rPr>
        <w:t>בתחתית</w:t>
      </w:r>
      <w:r>
        <w:rPr>
          <w:rFonts w:ascii="Times New Roman" w:eastAsia="Calibri" w:hAnsi="Times New Roman" w:cs="David" w:hint="cs"/>
          <w:sz w:val="24"/>
          <w:rtl/>
        </w:rPr>
        <w:t xml:space="preserve"> </w:t>
      </w:r>
      <w:r>
        <w:rPr>
          <w:rFonts w:ascii="Times New Roman" w:eastAsia="Calibri" w:hAnsi="Times New Roman" w:cs="David"/>
          <w:sz w:val="24"/>
          <w:rtl/>
        </w:rPr>
        <w:t>מעוין</w:t>
      </w:r>
      <w:r>
        <w:rPr>
          <w:rFonts w:ascii="Times New Roman" w:eastAsia="Calibri" w:hAnsi="Times New Roman" w:cs="David" w:hint="cs"/>
          <w:sz w:val="24"/>
          <w:rtl/>
        </w:rPr>
        <w:t xml:space="preserve"> </w:t>
      </w:r>
      <w:r>
        <w:rPr>
          <w:rFonts w:ascii="Times New Roman" w:eastAsia="Calibri" w:hAnsi="Times New Roman" w:cs="David"/>
          <w:sz w:val="24"/>
          <w:rtl/>
        </w:rPr>
        <w:t>בצבע</w:t>
      </w:r>
      <w:r>
        <w:rPr>
          <w:rFonts w:ascii="Times New Roman" w:eastAsia="Calibri" w:hAnsi="Times New Roman" w:cs="David" w:hint="cs"/>
          <w:sz w:val="24"/>
          <w:rtl/>
        </w:rPr>
        <w:t xml:space="preserve"> </w:t>
      </w:r>
      <w:r>
        <w:rPr>
          <w:rFonts w:ascii="Times New Roman" w:eastAsia="Calibri" w:hAnsi="Times New Roman" w:cs="David"/>
          <w:sz w:val="24"/>
          <w:rtl/>
        </w:rPr>
        <w:t>לבן</w:t>
      </w:r>
      <w:r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7419F6" w:rsidRPr="00AE23CD">
        <w:rPr>
          <w:rFonts w:ascii="Times New Roman" w:eastAsia="Calibri" w:hAnsi="Times New Roman" w:cs="David" w:hint="cs"/>
          <w:sz w:val="24"/>
          <w:rtl/>
        </w:rPr>
        <w:t>המס</w:t>
      </w:r>
      <w:r>
        <w:rPr>
          <w:rFonts w:ascii="Times New Roman" w:eastAsia="Calibri" w:hAnsi="Times New Roman" w:cs="David" w:hint="cs"/>
          <w:sz w:val="24"/>
          <w:rtl/>
        </w:rPr>
        <w:t>מן</w:t>
      </w:r>
      <w:r w:rsidR="0012301D" w:rsidRPr="00AE23CD">
        <w:rPr>
          <w:rFonts w:ascii="Times New Roman" w:eastAsia="Calibri" w:hAnsi="Times New Roman" w:cs="David"/>
          <w:sz w:val="24"/>
          <w:rtl/>
        </w:rPr>
        <w:t xml:space="preserve"> רכב המוביל </w:t>
      </w:r>
      <w:proofErr w:type="spellStart"/>
      <w:r w:rsidR="0012301D" w:rsidRPr="00AE23CD">
        <w:rPr>
          <w:rFonts w:ascii="Times New Roman" w:eastAsia="Calibri" w:hAnsi="Times New Roman" w:cs="David"/>
          <w:sz w:val="24"/>
          <w:rtl/>
        </w:rPr>
        <w:t>חומ"ס</w:t>
      </w:r>
      <w:proofErr w:type="spellEnd"/>
      <w:r w:rsidR="0012301D" w:rsidRPr="00AE23CD">
        <w:rPr>
          <w:rFonts w:ascii="Times New Roman" w:eastAsia="Calibri" w:hAnsi="Times New Roman" w:cs="David"/>
          <w:sz w:val="24"/>
          <w:rtl/>
        </w:rPr>
        <w:t xml:space="preserve">, מופיעה הספרה 2. </w:t>
      </w:r>
      <w:r w:rsidR="007419F6" w:rsidRPr="00AE23CD">
        <w:rPr>
          <w:rFonts w:ascii="Times New Roman" w:eastAsia="Calibri" w:hAnsi="Times New Roman" w:cs="David" w:hint="cs"/>
          <w:sz w:val="24"/>
          <w:rtl/>
        </w:rPr>
        <w:t>מה מייצגת הסיפרה</w:t>
      </w:r>
      <w:r w:rsidR="0012301D" w:rsidRPr="00AE23CD">
        <w:rPr>
          <w:rFonts w:ascii="Times New Roman" w:eastAsia="Calibri" w:hAnsi="Times New Roman" w:cs="David"/>
          <w:sz w:val="24"/>
          <w:rtl/>
        </w:rPr>
        <w:t>:</w:t>
      </w:r>
    </w:p>
    <w:p w:rsidR="0012301D" w:rsidRPr="00307009" w:rsidRDefault="007419F6" w:rsidP="00C57982">
      <w:pPr>
        <w:numPr>
          <w:ilvl w:val="0"/>
          <w:numId w:val="26"/>
        </w:numPr>
        <w:bidi/>
        <w:spacing w:after="0"/>
        <w:ind w:left="714" w:hanging="357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הספרה מייצגת את </w:t>
      </w:r>
      <w:r w:rsidR="0012301D" w:rsidRPr="00307009">
        <w:rPr>
          <w:rFonts w:ascii="Times New Roman" w:eastAsia="Calibri" w:hAnsi="Times New Roman" w:cs="David"/>
          <w:sz w:val="24"/>
          <w:rtl/>
        </w:rPr>
        <w:t>דרגת הדליקות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  (מידע על הקבוצה ניתן למצוא בחוברת שלטים וסימוני אזהרה להובלת חומרים מסוכנים הנמצאת באמבולנסים) </w:t>
      </w:r>
      <w:r w:rsidR="0012301D" w:rsidRPr="00307009">
        <w:rPr>
          <w:rFonts w:ascii="Times New Roman" w:eastAsia="Calibri" w:hAnsi="Times New Roman" w:cs="David"/>
          <w:sz w:val="24"/>
          <w:rtl/>
        </w:rPr>
        <w:t>.</w:t>
      </w:r>
    </w:p>
    <w:p w:rsidR="0012301D" w:rsidRPr="00307009" w:rsidRDefault="007419F6" w:rsidP="00C57982">
      <w:pPr>
        <w:numPr>
          <w:ilvl w:val="0"/>
          <w:numId w:val="2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eastAsia"/>
          <w:sz w:val="24"/>
          <w:rtl/>
        </w:rPr>
        <w:t>הספרה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מייצגת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את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דרגת הרעילות.</w:t>
      </w:r>
      <w:r w:rsidR="0012301D" w:rsidRPr="00307009">
        <w:rPr>
          <w:rFonts w:ascii="Calibri" w:eastAsia="Calibri" w:hAnsi="Calibri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(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מידע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על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הקבוצה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ניתן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למצוא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בחוברת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שלטים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וסימוני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אזהרה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להובלת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חומרים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מסוכנים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הנמצאת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באמבולנסים</w:t>
      </w:r>
      <w:r w:rsidR="0012301D" w:rsidRPr="00307009">
        <w:rPr>
          <w:rFonts w:ascii="Times New Roman" w:eastAsia="Calibri" w:hAnsi="Times New Roman" w:cs="David"/>
          <w:sz w:val="24"/>
          <w:rtl/>
        </w:rPr>
        <w:t>)</w:t>
      </w:r>
    </w:p>
    <w:p w:rsidR="0012301D" w:rsidRPr="00307009" w:rsidRDefault="007419F6" w:rsidP="00C57982">
      <w:pPr>
        <w:numPr>
          <w:ilvl w:val="0"/>
          <w:numId w:val="2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eastAsia"/>
          <w:sz w:val="24"/>
          <w:rtl/>
        </w:rPr>
        <w:t>הספרה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מייצגת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את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דרגת נפיצות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(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מידע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על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הקבוצה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ניתן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למצוא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בחוברת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שלטים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וסימוני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אזהרה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להובלת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חומרים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מסוכנים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הנמצאת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באמבולנסים</w:t>
      </w:r>
      <w:r w:rsidR="0012301D" w:rsidRPr="00307009">
        <w:rPr>
          <w:rFonts w:ascii="Times New Roman" w:eastAsia="Calibri" w:hAnsi="Times New Roman" w:cs="David"/>
          <w:sz w:val="24"/>
          <w:rtl/>
        </w:rPr>
        <w:t>).</w:t>
      </w:r>
    </w:p>
    <w:p w:rsidR="0012301D" w:rsidRPr="00307009" w:rsidRDefault="007419F6" w:rsidP="00C57982">
      <w:pPr>
        <w:numPr>
          <w:ilvl w:val="0"/>
          <w:numId w:val="2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eastAsia"/>
          <w:sz w:val="24"/>
          <w:rtl/>
        </w:rPr>
        <w:t>הספרה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מייצגת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eastAsia"/>
          <w:sz w:val="24"/>
          <w:rtl/>
        </w:rPr>
        <w:t>את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קבוצת הסיכון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/>
          <w:sz w:val="24"/>
          <w:rtl/>
        </w:rPr>
        <w:t>(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מידע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על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הקבוצה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ניתן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למצוא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בחוברת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שלטים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וסימוני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אזהרה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להובלת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חומרים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מסוכנים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הנמצאת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באמבולנסים</w:t>
      </w:r>
      <w:r w:rsidR="0012301D" w:rsidRPr="00307009">
        <w:rPr>
          <w:rFonts w:ascii="Times New Roman" w:eastAsia="Calibri" w:hAnsi="Times New Roman" w:cs="David"/>
          <w:sz w:val="24"/>
          <w:rtl/>
        </w:rPr>
        <w:t>).</w:t>
      </w:r>
    </w:p>
    <w:p w:rsidR="002B73EC" w:rsidRPr="00307009" w:rsidRDefault="007419F6" w:rsidP="00C57982">
      <w:pPr>
        <w:numPr>
          <w:ilvl w:val="0"/>
          <w:numId w:val="2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eastAsia"/>
          <w:sz w:val="24"/>
          <w:rtl/>
        </w:rPr>
        <w:t>הספרה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מהווה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2B73EC" w:rsidRPr="00307009">
        <w:rPr>
          <w:rFonts w:ascii="Times New Roman" w:eastAsia="Calibri" w:hAnsi="Times New Roman" w:cs="David" w:hint="cs"/>
          <w:sz w:val="24"/>
          <w:rtl/>
        </w:rPr>
        <w:t>ההפניה לכרטיס ההדרכה בספר הכתום</w:t>
      </w:r>
    </w:p>
    <w:p w:rsidR="00C57982" w:rsidRPr="00307009" w:rsidRDefault="00C57982" w:rsidP="00C57982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מה הוא </w:t>
      </w:r>
      <w:r w:rsidRPr="00AE23CD">
        <w:rPr>
          <w:rFonts w:ascii="Times New Roman" w:eastAsia="Calibri" w:hAnsi="Times New Roman" w:cs="David"/>
          <w:sz w:val="24"/>
        </w:rPr>
        <w:t>MSDS</w:t>
      </w:r>
      <w:r w:rsidRPr="00AE23CD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דף מידע על חומר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מסוכן </w:t>
      </w:r>
      <w:r w:rsidRPr="00307009">
        <w:rPr>
          <w:rFonts w:ascii="Times New Roman" w:eastAsia="Calibri" w:hAnsi="Times New Roman" w:cs="David"/>
          <w:sz w:val="24"/>
          <w:rtl/>
        </w:rPr>
        <w:t xml:space="preserve">, הדף </w:t>
      </w:r>
      <w:r w:rsidRPr="00307009">
        <w:rPr>
          <w:rFonts w:ascii="Times New Roman" w:eastAsia="Calibri" w:hAnsi="Times New Roman" w:cs="David" w:hint="cs"/>
          <w:sz w:val="24"/>
          <w:rtl/>
        </w:rPr>
        <w:t>אמור להימצא ברשות</w:t>
      </w:r>
      <w:r w:rsidR="00C57982"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מחזיק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החומר</w:t>
      </w:r>
      <w:r w:rsidR="00C57982"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(מפעל/רכב משנע)</w:t>
      </w:r>
    </w:p>
    <w:p w:rsidR="0012301D" w:rsidRPr="00307009" w:rsidRDefault="0012301D" w:rsidP="00C57982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תרו</w:t>
      </w:r>
      <w:r w:rsidR="00AE23CD">
        <w:rPr>
          <w:rFonts w:ascii="Times New Roman" w:eastAsia="Calibri" w:hAnsi="Times New Roman" w:cs="David"/>
          <w:sz w:val="24"/>
          <w:rtl/>
        </w:rPr>
        <w:t>פה להזרקה לשריר כתחליף לאטרופין</w:t>
      </w:r>
    </w:p>
    <w:p w:rsidR="0012301D" w:rsidRPr="00307009" w:rsidRDefault="0012301D" w:rsidP="00C57982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הסמל </w:t>
      </w:r>
      <w:r w:rsidR="00AE23CD">
        <w:rPr>
          <w:rFonts w:ascii="Times New Roman" w:eastAsia="Calibri" w:hAnsi="Times New Roman" w:cs="David"/>
          <w:sz w:val="24"/>
          <w:rtl/>
        </w:rPr>
        <w:t xml:space="preserve">אשר נמצא על רכב ההובלה של </w:t>
      </w:r>
      <w:proofErr w:type="spellStart"/>
      <w:r w:rsidR="00AE23CD">
        <w:rPr>
          <w:rFonts w:ascii="Times New Roman" w:eastAsia="Calibri" w:hAnsi="Times New Roman" w:cs="David"/>
          <w:sz w:val="24"/>
          <w:rtl/>
        </w:rPr>
        <w:t>חומ"ס</w:t>
      </w:r>
      <w:proofErr w:type="spellEnd"/>
    </w:p>
    <w:p w:rsidR="0012301D" w:rsidRPr="00307009" w:rsidRDefault="0012301D" w:rsidP="00C57982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שם </w:t>
      </w:r>
      <w:r w:rsidR="00AE23CD">
        <w:rPr>
          <w:rFonts w:ascii="Times New Roman" w:eastAsia="Calibri" w:hAnsi="Times New Roman" w:cs="David"/>
          <w:sz w:val="24"/>
          <w:rtl/>
        </w:rPr>
        <w:t>מקצועי ל"איזור החם"</w:t>
      </w:r>
    </w:p>
    <w:p w:rsidR="0012301D" w:rsidRPr="00307009" w:rsidRDefault="0012301D" w:rsidP="00C57982">
      <w:pPr>
        <w:numPr>
          <w:ilvl w:val="0"/>
          <w:numId w:val="11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דף המידע על החומר במסוכן המופיע במדריך לתקריות חומרים מסוכני</w:t>
      </w:r>
      <w:r w:rsidR="00AE23CD">
        <w:rPr>
          <w:rFonts w:ascii="Times New Roman" w:eastAsia="Calibri" w:hAnsi="Times New Roman" w:cs="David" w:hint="cs"/>
          <w:sz w:val="24"/>
          <w:rtl/>
        </w:rPr>
        <w:t>ם (ספר כתום)</w:t>
      </w:r>
    </w:p>
    <w:p w:rsidR="002B73EC" w:rsidRDefault="002B73EC" w:rsidP="00C57982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307009" w:rsidRDefault="00307009" w:rsidP="00307009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2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lastRenderedPageBreak/>
        <w:t>מה מכיל "הספר הכתום"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והיכן ניתן למצאו</w:t>
      </w:r>
      <w:r w:rsidRPr="00AE23CD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שמות גנריים של קבוצות חומרים כימיים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</w:t>
      </w:r>
      <w:r w:rsidR="00AE23CD">
        <w:rPr>
          <w:rFonts w:ascii="Times New Roman" w:eastAsia="Calibri" w:hAnsi="Times New Roman" w:cs="David" w:hint="cs"/>
          <w:sz w:val="24"/>
          <w:rtl/>
        </w:rPr>
        <w:t>אירוע בו מעורבים החומרים השונים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, נמצא במוקדים המרחביים וברכבי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אט"ן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>/נט"ן</w:t>
      </w:r>
    </w:p>
    <w:p w:rsidR="0012301D" w:rsidRPr="00307009" w:rsidRDefault="0012301D" w:rsidP="00C57982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שמות מסחריים של קבוצות חומרים כימיים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באירוע בו מעורבים החומרים, נמצא במ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וקדים המרחביים וברכבי </w:t>
      </w:r>
      <w:proofErr w:type="spellStart"/>
      <w:r w:rsidR="00AE23CD">
        <w:rPr>
          <w:rFonts w:ascii="Times New Roman" w:eastAsia="Calibri" w:hAnsi="Times New Roman" w:cs="David" w:hint="cs"/>
          <w:sz w:val="24"/>
          <w:rtl/>
        </w:rPr>
        <w:t>אט"ן</w:t>
      </w:r>
      <w:proofErr w:type="spellEnd"/>
      <w:r w:rsidR="00AE23CD">
        <w:rPr>
          <w:rFonts w:ascii="Times New Roman" w:eastAsia="Calibri" w:hAnsi="Times New Roman" w:cs="David" w:hint="cs"/>
          <w:sz w:val="24"/>
          <w:rtl/>
        </w:rPr>
        <w:t>/נט"ן</w:t>
      </w:r>
    </w:p>
    <w:p w:rsidR="0012301D" w:rsidRPr="00307009" w:rsidRDefault="0012301D" w:rsidP="00C57982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שמות גנריים של קבוצות חומרים כימיים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וכרטיסי הדרכה לטיפול ב</w:t>
      </w:r>
      <w:r w:rsidR="00AE23CD">
        <w:rPr>
          <w:rFonts w:ascii="Times New Roman" w:eastAsia="Calibri" w:hAnsi="Times New Roman" w:cs="David" w:hint="cs"/>
          <w:sz w:val="24"/>
          <w:rtl/>
        </w:rPr>
        <w:t>אירוע בו מעורבים החומרים השונים</w:t>
      </w:r>
      <w:r w:rsidRPr="00307009">
        <w:rPr>
          <w:rFonts w:ascii="Times New Roman" w:eastAsia="Calibri" w:hAnsi="Times New Roman" w:cs="David" w:hint="cs"/>
          <w:sz w:val="24"/>
          <w:rtl/>
        </w:rPr>
        <w:t>, נמצא במוקדים המרחביים ובכול רכבי ההצלה של מד"א</w:t>
      </w:r>
    </w:p>
    <w:p w:rsidR="0012301D" w:rsidRPr="00307009" w:rsidRDefault="0012301D" w:rsidP="00C57982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שמות מסחריים של קבוצות חומרים כימיים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 xml:space="preserve"> ע"פ תקן </w:t>
      </w:r>
      <w:r w:rsidR="00454661" w:rsidRPr="00307009">
        <w:rPr>
          <w:rFonts w:ascii="Times New Roman" w:eastAsia="Calibri" w:hAnsi="Times New Roman" w:cs="David"/>
          <w:sz w:val="24"/>
        </w:rPr>
        <w:t xml:space="preserve"> </w:t>
      </w:r>
      <w:r w:rsidR="003A32E8" w:rsidRPr="00307009">
        <w:rPr>
          <w:rFonts w:ascii="Times New Roman" w:eastAsia="Calibri" w:hAnsi="Times New Roman" w:cs="David"/>
          <w:sz w:val="24"/>
        </w:rPr>
        <w:t xml:space="preserve">NFA </w:t>
      </w:r>
      <w:r w:rsidRPr="00307009">
        <w:rPr>
          <w:rFonts w:ascii="Times New Roman" w:eastAsia="Calibri" w:hAnsi="Times New Roman" w:cs="David" w:hint="cs"/>
          <w:sz w:val="24"/>
          <w:rtl/>
        </w:rPr>
        <w:t>וכרטיסי הדרכה לטיפול באירוע בו מעורבים החומרים השונים, נמצא במוקדים המר</w:t>
      </w:r>
      <w:r w:rsidR="00AE23CD">
        <w:rPr>
          <w:rFonts w:ascii="Times New Roman" w:eastAsia="Calibri" w:hAnsi="Times New Roman" w:cs="David" w:hint="cs"/>
          <w:sz w:val="24"/>
          <w:rtl/>
        </w:rPr>
        <w:t>חביים ובכול רכבי ההצלה של מד"א</w:t>
      </w:r>
    </w:p>
    <w:p w:rsidR="0012301D" w:rsidRPr="00307009" w:rsidRDefault="0012301D" w:rsidP="00C57982">
      <w:pPr>
        <w:numPr>
          <w:ilvl w:val="0"/>
          <w:numId w:val="12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פירוט  המרכיבים של כול חומר  בהתאם לקבוצות הסיכון נמצא במוקדים המרחב</w:t>
      </w:r>
      <w:r w:rsidR="003009FF">
        <w:rPr>
          <w:rFonts w:ascii="Times New Roman" w:eastAsia="Calibri" w:hAnsi="Times New Roman" w:cs="David" w:hint="cs"/>
          <w:sz w:val="24"/>
          <w:rtl/>
        </w:rPr>
        <w:t xml:space="preserve">יים וברכבי </w:t>
      </w:r>
      <w:proofErr w:type="spellStart"/>
      <w:r w:rsidR="003009FF">
        <w:rPr>
          <w:rFonts w:ascii="Times New Roman" w:eastAsia="Calibri" w:hAnsi="Times New Roman" w:cs="David" w:hint="cs"/>
          <w:sz w:val="24"/>
          <w:rtl/>
        </w:rPr>
        <w:t>אט"ן</w:t>
      </w:r>
      <w:proofErr w:type="spellEnd"/>
      <w:r w:rsidR="003009FF">
        <w:rPr>
          <w:rFonts w:ascii="Times New Roman" w:eastAsia="Calibri" w:hAnsi="Times New Roman" w:cs="David" w:hint="cs"/>
          <w:sz w:val="24"/>
          <w:rtl/>
        </w:rPr>
        <w:t xml:space="preserve">/ </w:t>
      </w:r>
      <w:r w:rsidR="00AE23CD">
        <w:rPr>
          <w:rFonts w:ascii="Times New Roman" w:eastAsia="Calibri" w:hAnsi="Times New Roman" w:cs="David" w:hint="cs"/>
          <w:sz w:val="24"/>
          <w:rtl/>
        </w:rPr>
        <w:t>נט"ן</w:t>
      </w:r>
    </w:p>
    <w:p w:rsidR="002B73EC" w:rsidRPr="00307009" w:rsidRDefault="002B73EC" w:rsidP="00C57982">
      <w:p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איזה מהמשפטים הבאים המתייחס לגז רעיל </w:t>
      </w:r>
      <w:r w:rsidRPr="00AE23CD">
        <w:rPr>
          <w:rFonts w:ascii="Times New Roman" w:eastAsia="Calibri" w:hAnsi="Times New Roman" w:cs="David"/>
          <w:b/>
          <w:bCs/>
          <w:sz w:val="24"/>
          <w:rtl/>
        </w:rPr>
        <w:t>אינו</w:t>
      </w:r>
      <w:r w:rsidR="00454661" w:rsidRPr="00AE23CD">
        <w:rPr>
          <w:rFonts w:ascii="Times New Roman" w:eastAsia="Calibri" w:hAnsi="Times New Roman" w:cs="David" w:hint="cs"/>
          <w:b/>
          <w:bCs/>
          <w:sz w:val="24"/>
          <w:rtl/>
        </w:rPr>
        <w:t xml:space="preserve"> </w:t>
      </w:r>
      <w:r w:rsidRPr="00AE23CD">
        <w:rPr>
          <w:rFonts w:ascii="Times New Roman" w:eastAsia="Calibri" w:hAnsi="Times New Roman" w:cs="David"/>
          <w:b/>
          <w:bCs/>
          <w:sz w:val="24"/>
          <w:rtl/>
        </w:rPr>
        <w:t>נכון</w:t>
      </w:r>
      <w:r w:rsidRPr="00AE23CD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24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>לא תמיד ניתן להבחין בדליפת גז ממיכל</w:t>
      </w:r>
    </w:p>
    <w:p w:rsidR="0012301D" w:rsidRPr="00307009" w:rsidRDefault="0012301D" w:rsidP="00C57982">
      <w:pPr>
        <w:numPr>
          <w:ilvl w:val="0"/>
          <w:numId w:val="24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>גז עלול להיות חסר טעם/צבע/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/>
          <w:sz w:val="24"/>
          <w:rtl/>
        </w:rPr>
        <w:t>ריח</w:t>
      </w:r>
    </w:p>
    <w:p w:rsidR="0012301D" w:rsidRPr="00307009" w:rsidRDefault="0012301D" w:rsidP="00C57982">
      <w:pPr>
        <w:numPr>
          <w:ilvl w:val="0"/>
          <w:numId w:val="24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>סימני חשיפה לגז עלולים להיות מאוחרים</w:t>
      </w:r>
    </w:p>
    <w:p w:rsidR="0012301D" w:rsidRPr="00307009" w:rsidRDefault="0012301D" w:rsidP="00C57982">
      <w:pPr>
        <w:numPr>
          <w:ilvl w:val="0"/>
          <w:numId w:val="2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גז בדרך-כלל כבד מהאוויר ולכן 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>תמיד ישק</w:t>
      </w:r>
      <w:r w:rsidR="00AE23CD">
        <w:rPr>
          <w:rFonts w:ascii="Times New Roman" w:eastAsia="Calibri" w:hAnsi="Times New Roman" w:cs="David" w:hint="cs"/>
          <w:sz w:val="24"/>
          <w:rtl/>
        </w:rPr>
        <w:t>ע  ויצטבר בחלקים נמוכים בחדרים</w:t>
      </w:r>
    </w:p>
    <w:p w:rsidR="0012301D" w:rsidRPr="00307009" w:rsidRDefault="0012301D" w:rsidP="00C57982">
      <w:pPr>
        <w:numPr>
          <w:ilvl w:val="0"/>
          <w:numId w:val="2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גז רעיל 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 xml:space="preserve">יפגע בד"כ </w:t>
      </w:r>
      <w:r w:rsidRPr="00307009">
        <w:rPr>
          <w:rFonts w:ascii="Times New Roman" w:eastAsia="Calibri" w:hAnsi="Times New Roman" w:cs="David" w:hint="cs"/>
          <w:sz w:val="24"/>
          <w:rtl/>
        </w:rPr>
        <w:t>במגע בריריות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 xml:space="preserve"> ודרך מערכת הנשימה</w:t>
      </w:r>
      <w:r w:rsidR="00AE23CD">
        <w:rPr>
          <w:rFonts w:ascii="Times New Roman" w:eastAsia="Calibri" w:hAnsi="Times New Roman" w:cs="David" w:hint="cs"/>
          <w:sz w:val="24"/>
          <w:rtl/>
        </w:rPr>
        <w:t xml:space="preserve"> ופחות דרך העור</w:t>
      </w:r>
    </w:p>
    <w:p w:rsidR="002B73EC" w:rsidRPr="00307009" w:rsidRDefault="002B73EC" w:rsidP="00C57982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 w:hint="cs"/>
          <w:sz w:val="24"/>
          <w:rtl/>
        </w:rPr>
        <w:t xml:space="preserve">סמן את התשובה </w:t>
      </w:r>
      <w:r w:rsidRPr="00AE23CD">
        <w:rPr>
          <w:rFonts w:ascii="Times New Roman" w:eastAsia="Calibri" w:hAnsi="Times New Roman" w:cs="David" w:hint="cs"/>
          <w:b/>
          <w:bCs/>
          <w:sz w:val="24"/>
          <w:rtl/>
        </w:rPr>
        <w:t>הנכונה ביותר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8E2F5C">
        <w:rPr>
          <w:rFonts w:ascii="Times New Roman" w:eastAsia="Calibri" w:hAnsi="Times New Roman" w:cs="David" w:hint="cs"/>
          <w:sz w:val="24"/>
          <w:rtl/>
        </w:rPr>
        <w:t>המתייחסת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לטיפול באירוע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AE23CD">
        <w:rPr>
          <w:rFonts w:ascii="Times New Roman" w:eastAsia="Calibri" w:hAnsi="Times New Roman" w:cs="David" w:hint="cs"/>
          <w:sz w:val="24"/>
          <w:rtl/>
        </w:rPr>
        <w:t>?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כניסת צוות מד"א  ממוגן  לזירה תתבצע רק במקרה בו </w:t>
      </w:r>
      <w:r w:rsidR="00454661" w:rsidRPr="00307009">
        <w:rPr>
          <w:rFonts w:ascii="Times New Roman" w:eastAsia="Calibri" w:hAnsi="Times New Roman" w:cs="David" w:hint="cs"/>
          <w:sz w:val="24"/>
          <w:rtl/>
        </w:rPr>
        <w:t>נצפים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נפגעים חיים בזירה</w:t>
      </w:r>
      <w:r w:rsidR="007419F6" w:rsidRPr="00307009">
        <w:rPr>
          <w:rFonts w:ascii="Times New Roman" w:eastAsia="Calibri" w:hAnsi="Times New Roman" w:cs="David" w:hint="cs"/>
          <w:sz w:val="24"/>
          <w:rtl/>
        </w:rPr>
        <w:t xml:space="preserve"> ורק לפרק זמן קצר לחילוצם</w:t>
      </w:r>
    </w:p>
    <w:p w:rsidR="0012301D" w:rsidRPr="00307009" w:rsidRDefault="007419F6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כניסת צוות מד"א ממוגן 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לזירה תתבצע בכל אי</w:t>
      </w:r>
      <w:r w:rsidR="008E2F5C">
        <w:rPr>
          <w:rFonts w:ascii="Times New Roman" w:eastAsia="Calibri" w:hAnsi="Times New Roman" w:cs="David" w:hint="cs"/>
          <w:sz w:val="24"/>
          <w:rtl/>
        </w:rPr>
        <w:t>רוע לצורך סריקה וקבלת תמונת מצב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כניסת צוות מד"א  ממוגן  לזירה תתבצע בכל אירוע לצורך סריקה וקבלת תמונת מצב רק לאחר אישור הגורם הפוקד ( מ"י )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כניסה לזירה תתבצע רק לאחר ק</w:t>
      </w:r>
      <w:r w:rsidR="008E2F5C">
        <w:rPr>
          <w:rFonts w:ascii="Times New Roman" w:eastAsia="Calibri" w:hAnsi="Times New Roman" w:cs="David" w:hint="cs"/>
          <w:sz w:val="24"/>
          <w:rtl/>
        </w:rPr>
        <w:t>בלת הנחייה מפורשת מהמוקד המרחבי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כניסת צוות מד"א  ממוגן  לזירה תתבצע רק במקרה בו נמצאים נפגעים חיים בזירה ו</w:t>
      </w:r>
      <w:r w:rsidR="00454661" w:rsidRPr="00307009">
        <w:rPr>
          <w:rFonts w:ascii="Times New Roman" w:eastAsia="Calibri" w:hAnsi="Times New Roman" w:cs="David" w:hint="cs"/>
          <w:sz w:val="24"/>
          <w:rtl/>
        </w:rPr>
        <w:t xml:space="preserve">רק </w:t>
      </w:r>
      <w:r w:rsidRPr="00307009">
        <w:rPr>
          <w:rFonts w:ascii="Times New Roman" w:eastAsia="Calibri" w:hAnsi="Times New Roman" w:cs="David" w:hint="cs"/>
          <w:sz w:val="24"/>
          <w:rtl/>
        </w:rPr>
        <w:t>לאחר אישור הגו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רם המקצועי (כיבוי / </w:t>
      </w:r>
      <w:proofErr w:type="spellStart"/>
      <w:r w:rsidR="008E2F5C">
        <w:rPr>
          <w:rFonts w:ascii="Times New Roman" w:eastAsia="Calibri" w:hAnsi="Times New Roman" w:cs="David" w:hint="cs"/>
          <w:sz w:val="24"/>
          <w:rtl/>
        </w:rPr>
        <w:t>הגנ"ס</w:t>
      </w:r>
      <w:proofErr w:type="spellEnd"/>
      <w:r w:rsidR="008E2F5C">
        <w:rPr>
          <w:rFonts w:ascii="Times New Roman" w:eastAsia="Calibri" w:hAnsi="Times New Roman" w:cs="David" w:hint="cs"/>
          <w:sz w:val="24"/>
          <w:rtl/>
        </w:rPr>
        <w:t>)</w:t>
      </w:r>
    </w:p>
    <w:p w:rsidR="0012301D" w:rsidRPr="00307009" w:rsidRDefault="0012301D" w:rsidP="00C57982">
      <w:pPr>
        <w:bidi/>
        <w:spacing w:after="0"/>
        <w:jc w:val="both"/>
        <w:rPr>
          <w:rFonts w:ascii="Times New Roman" w:eastAsia="Calibri" w:hAnsi="Times New Roman" w:cs="David"/>
          <w:sz w:val="24"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במהלך הטיפול באירוע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במעבדת הכימיה, מחולץ מהאירוע נפגע כאשר על גופו שאריות אבקה מחומר לא מזוהה, כיצד יטופל הנפגע? 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יש לבקש מכבאי ממוגן 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לשטוף את הנפגע במהירות האפשרית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יש להפשיט את הנפגע</w:t>
      </w:r>
      <w:r w:rsidR="007419F6" w:rsidRPr="00307009">
        <w:rPr>
          <w:rFonts w:ascii="Times New Roman" w:eastAsia="Calibri" w:hAnsi="Times New Roman" w:cs="David" w:hint="cs"/>
          <w:sz w:val="24"/>
          <w:rtl/>
        </w:rPr>
        <w:t>, לנער ולהבריש את האבקה מגופו (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ע"י איש צוות  ממוגן) ורק לאחר מכן </w:t>
      </w:r>
      <w:r w:rsidR="003A32E8" w:rsidRPr="00307009">
        <w:rPr>
          <w:rFonts w:ascii="Times New Roman" w:eastAsia="Calibri" w:hAnsi="Times New Roman" w:cs="David" w:hint="cs"/>
          <w:sz w:val="24"/>
          <w:rtl/>
        </w:rPr>
        <w:t>להסתייע בגורמי הכיבוי ולשטוף אותו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כל עוד האבקה לא באה במגע עם מים אין היא פעילה ולכן יש לפנות את הנפגע כשהוא מכוס</w:t>
      </w:r>
      <w:r w:rsidR="008E2F5C">
        <w:rPr>
          <w:rFonts w:ascii="Times New Roman" w:eastAsia="Calibri" w:hAnsi="Times New Roman" w:cs="David" w:hint="cs"/>
          <w:sz w:val="24"/>
          <w:rtl/>
        </w:rPr>
        <w:t>ה היטב על מנת למנוע פיזור האבקה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יש להפשיט את הנפגע (ע"י איש צוות ממוגן), לשטוף אותו ולאחר מכן לוודא שכל האבקה </w:t>
      </w:r>
      <w:r w:rsidR="008E2F5C">
        <w:rPr>
          <w:rFonts w:ascii="Times New Roman" w:eastAsia="Calibri" w:hAnsi="Times New Roman" w:cs="David" w:hint="cs"/>
          <w:sz w:val="24"/>
          <w:rtl/>
        </w:rPr>
        <w:t>הוסרה מגופו</w:t>
      </w:r>
    </w:p>
    <w:p w:rsidR="0012301D" w:rsidRPr="00307009" w:rsidRDefault="0012301D" w:rsidP="00C57982">
      <w:pPr>
        <w:numPr>
          <w:ilvl w:val="1"/>
          <w:numId w:val="5"/>
        </w:numPr>
        <w:tabs>
          <w:tab w:val="left" w:pos="651"/>
        </w:tabs>
        <w:bidi/>
        <w:spacing w:after="0"/>
        <w:ind w:left="651" w:hanging="283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יש לפנותו באופן </w:t>
      </w:r>
      <w:r w:rsidR="007419F6" w:rsidRPr="00307009">
        <w:rPr>
          <w:rFonts w:ascii="Times New Roman" w:eastAsia="Calibri" w:hAnsi="Times New Roman" w:cs="David" w:hint="cs"/>
          <w:sz w:val="24"/>
          <w:rtl/>
        </w:rPr>
        <w:t>מידי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לבית החולים</w:t>
      </w:r>
    </w:p>
    <w:p w:rsidR="002B73EC" w:rsidRPr="00307009" w:rsidRDefault="002B73EC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t xml:space="preserve">מי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רשאי </w:t>
      </w:r>
      <w:r w:rsidRPr="008E2F5C">
        <w:rPr>
          <w:rFonts w:ascii="Times New Roman" w:eastAsia="Calibri" w:hAnsi="Times New Roman" w:cs="David"/>
          <w:sz w:val="24"/>
          <w:rtl/>
        </w:rPr>
        <w:t xml:space="preserve">להכריז </w:t>
      </w:r>
      <w:proofErr w:type="spellStart"/>
      <w:r w:rsidRPr="008E2F5C">
        <w:rPr>
          <w:rFonts w:ascii="Times New Roman" w:eastAsia="Calibri" w:hAnsi="Times New Roman" w:cs="David"/>
          <w:sz w:val="24"/>
          <w:rtl/>
        </w:rPr>
        <w:t>אט"ה</w:t>
      </w:r>
      <w:proofErr w:type="spellEnd"/>
      <w:r w:rsidRPr="008E2F5C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מוקד מד"א המקבל את הקריאות / </w:t>
      </w:r>
      <w:r w:rsidRPr="00307009">
        <w:rPr>
          <w:rFonts w:ascii="Times New Roman" w:eastAsia="Calibri" w:hAnsi="Times New Roman" w:cs="David"/>
          <w:sz w:val="24"/>
          <w:rtl/>
        </w:rPr>
        <w:t>צוות מד"א ראשון בשטח האירוע.</w:t>
      </w:r>
    </w:p>
    <w:p w:rsidR="0012301D" w:rsidRPr="00307009" w:rsidRDefault="008E2F5C" w:rsidP="00C57982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מדריך מוסמך של אגף המבצעים בלבד</w:t>
      </w:r>
    </w:p>
    <w:p w:rsidR="0012301D" w:rsidRPr="00307009" w:rsidRDefault="0012301D" w:rsidP="00C57982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פרמדיק או רופא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בלבד</w:t>
      </w:r>
    </w:p>
    <w:p w:rsidR="0012301D" w:rsidRPr="00307009" w:rsidRDefault="0012301D" w:rsidP="00C57982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הגורם הפוקד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משטרת ישראל</w:t>
      </w:r>
    </w:p>
    <w:p w:rsidR="0012301D" w:rsidRPr="00307009" w:rsidRDefault="0012301D" w:rsidP="00C57982">
      <w:pPr>
        <w:numPr>
          <w:ilvl w:val="0"/>
          <w:numId w:val="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גורמי </w:t>
      </w:r>
      <w:r w:rsidR="008E2F5C">
        <w:rPr>
          <w:rFonts w:ascii="Times New Roman" w:eastAsia="Calibri" w:hAnsi="Times New Roman" w:cs="David"/>
          <w:sz w:val="24"/>
          <w:rtl/>
        </w:rPr>
        <w:t>הגנת הסביבה בלבד</w:t>
      </w:r>
    </w:p>
    <w:p w:rsidR="0012301D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307009" w:rsidRDefault="00307009" w:rsidP="00307009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lastRenderedPageBreak/>
        <w:t xml:space="preserve">מה מהבאים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אינו</w:t>
      </w:r>
      <w:r w:rsidR="008E2F5C">
        <w:rPr>
          <w:rFonts w:ascii="Times New Roman" w:eastAsia="Calibri" w:hAnsi="Times New Roman" w:cs="David" w:hint="cs"/>
          <w:b/>
          <w:bCs/>
          <w:sz w:val="24"/>
          <w:rtl/>
        </w:rPr>
        <w:t xml:space="preserve">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נכלל בקריטריונים להגדרת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 xml:space="preserve">אירוע </w:t>
      </w:r>
      <w:proofErr w:type="spellStart"/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אט"ה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32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אירוע רב נפגעים.</w:t>
      </w:r>
    </w:p>
    <w:p w:rsidR="0012301D" w:rsidRPr="00307009" w:rsidRDefault="0012301D" w:rsidP="00C57982">
      <w:pPr>
        <w:numPr>
          <w:ilvl w:val="0"/>
          <w:numId w:val="32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לנפגעים אותם סימנים הקליניים  ( סמנים מובילים גירוי עיניים ודרכי נשימה עליונות)</w:t>
      </w:r>
    </w:p>
    <w:p w:rsidR="0012301D" w:rsidRPr="00307009" w:rsidRDefault="0012301D" w:rsidP="00C57982">
      <w:pPr>
        <w:numPr>
          <w:ilvl w:val="0"/>
          <w:numId w:val="32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הנפגעים מגיעים מאותו תא שטח ( אזור גאוגרפי)</w:t>
      </w:r>
    </w:p>
    <w:p w:rsidR="0012301D" w:rsidRPr="00307009" w:rsidRDefault="0012301D" w:rsidP="00C57982">
      <w:pPr>
        <w:numPr>
          <w:ilvl w:val="0"/>
          <w:numId w:val="32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מצב הנפגע אינו מתאים למנגנון הטראומה</w:t>
      </w:r>
    </w:p>
    <w:p w:rsidR="0012301D" w:rsidRPr="00307009" w:rsidRDefault="0012301D" w:rsidP="00C57982">
      <w:pPr>
        <w:numPr>
          <w:ilvl w:val="0"/>
          <w:numId w:val="32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נדרשים לפחות 3 נפגעים שוכבים שלאחד מהם סימנים של פגיעה במערכת העצבים המרכזית</w:t>
      </w:r>
    </w:p>
    <w:p w:rsidR="002B73EC" w:rsidRPr="00307009" w:rsidRDefault="002B73EC" w:rsidP="00C57982">
      <w:pPr>
        <w:tabs>
          <w:tab w:val="left" w:pos="651"/>
        </w:tabs>
        <w:bidi/>
        <w:spacing w:after="0"/>
        <w:ind w:left="1011"/>
        <w:contextualSpacing/>
        <w:rPr>
          <w:rFonts w:ascii="Times New Roman" w:eastAsia="Calibri" w:hAnsi="Times New Roman" w:cs="David"/>
          <w:sz w:val="24"/>
        </w:rPr>
      </w:pPr>
    </w:p>
    <w:p w:rsidR="0012301D" w:rsidRPr="00C04D52" w:rsidRDefault="008E2F5C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C04D52">
        <w:rPr>
          <w:rFonts w:ascii="Times New Roman" w:eastAsia="Calibri" w:hAnsi="Times New Roman" w:cs="David" w:hint="cs"/>
          <w:sz w:val="24"/>
          <w:rtl/>
        </w:rPr>
        <w:t>סמן מה</w:t>
      </w:r>
      <w:r w:rsidR="0012301D" w:rsidRPr="00C04D52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C04D52">
        <w:rPr>
          <w:rFonts w:ascii="Times New Roman" w:eastAsia="Calibri" w:hAnsi="Times New Roman" w:cs="David" w:hint="cs"/>
          <w:b/>
          <w:bCs/>
          <w:sz w:val="24"/>
          <w:rtl/>
        </w:rPr>
        <w:t xml:space="preserve">אינו </w:t>
      </w:r>
      <w:r w:rsidR="0012301D" w:rsidRPr="00C04D52">
        <w:rPr>
          <w:rFonts w:ascii="Times New Roman" w:eastAsia="Calibri" w:hAnsi="Times New Roman" w:cs="David" w:hint="cs"/>
          <w:b/>
          <w:bCs/>
          <w:sz w:val="24"/>
          <w:rtl/>
        </w:rPr>
        <w:t>נכון</w:t>
      </w:r>
      <w:r w:rsidRPr="00C04D52">
        <w:rPr>
          <w:rFonts w:ascii="Times New Roman" w:eastAsia="Calibri" w:hAnsi="Times New Roman" w:cs="David" w:hint="cs"/>
          <w:sz w:val="24"/>
          <w:rtl/>
        </w:rPr>
        <w:t xml:space="preserve"> בנוגע</w:t>
      </w:r>
      <w:r w:rsidR="0012301D" w:rsidRPr="00C04D52">
        <w:rPr>
          <w:rFonts w:ascii="Times New Roman" w:eastAsia="Calibri" w:hAnsi="Times New Roman" w:cs="David" w:hint="cs"/>
          <w:sz w:val="24"/>
          <w:rtl/>
        </w:rPr>
        <w:t xml:space="preserve"> לאירוע </w:t>
      </w:r>
      <w:proofErr w:type="spellStart"/>
      <w:r w:rsidR="0012301D" w:rsidRPr="00C04D52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="0012301D" w:rsidRPr="00C04D52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="0012301D" w:rsidRPr="00C04D52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12301D" w:rsidRPr="00C04D52">
        <w:rPr>
          <w:rFonts w:ascii="Times New Roman" w:eastAsia="Calibri" w:hAnsi="Times New Roman" w:cs="David" w:hint="cs"/>
          <w:sz w:val="24"/>
          <w:rtl/>
        </w:rPr>
        <w:t>)</w:t>
      </w:r>
      <w:r w:rsidRPr="00C04D52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42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זמן הפעילות לאיש צוות ממוגן בזירה  הוא עד 20 דקות או 2 סבבי חילוץ</w:t>
      </w:r>
    </w:p>
    <w:p w:rsidR="0012301D" w:rsidRPr="00307009" w:rsidRDefault="0012301D" w:rsidP="00C57982">
      <w:pPr>
        <w:numPr>
          <w:ilvl w:val="0"/>
          <w:numId w:val="42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הפעולה הדחופה ביותר באירוע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הרחקה מגורם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חילוץ נפגעים חיים מהזירה</w:t>
      </w:r>
    </w:p>
    <w:p w:rsidR="0012301D" w:rsidRPr="00307009" w:rsidRDefault="00454661" w:rsidP="00C57982">
      <w:pPr>
        <w:numPr>
          <w:ilvl w:val="0"/>
          <w:numId w:val="42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כניסת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 צוות מד"א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ממוגן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תמיד בזוגות ובעדיפות לליוויי כיבוי/ גורם מפעל</w:t>
      </w:r>
    </w:p>
    <w:p w:rsidR="0012301D" w:rsidRPr="00307009" w:rsidRDefault="0012301D" w:rsidP="00C57982">
      <w:pPr>
        <w:numPr>
          <w:ilvl w:val="0"/>
          <w:numId w:val="42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כניסת צוותי מד"א ממוגנים עד לנקודה בו נראים נפגעים חיים</w:t>
      </w:r>
    </w:p>
    <w:p w:rsidR="0012301D" w:rsidRPr="00307009" w:rsidRDefault="0012301D" w:rsidP="00C57982">
      <w:pPr>
        <w:numPr>
          <w:ilvl w:val="0"/>
          <w:numId w:val="42"/>
        </w:numPr>
        <w:bidi/>
        <w:spacing w:after="0"/>
        <w:ind w:left="1077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גל הקשר לכוחות מד"א הממוגנים הפועלים  באירוע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גל הגיבוי של המוקד המפעיל</w:t>
      </w:r>
    </w:p>
    <w:p w:rsidR="0012301D" w:rsidRPr="00307009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307009">
      <w:pPr>
        <w:numPr>
          <w:ilvl w:val="0"/>
          <w:numId w:val="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 xml:space="preserve">הנכון ביותר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לגבי חילוץ נפגעים באירוע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>):</w:t>
      </w:r>
    </w:p>
    <w:p w:rsidR="0012301D" w:rsidRPr="00307009" w:rsidRDefault="0012301D" w:rsidP="00C57982">
      <w:pPr>
        <w:numPr>
          <w:ilvl w:val="0"/>
          <w:numId w:val="4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מד"א הינו הגוף האחראי על חילוץ הנפגעים</w:t>
      </w:r>
      <w:r w:rsidR="00454661" w:rsidRPr="00307009">
        <w:rPr>
          <w:rFonts w:ascii="Times New Roman" w:eastAsia="Calibri" w:hAnsi="Times New Roman" w:cs="David" w:hint="cs"/>
          <w:sz w:val="24"/>
          <w:rtl/>
        </w:rPr>
        <w:t>.</w:t>
      </w:r>
    </w:p>
    <w:p w:rsidR="0012301D" w:rsidRPr="00307009" w:rsidRDefault="00454661" w:rsidP="00C57982">
      <w:pPr>
        <w:numPr>
          <w:ilvl w:val="0"/>
          <w:numId w:val="4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חילוץ הנפגעים מהזירה 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יבוצע ממוקד הזירה קודם ואח"כ מהפריפריה </w:t>
      </w:r>
      <w:r w:rsidR="00930E91" w:rsidRPr="00307009">
        <w:rPr>
          <w:rFonts w:ascii="Times New Roman" w:eastAsia="Calibri" w:hAnsi="Times New Roman" w:cs="David" w:hint="cs"/>
          <w:sz w:val="24"/>
          <w:rtl/>
        </w:rPr>
        <w:t xml:space="preserve">   (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>נפגעים המראים סמני חיים)</w:t>
      </w:r>
      <w:r w:rsidRPr="00307009">
        <w:rPr>
          <w:rFonts w:ascii="Times New Roman" w:eastAsia="Calibri" w:hAnsi="Times New Roman" w:cs="David" w:hint="cs"/>
          <w:sz w:val="24"/>
          <w:rtl/>
        </w:rPr>
        <w:t>.</w:t>
      </w:r>
    </w:p>
    <w:p w:rsidR="0012301D" w:rsidRPr="00307009" w:rsidRDefault="0012301D" w:rsidP="00C57982">
      <w:pPr>
        <w:numPr>
          <w:ilvl w:val="0"/>
          <w:numId w:val="4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חילוץ הנפגעים מהזירה  יבוצע מהפריפריה </w:t>
      </w:r>
      <w:r w:rsidR="00930E91" w:rsidRPr="00307009">
        <w:rPr>
          <w:rFonts w:ascii="Times New Roman" w:eastAsia="Calibri" w:hAnsi="Times New Roman" w:cs="David" w:hint="cs"/>
          <w:sz w:val="24"/>
          <w:rtl/>
        </w:rPr>
        <w:t>החוצה ואח"כ  מאזור מוקד הזירה (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נפגעים המראים סימני חיים) </w:t>
      </w:r>
    </w:p>
    <w:p w:rsidR="0012301D" w:rsidRPr="00307009" w:rsidRDefault="0012301D" w:rsidP="00C57982">
      <w:pPr>
        <w:numPr>
          <w:ilvl w:val="0"/>
          <w:numId w:val="4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בשום מקרה לא יכנסו אמבולנסים לזירה לטובת חילוץ הנפגעים .</w:t>
      </w:r>
    </w:p>
    <w:p w:rsidR="0012301D" w:rsidRPr="00307009" w:rsidRDefault="0012301D" w:rsidP="00C57982">
      <w:pPr>
        <w:numPr>
          <w:ilvl w:val="0"/>
          <w:numId w:val="4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הפשטת הנפגעים תבוצע במקום </w:t>
      </w:r>
      <w:proofErr w:type="spellStart"/>
      <w:r w:rsidR="00930E91" w:rsidRPr="00307009">
        <w:rPr>
          <w:rFonts w:ascii="Times New Roman" w:eastAsia="Calibri" w:hAnsi="Times New Roman" w:cs="David" w:hint="cs"/>
          <w:sz w:val="24"/>
          <w:rtl/>
        </w:rPr>
        <w:t>הימצאם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טרם חילוצם.</w:t>
      </w:r>
    </w:p>
    <w:p w:rsidR="0012301D" w:rsidRPr="00307009" w:rsidRDefault="0012301D" w:rsidP="00C57982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לגבי </w:t>
      </w:r>
      <w:r w:rsidRPr="008E2F5C">
        <w:rPr>
          <w:rFonts w:ascii="Times New Roman" w:eastAsia="Calibri" w:hAnsi="Times New Roman" w:cs="David"/>
          <w:sz w:val="24"/>
          <w:rtl/>
        </w:rPr>
        <w:t>הפעולה הרפואית הדחופה ביותר אותה יש לבצע לנפגע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ב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אירוע </w:t>
      </w:r>
      <w:proofErr w:type="spellStart"/>
      <w:r w:rsidR="008E2F5C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="008E2F5C">
        <w:rPr>
          <w:rFonts w:ascii="Times New Roman" w:eastAsia="Calibri" w:hAnsi="Times New Roman" w:cs="David" w:hint="cs"/>
          <w:sz w:val="24"/>
          <w:rtl/>
        </w:rPr>
        <w:t xml:space="preserve"> המוני ( </w:t>
      </w:r>
      <w:proofErr w:type="spellStart"/>
      <w:r w:rsidR="008E2F5C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8E2F5C">
        <w:rPr>
          <w:rFonts w:ascii="Times New Roman" w:eastAsia="Calibri" w:hAnsi="Times New Roman" w:cs="David" w:hint="cs"/>
          <w:sz w:val="24"/>
          <w:rtl/>
        </w:rPr>
        <w:t>)</w:t>
      </w:r>
      <w:r w:rsidRPr="008E2F5C">
        <w:rPr>
          <w:rFonts w:ascii="Times New Roman" w:eastAsia="Calibri" w:hAnsi="Times New Roman" w:cs="David"/>
          <w:sz w:val="24"/>
          <w:rtl/>
        </w:rPr>
        <w:t xml:space="preserve"> היא:</w:t>
      </w:r>
    </w:p>
    <w:p w:rsidR="0012301D" w:rsidRPr="00307009" w:rsidRDefault="0012301D" w:rsidP="00C57982">
      <w:pPr>
        <w:numPr>
          <w:ilvl w:val="0"/>
          <w:numId w:val="1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אבטחת נתיב </w:t>
      </w:r>
      <w:r w:rsidR="008E2F5C">
        <w:rPr>
          <w:rFonts w:ascii="Times New Roman" w:eastAsia="Calibri" w:hAnsi="Times New Roman" w:cs="David"/>
          <w:sz w:val="24"/>
          <w:rtl/>
        </w:rPr>
        <w:t>אוויר</w:t>
      </w:r>
    </w:p>
    <w:p w:rsidR="0012301D" w:rsidRPr="00307009" w:rsidRDefault="00930E91" w:rsidP="00C57982">
      <w:pPr>
        <w:numPr>
          <w:ilvl w:val="0"/>
          <w:numId w:val="1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פתיחת נתיב אויר, עצירת דימום (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במידה וקיים), הזרקת </w:t>
      </w:r>
      <w:r w:rsidR="0012301D" w:rsidRPr="00307009">
        <w:rPr>
          <w:rFonts w:ascii="Times New Roman" w:eastAsia="Calibri" w:hAnsi="Times New Roman" w:cs="David" w:hint="cs"/>
          <w:sz w:val="24"/>
        </w:rPr>
        <w:t>TA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והרחקה מהסביבה המזוהמת (חילוץ</w:t>
      </w:r>
      <w:r w:rsidR="0012301D" w:rsidRPr="00307009">
        <w:rPr>
          <w:rFonts w:ascii="Times New Roman" w:eastAsia="Calibri" w:hAnsi="Times New Roman" w:cs="David" w:hint="cs"/>
          <w:sz w:val="24"/>
          <w:rtl/>
        </w:rPr>
        <w:t xml:space="preserve">) </w:t>
      </w:r>
    </w:p>
    <w:p w:rsidR="0012301D" w:rsidRPr="00307009" w:rsidRDefault="0012301D" w:rsidP="00C57982">
      <w:pPr>
        <w:numPr>
          <w:ilvl w:val="0"/>
          <w:numId w:val="1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ביצ</w:t>
      </w:r>
      <w:r w:rsidR="008E2F5C">
        <w:rPr>
          <w:rFonts w:ascii="Times New Roman" w:eastAsia="Calibri" w:hAnsi="Times New Roman" w:cs="David"/>
          <w:sz w:val="24"/>
          <w:rtl/>
        </w:rPr>
        <w:t>וע עיסויי חזה (עודכן בשנת 2010)</w:t>
      </w:r>
    </w:p>
    <w:p w:rsidR="0012301D" w:rsidRPr="00307009" w:rsidRDefault="008E2F5C" w:rsidP="00C57982">
      <w:pPr>
        <w:numPr>
          <w:ilvl w:val="0"/>
          <w:numId w:val="1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מתן טיפול תרופתי</w:t>
      </w:r>
    </w:p>
    <w:p w:rsidR="0012301D" w:rsidRPr="00307009" w:rsidRDefault="0012301D" w:rsidP="00C57982">
      <w:pPr>
        <w:numPr>
          <w:ilvl w:val="0"/>
          <w:numId w:val="1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הרחק</w:t>
      </w:r>
      <w:r w:rsidR="008E2F5C">
        <w:rPr>
          <w:rFonts w:ascii="Times New Roman" w:eastAsia="Calibri" w:hAnsi="Times New Roman" w:cs="David" w:hint="cs"/>
          <w:sz w:val="24"/>
          <w:rtl/>
        </w:rPr>
        <w:t>ה מהסביבה המזוהמת</w:t>
      </w:r>
      <w:r w:rsidR="00454661" w:rsidRPr="00307009">
        <w:rPr>
          <w:rFonts w:ascii="Times New Roman" w:eastAsia="Calibri" w:hAnsi="Times New Roman" w:cs="David" w:hint="cs"/>
          <w:sz w:val="24"/>
          <w:rtl/>
        </w:rPr>
        <w:t>/ גורם מסכן (</w:t>
      </w:r>
      <w:r w:rsidRPr="00307009">
        <w:rPr>
          <w:rFonts w:ascii="Times New Roman" w:eastAsia="Calibri" w:hAnsi="Times New Roman" w:cs="David" w:hint="cs"/>
          <w:sz w:val="24"/>
          <w:rtl/>
        </w:rPr>
        <w:t>חילוץ)</w:t>
      </w:r>
    </w:p>
    <w:p w:rsidR="0012301D" w:rsidRPr="00307009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t xml:space="preserve">מי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רשאי  להנחות על שימוש במזרקים אוטומטים באירוע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שקיים בו חשד לשימוש בחומר מסוג זרחן אורגני</w:t>
      </w:r>
      <w:r w:rsidRPr="008E2F5C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צוות ראשון בשטח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ע"ב קריטריונים קבועים מראש</w:t>
      </w:r>
    </w:p>
    <w:p w:rsidR="0012301D" w:rsidRPr="00307009" w:rsidRDefault="0012301D" w:rsidP="00C57982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רופא או </w:t>
      </w:r>
      <w:proofErr w:type="spellStart"/>
      <w:r w:rsidRPr="00307009">
        <w:rPr>
          <w:rFonts w:ascii="Times New Roman" w:eastAsia="Calibri" w:hAnsi="Times New Roman" w:cs="David"/>
          <w:sz w:val="24"/>
          <w:rtl/>
        </w:rPr>
        <w:t>פראמדיק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ע"ב קריטריונים קבועים מראש </w:t>
      </w:r>
    </w:p>
    <w:p w:rsidR="0012301D" w:rsidRPr="00307009" w:rsidRDefault="008E2F5C" w:rsidP="00C57982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הגנת הסביבה בלבד</w:t>
      </w:r>
    </w:p>
    <w:p w:rsidR="0012301D" w:rsidRPr="00307009" w:rsidRDefault="0012301D" w:rsidP="00C57982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קצין משטרה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שמוגדר כמפקד האירוע</w:t>
      </w:r>
    </w:p>
    <w:p w:rsidR="0012301D" w:rsidRPr="00307009" w:rsidRDefault="0012301D" w:rsidP="00C57982">
      <w:pPr>
        <w:numPr>
          <w:ilvl w:val="0"/>
          <w:numId w:val="10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גורמי משרד הביטחון האחראים על ניהול החקירה</w:t>
      </w:r>
    </w:p>
    <w:p w:rsidR="0012301D" w:rsidRPr="008E2F5C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t>אילו סימנים יציג נפגע הרעלת זרחן אורגני?</w:t>
      </w:r>
    </w:p>
    <w:p w:rsidR="0012301D" w:rsidRPr="00307009" w:rsidRDefault="0012301D" w:rsidP="00C57982">
      <w:pPr>
        <w:numPr>
          <w:ilvl w:val="0"/>
          <w:numId w:val="1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כאבי עיניים, קוצר נשימה, </w:t>
      </w:r>
      <w:r w:rsidR="00930E91" w:rsidRPr="00307009">
        <w:rPr>
          <w:rFonts w:ascii="Times New Roman" w:eastAsia="Calibri" w:hAnsi="Times New Roman" w:cs="David" w:hint="cs"/>
          <w:sz w:val="24"/>
          <w:rtl/>
        </w:rPr>
        <w:t>כאבי שרירים</w:t>
      </w:r>
    </w:p>
    <w:p w:rsidR="0012301D" w:rsidRPr="00307009" w:rsidRDefault="0012301D" w:rsidP="00C57982">
      <w:pPr>
        <w:numPr>
          <w:ilvl w:val="0"/>
          <w:numId w:val="1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כאבי עיניים, קוצר נשימה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והפרעות ברמת ההכרה ( ישנוניות עד חוסר הכרה)</w:t>
      </w:r>
    </w:p>
    <w:p w:rsidR="0012301D" w:rsidRPr="00307009" w:rsidRDefault="0012301D" w:rsidP="00C57982">
      <w:pPr>
        <w:numPr>
          <w:ilvl w:val="0"/>
          <w:numId w:val="1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כאבי עיניים, הפרעה בראייה, הפרשה מריריות, רעד שרירים והתכווצויות</w:t>
      </w:r>
    </w:p>
    <w:p w:rsidR="0012301D" w:rsidRPr="00307009" w:rsidRDefault="0012301D" w:rsidP="00C57982">
      <w:pPr>
        <w:numPr>
          <w:ilvl w:val="0"/>
          <w:numId w:val="1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אדמומיות, נפי</w:t>
      </w:r>
      <w:r w:rsidR="008E2F5C">
        <w:rPr>
          <w:rFonts w:ascii="Times New Roman" w:eastAsia="Calibri" w:hAnsi="Times New Roman" w:cs="David"/>
          <w:sz w:val="24"/>
          <w:rtl/>
        </w:rPr>
        <w:t>חות, כאבי עיניים ועלייה בלחץ דם</w:t>
      </w:r>
    </w:p>
    <w:p w:rsidR="0012301D" w:rsidRDefault="0012301D" w:rsidP="00C57982">
      <w:pPr>
        <w:numPr>
          <w:ilvl w:val="0"/>
          <w:numId w:val="1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צריבות בעיניים </w:t>
      </w:r>
      <w:r w:rsidR="008E2F5C">
        <w:rPr>
          <w:rFonts w:ascii="Times New Roman" w:eastAsia="Calibri" w:hAnsi="Times New Roman" w:cs="David" w:hint="cs"/>
          <w:sz w:val="24"/>
          <w:rtl/>
        </w:rPr>
        <w:t>ובדרכי נשימה עליונות, שיעול דמי</w:t>
      </w: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lastRenderedPageBreak/>
        <w:t xml:space="preserve">כיצד </w:t>
      </w:r>
      <w:r w:rsidR="00454661" w:rsidRPr="008E2F5C">
        <w:rPr>
          <w:rFonts w:ascii="Times New Roman" w:eastAsia="Calibri" w:hAnsi="Times New Roman" w:cs="David" w:hint="cs"/>
          <w:sz w:val="24"/>
          <w:rtl/>
        </w:rPr>
        <w:t>יסומנו</w:t>
      </w:r>
      <w:r w:rsidRPr="008E2F5C">
        <w:rPr>
          <w:rFonts w:ascii="Times New Roman" w:eastAsia="Calibri" w:hAnsi="Times New Roman" w:cs="David"/>
          <w:sz w:val="24"/>
          <w:rtl/>
        </w:rPr>
        <w:t xml:space="preserve">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הטיפול הרפואי והגדרת החומרה של נפגע </w:t>
      </w:r>
      <w:r w:rsidRPr="008E2F5C">
        <w:rPr>
          <w:rFonts w:ascii="Times New Roman" w:eastAsia="Calibri" w:hAnsi="Times New Roman" w:cs="David"/>
          <w:sz w:val="24"/>
          <w:rtl/>
        </w:rPr>
        <w:t>זרחן אורגני</w:t>
      </w:r>
      <w:r w:rsidR="00454661" w:rsidRPr="008E2F5C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="00454661" w:rsidRPr="008E2F5C">
        <w:rPr>
          <w:rFonts w:ascii="Times New Roman" w:eastAsia="Calibri" w:hAnsi="Times New Roman" w:cs="David" w:hint="cs"/>
          <w:sz w:val="24"/>
          <w:rtl/>
        </w:rPr>
        <w:t>באט"ה</w:t>
      </w:r>
      <w:proofErr w:type="spellEnd"/>
      <w:r w:rsidRPr="008E2F5C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יסומן הטיפול הרפואי בלבד  - </w:t>
      </w:r>
      <w:r w:rsidR="008E2F5C">
        <w:rPr>
          <w:rFonts w:ascii="Times New Roman" w:eastAsia="Calibri" w:hAnsi="Times New Roman" w:cs="David"/>
          <w:sz w:val="24"/>
          <w:rtl/>
        </w:rPr>
        <w:t>על-ידי נעיצת המזרק בדש הבגד</w:t>
      </w:r>
    </w:p>
    <w:p w:rsidR="0012301D" w:rsidRPr="00307009" w:rsidRDefault="0012301D" w:rsidP="00C57982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באמצעות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תלישת הלשוניות המתאימות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</w:t>
      </w:r>
      <w:r w:rsidRPr="00307009">
        <w:rPr>
          <w:rFonts w:ascii="Times New Roman" w:eastAsia="Calibri" w:hAnsi="Times New Roman" w:cs="David"/>
          <w:sz w:val="24"/>
          <w:rtl/>
        </w:rPr>
        <w:t xml:space="preserve">כרטיסיית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הטיפול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</w:t>
      </w:r>
      <w:r w:rsidR="008E2F5C">
        <w:rPr>
          <w:rFonts w:ascii="Times New Roman" w:eastAsia="Calibri" w:hAnsi="Times New Roman" w:cs="David"/>
          <w:sz w:val="24"/>
          <w:rtl/>
        </w:rPr>
        <w:t>צהובה</w:t>
      </w:r>
    </w:p>
    <w:p w:rsidR="0012301D" w:rsidRPr="00307009" w:rsidRDefault="0012301D" w:rsidP="00C57982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היות שהשימוש במזרק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אוטמטי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ע"י חובש רפואת  הינו רק באירוע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שהינו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על רקע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טוקסיקולוגי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המידע  יסומן  על טופס מיון וטיפול נפגעים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(תג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>)</w:t>
      </w:r>
    </w:p>
    <w:p w:rsidR="0012301D" w:rsidRPr="00307009" w:rsidRDefault="0012301D" w:rsidP="00C57982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על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/>
          <w:sz w:val="24"/>
          <w:rtl/>
        </w:rPr>
        <w:t xml:space="preserve">ידי </w:t>
      </w:r>
      <w:r w:rsidRPr="00307009">
        <w:rPr>
          <w:rFonts w:ascii="Times New Roman" w:eastAsia="Calibri" w:hAnsi="Times New Roman" w:cs="David" w:hint="cs"/>
          <w:sz w:val="24"/>
          <w:rtl/>
        </w:rPr>
        <w:t>כתיבת הנתונים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על </w:t>
      </w:r>
      <w:r w:rsidRPr="00307009">
        <w:rPr>
          <w:rFonts w:ascii="Times New Roman" w:eastAsia="Calibri" w:hAnsi="Times New Roman" w:cs="David" w:hint="cs"/>
          <w:sz w:val="24"/>
          <w:rtl/>
        </w:rPr>
        <w:t>מצחו של הנפגע ( כפי שמבוצע בהנחת חסם עורקים)</w:t>
      </w:r>
    </w:p>
    <w:p w:rsidR="0012301D" w:rsidRPr="00307009" w:rsidRDefault="00213EFE" w:rsidP="00C57982">
      <w:pPr>
        <w:numPr>
          <w:ilvl w:val="0"/>
          <w:numId w:val="1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בטופס החולה נפגע</w:t>
      </w:r>
    </w:p>
    <w:p w:rsidR="0012301D" w:rsidRPr="00307009" w:rsidRDefault="0012301D" w:rsidP="00C57982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>לאחר הכרז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ה על </w:t>
      </w:r>
      <w:proofErr w:type="spellStart"/>
      <w:r w:rsidR="008E2F5C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="008E2F5C">
        <w:rPr>
          <w:rFonts w:ascii="Times New Roman" w:eastAsia="Calibri" w:hAnsi="Times New Roman" w:cs="David" w:hint="cs"/>
          <w:sz w:val="24"/>
          <w:rtl/>
        </w:rPr>
        <w:t xml:space="preserve"> במעורבות זרחן אורגני </w:t>
      </w:r>
      <w:r w:rsidRPr="008E2F5C">
        <w:rPr>
          <w:rFonts w:ascii="Times New Roman" w:eastAsia="Calibri" w:hAnsi="Times New Roman" w:cs="David"/>
          <w:sz w:val="24"/>
          <w:rtl/>
        </w:rPr>
        <w:t xml:space="preserve">הטיפול בנפגע בן </w:t>
      </w:r>
      <w:r w:rsidR="00D76576" w:rsidRPr="008E2F5C">
        <w:rPr>
          <w:rFonts w:ascii="Times New Roman" w:eastAsia="Calibri" w:hAnsi="Times New Roman" w:cs="David" w:hint="cs"/>
          <w:sz w:val="24"/>
          <w:rtl/>
        </w:rPr>
        <w:t>8</w:t>
      </w:r>
      <w:r w:rsidRPr="008E2F5C">
        <w:rPr>
          <w:rFonts w:ascii="Times New Roman" w:eastAsia="Calibri" w:hAnsi="Times New Roman" w:cs="David"/>
          <w:sz w:val="24"/>
          <w:rtl/>
        </w:rPr>
        <w:t xml:space="preserve"> מתהלך, וסובל מסימני חשיפה הוא:</w:t>
      </w:r>
    </w:p>
    <w:p w:rsidR="0012301D" w:rsidRPr="00307009" w:rsidRDefault="0012301D" w:rsidP="00C57982">
      <w:pPr>
        <w:numPr>
          <w:ilvl w:val="0"/>
          <w:numId w:val="25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מזרק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307009">
        <w:rPr>
          <w:rFonts w:ascii="Times New Roman" w:eastAsia="Calibri" w:hAnsi="Times New Roman" w:cs="David"/>
          <w:sz w:val="24"/>
        </w:rPr>
        <w:t>2mg</w:t>
      </w:r>
    </w:p>
    <w:p w:rsidR="0012301D" w:rsidRPr="00307009" w:rsidRDefault="0012301D" w:rsidP="00C57982">
      <w:pPr>
        <w:numPr>
          <w:ilvl w:val="0"/>
          <w:numId w:val="25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מזרק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/>
          <w:sz w:val="24"/>
          <w:rtl/>
        </w:rPr>
        <w:t>1</w:t>
      </w:r>
    </w:p>
    <w:p w:rsidR="0012301D" w:rsidRPr="00307009" w:rsidRDefault="0012301D" w:rsidP="00C57982">
      <w:pPr>
        <w:numPr>
          <w:ilvl w:val="0"/>
          <w:numId w:val="25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/>
          <w:sz w:val="24"/>
          <w:rtl/>
        </w:rPr>
        <w:t>2</w:t>
      </w:r>
    </w:p>
    <w:p w:rsidR="0012301D" w:rsidRPr="00307009" w:rsidRDefault="0012301D" w:rsidP="00C57982">
      <w:pPr>
        <w:numPr>
          <w:ilvl w:val="0"/>
          <w:numId w:val="25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0.5 </w:t>
      </w:r>
    </w:p>
    <w:p w:rsidR="0012301D" w:rsidRPr="00307009" w:rsidRDefault="0012301D" w:rsidP="00C57982">
      <w:pPr>
        <w:numPr>
          <w:ilvl w:val="0"/>
          <w:numId w:val="25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 מהלך אינו זקוק לטיפול במזרק </w:t>
      </w:r>
      <w:r w:rsidRPr="00307009">
        <w:rPr>
          <w:rFonts w:ascii="Times New Roman" w:eastAsia="Calibri" w:hAnsi="Times New Roman" w:cs="David" w:hint="cs"/>
          <w:sz w:val="24"/>
        </w:rPr>
        <w:t>TA</w:t>
      </w:r>
    </w:p>
    <w:p w:rsidR="0012301D" w:rsidRPr="00307009" w:rsidRDefault="0012301D" w:rsidP="00C57982">
      <w:p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לאחר הכרזה על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אט"ה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במעורבות זרחן אורגני   הטיפול בנפגעת בת </w:t>
      </w:r>
      <w:r w:rsidRPr="008E2F5C">
        <w:rPr>
          <w:rFonts w:ascii="Times New Roman" w:eastAsia="Calibri" w:hAnsi="Times New Roman" w:cs="David"/>
          <w:sz w:val="24"/>
          <w:rtl/>
        </w:rPr>
        <w:t xml:space="preserve">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39 </w:t>
      </w:r>
      <w:r w:rsidRPr="008E2F5C">
        <w:rPr>
          <w:rFonts w:ascii="Times New Roman" w:eastAsia="Calibri" w:hAnsi="Times New Roman" w:cs="David"/>
          <w:sz w:val="24"/>
          <w:rtl/>
        </w:rPr>
        <w:t xml:space="preserve"> </w:t>
      </w:r>
      <w:r w:rsidRPr="008E2F5C">
        <w:rPr>
          <w:rFonts w:ascii="Times New Roman" w:eastAsia="Calibri" w:hAnsi="Times New Roman" w:cs="David" w:hint="cs"/>
          <w:sz w:val="24"/>
          <w:rtl/>
        </w:rPr>
        <w:t>שוכבת</w:t>
      </w:r>
      <w:r w:rsidRPr="008E2F5C">
        <w:rPr>
          <w:rFonts w:ascii="Times New Roman" w:eastAsia="Calibri" w:hAnsi="Times New Roman" w:cs="David"/>
          <w:sz w:val="24"/>
          <w:rtl/>
        </w:rPr>
        <w:t>, וסובל</w:t>
      </w:r>
      <w:r w:rsidRPr="008E2F5C">
        <w:rPr>
          <w:rFonts w:ascii="Times New Roman" w:eastAsia="Calibri" w:hAnsi="Times New Roman" w:cs="David" w:hint="cs"/>
          <w:sz w:val="24"/>
          <w:rtl/>
        </w:rPr>
        <w:t>ת</w:t>
      </w:r>
      <w:r w:rsidRPr="008E2F5C">
        <w:rPr>
          <w:rFonts w:ascii="Times New Roman" w:eastAsia="Calibri" w:hAnsi="Times New Roman" w:cs="David"/>
          <w:sz w:val="24"/>
          <w:rtl/>
        </w:rPr>
        <w:t xml:space="preserve"> </w:t>
      </w:r>
      <w:r w:rsidR="008E2F5C" w:rsidRPr="008E2F5C">
        <w:rPr>
          <w:rFonts w:ascii="Times New Roman" w:eastAsia="Calibri" w:hAnsi="Times New Roman" w:cs="David" w:hint="cs"/>
          <w:sz w:val="24"/>
          <w:rtl/>
        </w:rPr>
        <w:t>מהפרשות רבות והתכווצויות</w:t>
      </w:r>
      <w:r w:rsidRPr="008E2F5C">
        <w:rPr>
          <w:rFonts w:ascii="Times New Roman" w:eastAsia="Calibri" w:hAnsi="Times New Roman" w:cs="David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40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מזרק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אחד של </w:t>
      </w:r>
      <w:r w:rsidRPr="00307009">
        <w:rPr>
          <w:rFonts w:ascii="Times New Roman" w:eastAsia="Calibri" w:hAnsi="Times New Roman" w:cs="David"/>
          <w:sz w:val="24"/>
        </w:rPr>
        <w:t>2mg</w:t>
      </w:r>
    </w:p>
    <w:p w:rsidR="0012301D" w:rsidRPr="00307009" w:rsidRDefault="0012301D" w:rsidP="00C57982">
      <w:pPr>
        <w:numPr>
          <w:ilvl w:val="0"/>
          <w:numId w:val="40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שני </w:t>
      </w:r>
      <w:r w:rsidRPr="00307009">
        <w:rPr>
          <w:rFonts w:ascii="Times New Roman" w:eastAsia="Calibri" w:hAnsi="Times New Roman" w:cs="David"/>
          <w:sz w:val="24"/>
          <w:rtl/>
        </w:rPr>
        <w:t xml:space="preserve">מזרק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/>
          <w:sz w:val="24"/>
          <w:rtl/>
        </w:rPr>
        <w:t>1</w:t>
      </w:r>
    </w:p>
    <w:p w:rsidR="0012301D" w:rsidRPr="00307009" w:rsidRDefault="0012301D" w:rsidP="00C57982">
      <w:pPr>
        <w:numPr>
          <w:ilvl w:val="0"/>
          <w:numId w:val="40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/>
          <w:sz w:val="24"/>
          <w:rtl/>
        </w:rPr>
        <w:t>2</w:t>
      </w:r>
    </w:p>
    <w:p w:rsidR="0012301D" w:rsidRPr="00307009" w:rsidRDefault="0012301D" w:rsidP="00C57982">
      <w:pPr>
        <w:numPr>
          <w:ilvl w:val="0"/>
          <w:numId w:val="40"/>
        </w:numPr>
        <w:bidi/>
        <w:spacing w:after="0"/>
        <w:jc w:val="both"/>
        <w:rPr>
          <w:rFonts w:ascii="Times New Roman" w:eastAsia="Calibri" w:hAnsi="Times New Roman" w:cs="David"/>
          <w:sz w:val="24"/>
          <w:u w:val="single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שני מזרקי </w:t>
      </w:r>
      <w:r w:rsidRPr="00307009">
        <w:rPr>
          <w:rFonts w:ascii="Times New Roman" w:eastAsia="Calibri" w:hAnsi="Times New Roman" w:cs="David"/>
          <w:sz w:val="24"/>
        </w:rPr>
        <w:t>TA</w:t>
      </w:r>
      <w:r w:rsidRPr="00307009">
        <w:rPr>
          <w:rFonts w:ascii="Times New Roman" w:eastAsia="Calibri" w:hAnsi="Times New Roman" w:cs="David"/>
          <w:sz w:val="24"/>
          <w:rtl/>
        </w:rPr>
        <w:t xml:space="preserve"> של </w:t>
      </w:r>
      <w:r w:rsidRPr="00307009">
        <w:rPr>
          <w:rFonts w:ascii="Times New Roman" w:eastAsia="Calibri" w:hAnsi="Times New Roman" w:cs="David"/>
          <w:sz w:val="24"/>
        </w:rPr>
        <w:t>mg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0.5 </w:t>
      </w:r>
    </w:p>
    <w:p w:rsidR="0012301D" w:rsidRPr="00307009" w:rsidRDefault="0012301D" w:rsidP="00C57982">
      <w:pPr>
        <w:numPr>
          <w:ilvl w:val="0"/>
          <w:numId w:val="40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 שוכב אינו זקוק לטיפול במזרק </w:t>
      </w:r>
      <w:r w:rsidRPr="00307009">
        <w:rPr>
          <w:rFonts w:ascii="Times New Roman" w:eastAsia="Calibri" w:hAnsi="Times New Roman" w:cs="David" w:hint="cs"/>
          <w:sz w:val="24"/>
        </w:rPr>
        <w:t>TA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אלא רק לאטרופין </w:t>
      </w:r>
    </w:p>
    <w:p w:rsidR="0012301D" w:rsidRPr="00307009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12301D" w:rsidRPr="008E2F5C" w:rsidRDefault="0012301D" w:rsidP="00C57982">
      <w:pPr>
        <w:numPr>
          <w:ilvl w:val="0"/>
          <w:numId w:val="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b/>
          <w:bCs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צוות האמבולנס בראשותך נקרא לאירוע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חומ"ס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במפעל  המבצע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סטרילזציה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באמצעות </w:t>
      </w:r>
      <w:r w:rsidR="00930E91" w:rsidRPr="008E2F5C">
        <w:rPr>
          <w:rFonts w:ascii="Times New Roman" w:eastAsia="Calibri" w:hAnsi="Times New Roman" w:cs="David" w:hint="cs"/>
          <w:sz w:val="24"/>
          <w:rtl/>
        </w:rPr>
        <w:t xml:space="preserve">חומר 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קורן ( רדיואקטיבי) </w:t>
      </w:r>
      <w:r w:rsidRPr="008E2F5C">
        <w:rPr>
          <w:rFonts w:ascii="Times New Roman" w:eastAsia="Calibri" w:hAnsi="Times New Roman" w:cs="David"/>
          <w:sz w:val="24"/>
          <w:rtl/>
        </w:rPr>
        <w:t>–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נמסר על נפגע בודד שככול הנראה נפגע מפיצוץ בחדר  בו קיימים </w:t>
      </w:r>
      <w:r w:rsidR="00930E91" w:rsidRPr="008E2F5C">
        <w:rPr>
          <w:rFonts w:ascii="Times New Roman" w:eastAsia="Calibri" w:hAnsi="Times New Roman" w:cs="David" w:hint="cs"/>
          <w:sz w:val="24"/>
          <w:rtl/>
        </w:rPr>
        <w:t>חומרים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קורנים  (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רדיואקטיביים)-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סמן א</w:t>
      </w:r>
      <w:r w:rsidR="008E2F5C" w:rsidRPr="008E2F5C">
        <w:rPr>
          <w:rFonts w:ascii="Times New Roman" w:eastAsia="Calibri" w:hAnsi="Times New Roman" w:cs="David" w:hint="cs"/>
          <w:b/>
          <w:bCs/>
          <w:sz w:val="24"/>
          <w:rtl/>
        </w:rPr>
        <w:t>ת במשפט הנכון ביותר לגבי  הנפגע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3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הטיפול בנזקי קרינה קודם  תמיד לטיפול בטראומה</w:t>
      </w:r>
    </w:p>
    <w:p w:rsidR="0012301D" w:rsidRPr="00307009" w:rsidRDefault="0012301D" w:rsidP="00566832">
      <w:pPr>
        <w:numPr>
          <w:ilvl w:val="0"/>
          <w:numId w:val="3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הטיפול בטראומה קודם תמיד לטיפול בנזקי הקרינה</w:t>
      </w:r>
    </w:p>
    <w:p w:rsidR="0012301D" w:rsidRPr="00307009" w:rsidRDefault="0012301D" w:rsidP="00C57982">
      <w:pPr>
        <w:numPr>
          <w:ilvl w:val="0"/>
          <w:numId w:val="3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היות שאין מה לעשות בהיבטי קרינה לנפגע יש לטפל רק בטראומה</w:t>
      </w:r>
    </w:p>
    <w:p w:rsidR="0012301D" w:rsidRPr="00307009" w:rsidRDefault="008E2F5C" w:rsidP="00C57982">
      <w:pPr>
        <w:numPr>
          <w:ilvl w:val="0"/>
          <w:numId w:val="3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>
        <w:rPr>
          <w:rFonts w:ascii="Times New Roman" w:eastAsia="Calibri" w:hAnsi="Times New Roman" w:cs="David" w:hint="cs"/>
          <w:sz w:val="24"/>
          <w:rtl/>
        </w:rPr>
        <w:t>אין חשיבות לסדר הטיפול</w:t>
      </w:r>
    </w:p>
    <w:p w:rsidR="0012301D" w:rsidRPr="00307009" w:rsidRDefault="0012301D" w:rsidP="00C57982">
      <w:pPr>
        <w:numPr>
          <w:ilvl w:val="0"/>
          <w:numId w:val="31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הטיפול בטראומה קודם אולם  בכל מקרה יש לפנות את הנפגע לבי"ח ייעודי  לטיפול בנפגעי קרינה</w:t>
      </w:r>
    </w:p>
    <w:p w:rsidR="0012301D" w:rsidRPr="00307009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C04D52" w:rsidRDefault="0012301D" w:rsidP="00C57982">
      <w:pPr>
        <w:numPr>
          <w:ilvl w:val="0"/>
          <w:numId w:val="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C04D52">
        <w:rPr>
          <w:rFonts w:ascii="Times New Roman" w:eastAsia="Calibri" w:hAnsi="Times New Roman" w:cs="David" w:hint="cs"/>
          <w:sz w:val="24"/>
          <w:rtl/>
        </w:rPr>
        <w:t>באירוע  בו מעורב שדה קרינה רדיו אקטיבי עקרונות המיגון מתבססים על:</w:t>
      </w:r>
    </w:p>
    <w:p w:rsidR="0012301D" w:rsidRPr="00307009" w:rsidRDefault="0012301D" w:rsidP="00C57982">
      <w:pPr>
        <w:numPr>
          <w:ilvl w:val="0"/>
          <w:numId w:val="4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ברמת </w:t>
      </w:r>
      <w:r w:rsidRPr="00307009">
        <w:rPr>
          <w:rFonts w:ascii="Times New Roman" w:eastAsia="Calibri" w:hAnsi="Times New Roman" w:cs="David"/>
          <w:sz w:val="24"/>
        </w:rPr>
        <w:t xml:space="preserve">LEVEL C </w:t>
      </w:r>
    </w:p>
    <w:p w:rsidR="0012301D" w:rsidRPr="00307009" w:rsidRDefault="0012301D" w:rsidP="00C57982">
      <w:pPr>
        <w:numPr>
          <w:ilvl w:val="0"/>
          <w:numId w:val="4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במסכת </w:t>
      </w:r>
      <w:r w:rsidRPr="00307009">
        <w:rPr>
          <w:rFonts w:ascii="Times New Roman" w:eastAsia="Calibri" w:hAnsi="Times New Roman" w:cs="David"/>
          <w:sz w:val="24"/>
        </w:rPr>
        <w:t>N</w:t>
      </w:r>
      <w:r w:rsidRPr="00307009">
        <w:rPr>
          <w:rFonts w:ascii="Times New Roman" w:eastAsia="Calibri" w:hAnsi="Times New Roman" w:cs="David" w:hint="cs"/>
          <w:sz w:val="24"/>
          <w:rtl/>
        </w:rPr>
        <w:t>95 , חלוק, כפפות וכיסויי נעליים ( ערכת מיגון נגיפית)</w:t>
      </w:r>
    </w:p>
    <w:p w:rsidR="0012301D" w:rsidRPr="00307009" w:rsidRDefault="0012301D" w:rsidP="00C57982">
      <w:pPr>
        <w:numPr>
          <w:ilvl w:val="0"/>
          <w:numId w:val="4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מיגון ברמת </w:t>
      </w:r>
      <w:r w:rsidRPr="00307009">
        <w:rPr>
          <w:rFonts w:ascii="Times New Roman" w:eastAsia="Calibri" w:hAnsi="Times New Roman" w:cs="David"/>
          <w:sz w:val="24"/>
        </w:rPr>
        <w:t>LEVEL A</w:t>
      </w:r>
    </w:p>
    <w:p w:rsidR="0012301D" w:rsidRPr="00307009" w:rsidRDefault="0012301D" w:rsidP="00C57982">
      <w:pPr>
        <w:numPr>
          <w:ilvl w:val="0"/>
          <w:numId w:val="4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מרחק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מירבי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מהמקור, צמצום זמן השהיי</w:t>
      </w:r>
      <w:r w:rsidR="008E2F5C">
        <w:rPr>
          <w:rFonts w:ascii="Times New Roman" w:eastAsia="Calibri" w:hAnsi="Times New Roman" w:cs="David" w:hint="cs"/>
          <w:sz w:val="24"/>
          <w:rtl/>
        </w:rPr>
        <w:t>ה למינימום הנדרש וחסימה פיסית (</w:t>
      </w:r>
      <w:r w:rsidRPr="00307009">
        <w:rPr>
          <w:rFonts w:ascii="Times New Roman" w:eastAsia="Calibri" w:hAnsi="Times New Roman" w:cs="David" w:hint="cs"/>
          <w:sz w:val="24"/>
          <w:rtl/>
        </w:rPr>
        <w:t>עופרת, בטון)</w:t>
      </w:r>
    </w:p>
    <w:p w:rsidR="0012301D" w:rsidRPr="00307009" w:rsidRDefault="0012301D" w:rsidP="00C57982">
      <w:pPr>
        <w:numPr>
          <w:ilvl w:val="0"/>
          <w:numId w:val="43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אין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אפשרות להתגונן מפני שדה קרינה</w:t>
      </w:r>
    </w:p>
    <w:p w:rsidR="002B73EC" w:rsidRDefault="002B73EC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lastRenderedPageBreak/>
        <w:t xml:space="preserve">רמת המיגון  של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צוותי מד"א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 בזירת פיצוץ של "פצצה מלוכלכת"  הוא:  </w:t>
      </w:r>
    </w:p>
    <w:p w:rsidR="0012301D" w:rsidRPr="00307009" w:rsidRDefault="0012301D" w:rsidP="00C57982">
      <w:pPr>
        <w:numPr>
          <w:ilvl w:val="0"/>
          <w:numId w:val="3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ערכת מלט"ק </w:t>
      </w:r>
      <w:r w:rsidRPr="00307009">
        <w:rPr>
          <w:rFonts w:ascii="Times New Roman" w:eastAsia="Calibri" w:hAnsi="Times New Roman" w:cs="David"/>
          <w:sz w:val="24"/>
        </w:rPr>
        <w:t>LEVEL C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לצוותים הפועלים בתוך המב"ר/אזור חם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לאחר הפשטה  של הנפגעים מיגון אוניברסלי בדגש  על הגנת דרכי הנשימה. </w:t>
      </w:r>
    </w:p>
    <w:p w:rsidR="0012301D" w:rsidRPr="00307009" w:rsidRDefault="0012301D" w:rsidP="00C57982">
      <w:pPr>
        <w:numPr>
          <w:ilvl w:val="0"/>
          <w:numId w:val="3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/>
          <w:sz w:val="24"/>
        </w:rPr>
        <w:t>LEVEL A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בלבד</w:t>
      </w:r>
    </w:p>
    <w:p w:rsidR="0012301D" w:rsidRPr="00307009" w:rsidRDefault="0012301D" w:rsidP="00C57982">
      <w:pPr>
        <w:numPr>
          <w:ilvl w:val="0"/>
          <w:numId w:val="3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היות שמדובר בשדה קרינה אין צורך במיגון היות שהנפגעים אינם מסכנים את הצוות המטפל</w:t>
      </w:r>
    </w:p>
    <w:p w:rsidR="0012301D" w:rsidRPr="00307009" w:rsidRDefault="0012301D" w:rsidP="00C57982">
      <w:pPr>
        <w:numPr>
          <w:ilvl w:val="0"/>
          <w:numId w:val="3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אין צורך במיגון</w:t>
      </w:r>
    </w:p>
    <w:p w:rsidR="00047981" w:rsidRDefault="0012301D" w:rsidP="00047981">
      <w:pPr>
        <w:numPr>
          <w:ilvl w:val="0"/>
          <w:numId w:val="34"/>
        </w:num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היות שיכולת החלקיקים לחדוד מבעד לעור קטנה מספיק להתמגן במסכת פה אף</w:t>
      </w:r>
      <w:r w:rsidR="00D76576" w:rsidRPr="00307009">
        <w:rPr>
          <w:rFonts w:ascii="Times New Roman" w:eastAsia="Calibri" w:hAnsi="Times New Roman" w:cs="David" w:hint="cs"/>
          <w:sz w:val="24"/>
          <w:rtl/>
        </w:rPr>
        <w:t xml:space="preserve"> ו</w:t>
      </w:r>
      <w:r w:rsidR="008E2F5C">
        <w:rPr>
          <w:rFonts w:ascii="Times New Roman" w:eastAsia="Calibri" w:hAnsi="Times New Roman" w:cs="David" w:hint="cs"/>
          <w:sz w:val="24"/>
          <w:rtl/>
        </w:rPr>
        <w:t>כפפות</w:t>
      </w:r>
    </w:p>
    <w:p w:rsidR="00047981" w:rsidRPr="00047981" w:rsidRDefault="00047981" w:rsidP="00047981">
      <w:pPr>
        <w:tabs>
          <w:tab w:val="left" w:pos="651"/>
        </w:tabs>
        <w:bidi/>
        <w:spacing w:after="0"/>
        <w:ind w:left="1080"/>
        <w:contextualSpacing/>
        <w:rPr>
          <w:rFonts w:ascii="Times New Roman" w:eastAsia="Calibri" w:hAnsi="Times New Roman" w:cs="David"/>
          <w:sz w:val="24"/>
        </w:rPr>
      </w:pPr>
    </w:p>
    <w:p w:rsidR="004904E2" w:rsidRPr="008E2F5C" w:rsidRDefault="004904E2" w:rsidP="00C57982">
      <w:pPr>
        <w:pStyle w:val="a9"/>
        <w:numPr>
          <w:ilvl w:val="0"/>
          <w:numId w:val="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8E2F5C">
        <w:rPr>
          <w:rFonts w:ascii="Times New Roman" w:hAnsi="Times New Roman" w:cs="David" w:hint="eastAsia"/>
          <w:sz w:val="24"/>
          <w:szCs w:val="24"/>
          <w:rtl/>
        </w:rPr>
        <w:t>תוצאות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רעידת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האדמה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מושפעים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ממספר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גורמים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.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מהו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הגורם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העיקרי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עליו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יכול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האדם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להשפיע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על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מנת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להקטין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את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הקיף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הפגיעה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בנפש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ולשפר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את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מהירות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ההתאוששות</w:t>
      </w:r>
      <w:r w:rsidRPr="008E2F5C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8E2F5C">
        <w:rPr>
          <w:rFonts w:ascii="Times New Roman" w:hAnsi="Times New Roman" w:cs="David" w:hint="eastAsia"/>
          <w:sz w:val="24"/>
          <w:szCs w:val="24"/>
          <w:rtl/>
        </w:rPr>
        <w:t>מהאסון</w:t>
      </w:r>
      <w:r w:rsidRPr="008E2F5C">
        <w:rPr>
          <w:rFonts w:ascii="Times New Roman" w:hAnsi="Times New Roman" w:cs="David"/>
          <w:sz w:val="24"/>
          <w:szCs w:val="24"/>
          <w:rtl/>
        </w:rPr>
        <w:t>.</w:t>
      </w:r>
    </w:p>
    <w:p w:rsidR="004904E2" w:rsidRPr="00307009" w:rsidRDefault="004904E2" w:rsidP="00C57982">
      <w:pPr>
        <w:pStyle w:val="a9"/>
        <w:numPr>
          <w:ilvl w:val="0"/>
          <w:numId w:val="5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eastAsia"/>
          <w:sz w:val="24"/>
          <w:szCs w:val="24"/>
          <w:rtl/>
        </w:rPr>
        <w:t>עוצמת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רעידת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האדמה</w:t>
      </w:r>
    </w:p>
    <w:p w:rsidR="004904E2" w:rsidRPr="00307009" w:rsidRDefault="004904E2" w:rsidP="00C57982">
      <w:pPr>
        <w:pStyle w:val="a9"/>
        <w:numPr>
          <w:ilvl w:val="0"/>
          <w:numId w:val="5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eastAsia"/>
          <w:sz w:val="24"/>
          <w:szCs w:val="24"/>
          <w:rtl/>
        </w:rPr>
        <w:t>סוג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הקרקע</w:t>
      </w:r>
    </w:p>
    <w:p w:rsidR="004904E2" w:rsidRPr="00307009" w:rsidRDefault="004904E2" w:rsidP="00C57982">
      <w:pPr>
        <w:pStyle w:val="a9"/>
        <w:numPr>
          <w:ilvl w:val="0"/>
          <w:numId w:val="5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eastAsia"/>
          <w:sz w:val="24"/>
          <w:szCs w:val="24"/>
          <w:rtl/>
        </w:rPr>
        <w:t>קירבה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למוקד</w:t>
      </w:r>
    </w:p>
    <w:p w:rsidR="004904E2" w:rsidRPr="00307009" w:rsidRDefault="004904E2" w:rsidP="00C57982">
      <w:pPr>
        <w:pStyle w:val="a9"/>
        <w:numPr>
          <w:ilvl w:val="0"/>
          <w:numId w:val="5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eastAsia"/>
          <w:sz w:val="24"/>
          <w:szCs w:val="24"/>
          <w:rtl/>
        </w:rPr>
        <w:t>מוכנות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אישית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ומשפחתית</w:t>
      </w:r>
    </w:p>
    <w:p w:rsidR="004904E2" w:rsidRPr="00307009" w:rsidRDefault="008E2F5C" w:rsidP="00C57982">
      <w:pPr>
        <w:pStyle w:val="a9"/>
        <w:numPr>
          <w:ilvl w:val="0"/>
          <w:numId w:val="55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>
        <w:rPr>
          <w:rFonts w:ascii="Times New Roman" w:hAnsi="Times New Roman" w:cs="David" w:hint="cs"/>
          <w:sz w:val="24"/>
          <w:szCs w:val="24"/>
          <w:rtl/>
        </w:rPr>
        <w:t>בנייה ע"פ התקן</w:t>
      </w:r>
    </w:p>
    <w:p w:rsidR="004904E2" w:rsidRPr="00307009" w:rsidRDefault="004904E2" w:rsidP="00C57982">
      <w:pPr>
        <w:pStyle w:val="a9"/>
        <w:spacing w:after="0" w:line="240" w:lineRule="auto"/>
        <w:ind w:left="360"/>
        <w:rPr>
          <w:rFonts w:ascii="Times New Roman" w:hAnsi="Times New Roman" w:cs="David"/>
          <w:sz w:val="24"/>
          <w:szCs w:val="24"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/>
          <w:sz w:val="24"/>
          <w:rtl/>
        </w:rPr>
        <w:t xml:space="preserve">אדם שנימצא </w:t>
      </w:r>
      <w:r w:rsidRPr="008E2F5C">
        <w:rPr>
          <w:rFonts w:ascii="Times New Roman" w:eastAsia="Calibri" w:hAnsi="Times New Roman" w:cs="David"/>
          <w:b/>
          <w:bCs/>
          <w:sz w:val="24"/>
          <w:rtl/>
        </w:rPr>
        <w:t>בביתו</w:t>
      </w:r>
      <w:r w:rsidR="008E2F5C">
        <w:rPr>
          <w:rFonts w:ascii="Times New Roman" w:eastAsia="Calibri" w:hAnsi="Times New Roman" w:cs="David"/>
          <w:sz w:val="24"/>
          <w:rtl/>
        </w:rPr>
        <w:t xml:space="preserve"> עם תחילת רעידת אדמה צריך (</w:t>
      </w:r>
      <w:r w:rsidRPr="008E2F5C">
        <w:rPr>
          <w:rFonts w:ascii="Times New Roman" w:eastAsia="Calibri" w:hAnsi="Times New Roman" w:cs="David"/>
          <w:sz w:val="24"/>
          <w:rtl/>
        </w:rPr>
        <w:t>בעדיפות הגבוהה ביות</w:t>
      </w:r>
      <w:r w:rsidR="008E2F5C">
        <w:rPr>
          <w:rFonts w:ascii="Times New Roman" w:eastAsia="Calibri" w:hAnsi="Times New Roman" w:cs="David"/>
          <w:sz w:val="24"/>
          <w:rtl/>
        </w:rPr>
        <w:t>ר</w:t>
      </w:r>
      <w:r w:rsidRPr="008E2F5C">
        <w:rPr>
          <w:rFonts w:ascii="Times New Roman" w:eastAsia="Calibri" w:hAnsi="Times New Roman" w:cs="David"/>
          <w:sz w:val="24"/>
          <w:rtl/>
        </w:rPr>
        <w:t>):</w:t>
      </w:r>
    </w:p>
    <w:p w:rsidR="0012301D" w:rsidRPr="00307009" w:rsidRDefault="0012301D" w:rsidP="00C57982">
      <w:pPr>
        <w:numPr>
          <w:ilvl w:val="0"/>
          <w:numId w:val="3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לצאת</w:t>
      </w:r>
      <w:r w:rsidR="00504A43" w:rsidRPr="00307009">
        <w:rPr>
          <w:rFonts w:ascii="Times New Roman" w:eastAsia="Calibri" w:hAnsi="Times New Roman" w:cs="David"/>
          <w:sz w:val="24"/>
          <w:rtl/>
        </w:rPr>
        <w:t xml:space="preserve"> לשטח פתוח או להיכנס למרחב מוגן</w:t>
      </w:r>
    </w:p>
    <w:p w:rsidR="0012301D" w:rsidRPr="00307009" w:rsidRDefault="0012301D" w:rsidP="00C57982">
      <w:pPr>
        <w:numPr>
          <w:ilvl w:val="0"/>
          <w:numId w:val="3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להתחבא מתחת למשקוף</w:t>
      </w:r>
    </w:p>
    <w:p w:rsidR="0012301D" w:rsidRPr="00307009" w:rsidRDefault="0012301D" w:rsidP="00C57982">
      <w:pPr>
        <w:numPr>
          <w:ilvl w:val="0"/>
          <w:numId w:val="3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לעלות לגג</w:t>
      </w:r>
    </w:p>
    <w:p w:rsidR="0012301D" w:rsidRPr="00307009" w:rsidRDefault="0012301D" w:rsidP="00C57982">
      <w:pPr>
        <w:numPr>
          <w:ilvl w:val="0"/>
          <w:numId w:val="3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להישאר בבית כי החשש העיקרי ברעידת אדמה הינו ההיפגעות מחפצים נופלים</w:t>
      </w:r>
    </w:p>
    <w:p w:rsidR="0012301D" w:rsidRPr="00307009" w:rsidRDefault="0012301D" w:rsidP="00C57982">
      <w:pPr>
        <w:numPr>
          <w:ilvl w:val="0"/>
          <w:numId w:val="36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להתחב</w:t>
      </w:r>
      <w:r w:rsidRPr="00307009">
        <w:rPr>
          <w:rFonts w:ascii="Times New Roman" w:eastAsia="Calibri" w:hAnsi="Times New Roman" w:cs="David" w:hint="cs"/>
          <w:sz w:val="24"/>
          <w:rtl/>
        </w:rPr>
        <w:t>א</w:t>
      </w:r>
      <w:r w:rsidRPr="00307009">
        <w:rPr>
          <w:rFonts w:ascii="Times New Roman" w:eastAsia="Calibri" w:hAnsi="Times New Roman" w:cs="David"/>
          <w:sz w:val="24"/>
          <w:rtl/>
        </w:rPr>
        <w:t xml:space="preserve"> מתחת לשולחן</w:t>
      </w:r>
    </w:p>
    <w:p w:rsidR="0012301D" w:rsidRPr="00307009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504A43" w:rsidP="00C57982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>הנך</w:t>
      </w:r>
      <w:r w:rsidR="0012301D" w:rsidRPr="008E2F5C">
        <w:rPr>
          <w:rFonts w:ascii="Times New Roman" w:eastAsia="Calibri" w:hAnsi="Times New Roman" w:cs="David"/>
          <w:sz w:val="24"/>
          <w:rtl/>
        </w:rPr>
        <w:t xml:space="preserve"> איש צוות באמבולנס לבן שהגיע לאזור הרס עם כמה עשרות נפגע</w:t>
      </w:r>
      <w:r w:rsidR="008E2F5C">
        <w:rPr>
          <w:rFonts w:ascii="Times New Roman" w:eastAsia="Calibri" w:hAnsi="Times New Roman" w:cs="David"/>
          <w:sz w:val="24"/>
          <w:rtl/>
        </w:rPr>
        <w:t>ים כיצד תנהג (אין קשר עם המוקד</w:t>
      </w:r>
      <w:r w:rsidR="0012301D" w:rsidRPr="008E2F5C">
        <w:rPr>
          <w:rFonts w:ascii="Times New Roman" w:eastAsia="Calibri" w:hAnsi="Times New Roman" w:cs="David"/>
          <w:sz w:val="24"/>
          <w:rtl/>
        </w:rPr>
        <w:t>)?</w:t>
      </w:r>
    </w:p>
    <w:p w:rsidR="0012301D" w:rsidRPr="00307009" w:rsidRDefault="00504A43" w:rsidP="00C57982">
      <w:pPr>
        <w:numPr>
          <w:ilvl w:val="0"/>
          <w:numId w:val="3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אמיין וא</w:t>
      </w:r>
      <w:r w:rsidRPr="00307009">
        <w:rPr>
          <w:rFonts w:ascii="Times New Roman" w:eastAsia="Calibri" w:hAnsi="Times New Roman" w:cs="David"/>
          <w:sz w:val="24"/>
          <w:rtl/>
        </w:rPr>
        <w:t>ט</w:t>
      </w:r>
      <w:r w:rsidRPr="00307009">
        <w:rPr>
          <w:rFonts w:ascii="Times New Roman" w:eastAsia="Calibri" w:hAnsi="Times New Roman" w:cs="David" w:hint="cs"/>
          <w:sz w:val="24"/>
          <w:rtl/>
        </w:rPr>
        <w:t>פ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ל בפצועים ברי הצלה זמנים לטיפול ופינוי , פינוי בהתאם לקדימויות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כולל פינוי נפגעים דחופים </w:t>
      </w:r>
      <w:r w:rsidR="0012301D" w:rsidRPr="00307009">
        <w:rPr>
          <w:rFonts w:ascii="Times New Roman" w:eastAsia="Calibri" w:hAnsi="Times New Roman" w:cs="David"/>
          <w:sz w:val="24"/>
          <w:rtl/>
        </w:rPr>
        <w:t xml:space="preserve"> באמצעים מאולתרים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ורכבים לא ייעודיים</w:t>
      </w:r>
    </w:p>
    <w:p w:rsidR="0012301D" w:rsidRPr="00307009" w:rsidRDefault="0012301D" w:rsidP="00C57982">
      <w:pPr>
        <w:numPr>
          <w:ilvl w:val="0"/>
          <w:numId w:val="3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עולה על אתר ההרס הקרוב אליי ביותר ומתחיל למיין את הלכודים. הפצועי</w:t>
      </w:r>
      <w:r w:rsidR="008E2F5C">
        <w:rPr>
          <w:rFonts w:ascii="Times New Roman" w:eastAsia="Calibri" w:hAnsi="Times New Roman" w:cs="David"/>
          <w:sz w:val="24"/>
          <w:rtl/>
        </w:rPr>
        <w:t>ם הלא לכודים יסתדרו בכוחות עצמם</w:t>
      </w:r>
    </w:p>
    <w:p w:rsidR="0012301D" w:rsidRPr="00307009" w:rsidRDefault="0012301D" w:rsidP="00C57982">
      <w:pPr>
        <w:numPr>
          <w:ilvl w:val="0"/>
          <w:numId w:val="3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מחכה עד לצבירת כוחות רפואה ורק אז תחיל לטפל</w:t>
      </w:r>
    </w:p>
    <w:p w:rsidR="0012301D" w:rsidRPr="00307009" w:rsidRDefault="0012301D" w:rsidP="00C57982">
      <w:pPr>
        <w:numPr>
          <w:ilvl w:val="0"/>
          <w:numId w:val="3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מקים אתר טיפול</w:t>
      </w:r>
      <w:r w:rsidR="00504A43" w:rsidRPr="00307009">
        <w:rPr>
          <w:rFonts w:ascii="Times New Roman" w:eastAsia="Calibri" w:hAnsi="Times New Roman" w:cs="David" w:hint="cs"/>
          <w:sz w:val="24"/>
          <w:rtl/>
        </w:rPr>
        <w:t xml:space="preserve"> ע"ב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הציוד </w:t>
      </w:r>
      <w:r w:rsidR="00504A43" w:rsidRPr="00307009">
        <w:rPr>
          <w:rFonts w:ascii="Times New Roman" w:eastAsia="Calibri" w:hAnsi="Times New Roman" w:cs="David" w:hint="cs"/>
          <w:sz w:val="24"/>
          <w:rtl/>
        </w:rPr>
        <w:t>הנמצא ב</w:t>
      </w:r>
      <w:r w:rsidRPr="00307009">
        <w:rPr>
          <w:rFonts w:ascii="Times New Roman" w:eastAsia="Calibri" w:hAnsi="Times New Roman" w:cs="David"/>
          <w:sz w:val="24"/>
          <w:rtl/>
        </w:rPr>
        <w:t xml:space="preserve">אמבולנס </w:t>
      </w:r>
      <w:r w:rsidR="00504A43" w:rsidRPr="00307009">
        <w:rPr>
          <w:rFonts w:ascii="Times New Roman" w:eastAsia="Calibri" w:hAnsi="Times New Roman" w:cs="David" w:hint="cs"/>
          <w:sz w:val="24"/>
          <w:rtl/>
        </w:rPr>
        <w:t xml:space="preserve">, </w:t>
      </w:r>
      <w:proofErr w:type="spellStart"/>
      <w:r w:rsidR="00504A43" w:rsidRPr="00307009">
        <w:rPr>
          <w:rFonts w:ascii="Times New Roman" w:eastAsia="Calibri" w:hAnsi="Times New Roman" w:cs="David" w:hint="cs"/>
          <w:sz w:val="24"/>
          <w:rtl/>
        </w:rPr>
        <w:t>כורז</w:t>
      </w:r>
      <w:proofErr w:type="spellEnd"/>
      <w:r w:rsidR="00504A43" w:rsidRPr="00307009">
        <w:rPr>
          <w:rFonts w:ascii="Times New Roman" w:eastAsia="Calibri" w:hAnsi="Times New Roman" w:cs="David" w:hint="cs"/>
          <w:sz w:val="24"/>
          <w:rtl/>
        </w:rPr>
        <w:t xml:space="preserve"> לכול הנפגעים מהסביבה להג</w:t>
      </w:r>
      <w:r w:rsidR="008E2F5C">
        <w:rPr>
          <w:rFonts w:ascii="Times New Roman" w:eastAsia="Calibri" w:hAnsi="Times New Roman" w:cs="David" w:hint="cs"/>
          <w:sz w:val="24"/>
          <w:rtl/>
        </w:rPr>
        <w:t>יע למקום בו אני נמצא לקבל טיפול</w:t>
      </w:r>
    </w:p>
    <w:p w:rsidR="0012301D" w:rsidRPr="00307009" w:rsidRDefault="0012301D" w:rsidP="00C57982">
      <w:pPr>
        <w:numPr>
          <w:ilvl w:val="0"/>
          <w:numId w:val="38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היות שבאתר הרס קיימת בעיית בטיחות  אמתין להנחיות פקע"ר</w:t>
      </w:r>
    </w:p>
    <w:p w:rsidR="0012301D" w:rsidRPr="00307009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/>
          <w:sz w:val="24"/>
          <w:rtl/>
        </w:rPr>
        <w:t>פצועים באתר טיפול שתויגו בתג מיון כחול ( אנוש) יפ</w:t>
      </w:r>
      <w:r w:rsidR="008E2F5C">
        <w:rPr>
          <w:rFonts w:ascii="Times New Roman" w:eastAsia="Calibri" w:hAnsi="Times New Roman" w:cs="David"/>
          <w:sz w:val="24"/>
          <w:rtl/>
        </w:rPr>
        <w:t>נו</w:t>
      </w:r>
      <w:r w:rsidRPr="008E2F5C">
        <w:rPr>
          <w:rFonts w:ascii="Times New Roman" w:eastAsia="Calibri" w:hAnsi="Times New Roman" w:cs="David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3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לפני כולם</w:t>
      </w:r>
    </w:p>
    <w:p w:rsidR="0012301D" w:rsidRPr="00307009" w:rsidRDefault="0012301D" w:rsidP="00C57982">
      <w:pPr>
        <w:numPr>
          <w:ilvl w:val="0"/>
          <w:numId w:val="3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לא יפונו כלל</w:t>
      </w:r>
    </w:p>
    <w:p w:rsidR="0012301D" w:rsidRPr="00307009" w:rsidRDefault="0012301D" w:rsidP="00C57982">
      <w:pPr>
        <w:numPr>
          <w:ilvl w:val="0"/>
          <w:numId w:val="3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יפנו רק במידה בו אין פצועים שתויגו אדום / צהוב </w:t>
      </w:r>
    </w:p>
    <w:p w:rsidR="0012301D" w:rsidRPr="00307009" w:rsidRDefault="0012301D" w:rsidP="00C57982">
      <w:pPr>
        <w:numPr>
          <w:ilvl w:val="0"/>
          <w:numId w:val="3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יפנו מיד אחר סיום פינוי הנפגעים שתויגו ירוק</w:t>
      </w:r>
    </w:p>
    <w:p w:rsidR="0012301D" w:rsidRPr="00307009" w:rsidRDefault="0012301D" w:rsidP="00C57982">
      <w:pPr>
        <w:numPr>
          <w:ilvl w:val="0"/>
          <w:numId w:val="39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יפונו לאחר הנפגעים </w:t>
      </w:r>
      <w:r w:rsidR="008E2F5C">
        <w:rPr>
          <w:rFonts w:ascii="Times New Roman" w:eastAsia="Calibri" w:hAnsi="Times New Roman" w:cs="David" w:hint="cs"/>
          <w:sz w:val="24"/>
          <w:rtl/>
        </w:rPr>
        <w:t>שתוי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גו אדום אולם לא ברכבים </w:t>
      </w:r>
      <w:r w:rsidR="008E2F5C" w:rsidRPr="00307009">
        <w:rPr>
          <w:rFonts w:ascii="Times New Roman" w:eastAsia="Calibri" w:hAnsi="Times New Roman" w:cs="David" w:hint="cs"/>
          <w:sz w:val="24"/>
          <w:rtl/>
        </w:rPr>
        <w:t>ייעודיים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</w:p>
    <w:p w:rsidR="0012301D" w:rsidRDefault="0012301D" w:rsidP="00C57982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047981" w:rsidRDefault="00047981" w:rsidP="00047981">
      <w:pPr>
        <w:tabs>
          <w:tab w:val="left" w:pos="651"/>
        </w:tabs>
        <w:bidi/>
        <w:spacing w:after="0"/>
        <w:contextualSpacing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/>
          <w:sz w:val="24"/>
          <w:rtl/>
        </w:rPr>
        <w:lastRenderedPageBreak/>
        <w:t>מהי ההגדרה לאירוע רב נפגעים?</w:t>
      </w:r>
    </w:p>
    <w:p w:rsidR="0012301D" w:rsidRPr="00307009" w:rsidRDefault="0012301D" w:rsidP="00C57982">
      <w:pPr>
        <w:numPr>
          <w:ilvl w:val="0"/>
          <w:numId w:val="21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אירוע בו מעל 3 נפגעים ולפחות אחד מהם מוגדר כדחוף לא יציב.</w:t>
      </w:r>
    </w:p>
    <w:p w:rsidR="0012301D" w:rsidRPr="00307009" w:rsidRDefault="0012301D" w:rsidP="00C57982">
      <w:pPr>
        <w:numPr>
          <w:ilvl w:val="0"/>
          <w:numId w:val="21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אירוע בו במהלך 10 הדקות הראשונות של האירוע מגיעים לפחו</w:t>
      </w:r>
      <w:r w:rsidR="008E2F5C">
        <w:rPr>
          <w:rFonts w:ascii="Times New Roman" w:eastAsia="Calibri" w:hAnsi="Times New Roman" w:cs="David"/>
          <w:sz w:val="24"/>
          <w:rtl/>
        </w:rPr>
        <w:t xml:space="preserve">ת: 6 אמבולנסים, 2 </w:t>
      </w:r>
      <w:proofErr w:type="spellStart"/>
      <w:r w:rsidR="008E2F5C">
        <w:rPr>
          <w:rFonts w:ascii="Times New Roman" w:eastAsia="Calibri" w:hAnsi="Times New Roman" w:cs="David"/>
          <w:sz w:val="24"/>
          <w:rtl/>
        </w:rPr>
        <w:t>נט"נים</w:t>
      </w:r>
      <w:proofErr w:type="spellEnd"/>
      <w:r w:rsidR="008E2F5C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="008E2F5C">
        <w:rPr>
          <w:rFonts w:ascii="Times New Roman" w:eastAsia="Calibri" w:hAnsi="Times New Roman" w:cs="David"/>
          <w:sz w:val="24"/>
          <w:rtl/>
        </w:rPr>
        <w:t>ותאר"ן</w:t>
      </w:r>
      <w:proofErr w:type="spellEnd"/>
    </w:p>
    <w:p w:rsidR="0012301D" w:rsidRPr="00307009" w:rsidRDefault="0012301D" w:rsidP="00C57982">
      <w:pPr>
        <w:numPr>
          <w:ilvl w:val="0"/>
          <w:numId w:val="21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אירוע בו משטרת ישראל הכריזה על הפעל פקודת "אסון המוני"</w:t>
      </w:r>
    </w:p>
    <w:p w:rsidR="0012301D" w:rsidRPr="00307009" w:rsidRDefault="0012301D" w:rsidP="00C57982">
      <w:pPr>
        <w:numPr>
          <w:ilvl w:val="0"/>
          <w:numId w:val="21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אירוע בו האמצעים ויכולות הטיפול בשטח אינם מספיקים </w:t>
      </w:r>
      <w:r w:rsidR="008E2F5C">
        <w:rPr>
          <w:rFonts w:ascii="Times New Roman" w:eastAsia="Calibri" w:hAnsi="Times New Roman" w:cs="David"/>
          <w:sz w:val="24"/>
          <w:rtl/>
        </w:rPr>
        <w:t>לאורך זמן לטיפול בנפגעים באירוע</w:t>
      </w:r>
    </w:p>
    <w:p w:rsidR="0012301D" w:rsidRPr="00307009" w:rsidRDefault="0012301D" w:rsidP="00C57982">
      <w:pPr>
        <w:numPr>
          <w:ilvl w:val="0"/>
          <w:numId w:val="21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אירוע בו מעל 10 נפגעים או אירוע בו מעור</w:t>
      </w:r>
      <w:r w:rsidR="008E2F5C">
        <w:rPr>
          <w:rFonts w:ascii="Times New Roman" w:eastAsia="Calibri" w:hAnsi="Times New Roman" w:cs="David"/>
          <w:sz w:val="24"/>
          <w:rtl/>
        </w:rPr>
        <w:t>בים בו יותר מ 2 אמבולנסים ונט"ן</w:t>
      </w:r>
    </w:p>
    <w:p w:rsidR="00C57982" w:rsidRPr="00307009" w:rsidRDefault="00C57982" w:rsidP="00C57982">
      <w:pPr>
        <w:bidi/>
        <w:spacing w:after="0"/>
        <w:ind w:left="785"/>
        <w:jc w:val="both"/>
        <w:rPr>
          <w:rFonts w:ascii="Times New Roman" w:eastAsia="Calibri" w:hAnsi="Times New Roman" w:cs="David"/>
          <w:sz w:val="24"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החלטה על הכרזת 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 במרחב מד"א יכולה להתקבל ע"י</w:t>
      </w:r>
      <w:r w:rsidR="008E2F5C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4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מנהל המרחב בלבד לאחר קבלת דיווח ראשוני מהשטח</w:t>
      </w:r>
    </w:p>
    <w:p w:rsidR="0012301D" w:rsidRPr="00307009" w:rsidRDefault="0012301D" w:rsidP="00C57982">
      <w:pPr>
        <w:numPr>
          <w:ilvl w:val="0"/>
          <w:numId w:val="4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צוות המוקד ע"ב מידע טלפוני המתקבל מהזירה או ע"י איש הצוות הראשון בזירה</w:t>
      </w:r>
      <w:r w:rsidR="00930E91" w:rsidRPr="00307009">
        <w:rPr>
          <w:rFonts w:ascii="Times New Roman" w:eastAsia="Calibri" w:hAnsi="Times New Roman" w:cs="David" w:hint="cs"/>
          <w:sz w:val="24"/>
          <w:rtl/>
        </w:rPr>
        <w:t>.</w:t>
      </w:r>
    </w:p>
    <w:p w:rsidR="0012301D" w:rsidRPr="00307009" w:rsidRDefault="008E2F5C" w:rsidP="00C57982">
      <w:pPr>
        <w:numPr>
          <w:ilvl w:val="0"/>
          <w:numId w:val="4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>
        <w:rPr>
          <w:rFonts w:ascii="Times New Roman" w:eastAsia="Calibri" w:hAnsi="Times New Roman" w:cs="David" w:hint="cs"/>
          <w:sz w:val="24"/>
          <w:rtl/>
        </w:rPr>
        <w:t>מפקד האירוע מטעם משטרת ישראל</w:t>
      </w:r>
    </w:p>
    <w:p w:rsidR="0012301D" w:rsidRPr="00307009" w:rsidRDefault="0012301D" w:rsidP="00C57982">
      <w:pPr>
        <w:numPr>
          <w:ilvl w:val="0"/>
          <w:numId w:val="44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צוות המוקד רק לאחר קבלת דיווח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מ</w:t>
      </w:r>
      <w:r w:rsidR="00213EF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ראשון בזירה</w:t>
      </w:r>
    </w:p>
    <w:p w:rsidR="0012301D" w:rsidRPr="00307009" w:rsidRDefault="0012301D" w:rsidP="00C57982">
      <w:pPr>
        <w:numPr>
          <w:ilvl w:val="0"/>
          <w:numId w:val="44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המוקד ל</w:t>
      </w:r>
      <w:r w:rsidR="008E2F5C">
        <w:rPr>
          <w:rFonts w:ascii="Times New Roman" w:eastAsia="Calibri" w:hAnsi="Times New Roman" w:cs="David" w:hint="cs"/>
          <w:sz w:val="24"/>
          <w:rtl/>
        </w:rPr>
        <w:t>אחר התייעצות ואישור  מנהל המרחב</w:t>
      </w:r>
    </w:p>
    <w:p w:rsidR="00C57982" w:rsidRPr="00307009" w:rsidRDefault="00C57982" w:rsidP="00C57982">
      <w:pPr>
        <w:bidi/>
        <w:spacing w:after="0"/>
        <w:ind w:left="108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proofErr w:type="spellStart"/>
      <w:r w:rsidRPr="008E2F5C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8E2F5C">
        <w:rPr>
          <w:rFonts w:ascii="Times New Roman" w:eastAsia="Calibri" w:hAnsi="Times New Roman" w:cs="David"/>
          <w:sz w:val="24"/>
          <w:rtl/>
        </w:rPr>
        <w:t xml:space="preserve"> באזור עירוני יש חשיבות רבה למקום חניית האמבולנס הראשון, מהם העקרונות המנחים בבחירת מיקום החניה?</w:t>
      </w:r>
    </w:p>
    <w:p w:rsidR="0012301D" w:rsidRPr="00307009" w:rsidRDefault="0012301D" w:rsidP="00C57982">
      <w:pPr>
        <w:numPr>
          <w:ilvl w:val="0"/>
          <w:numId w:val="4"/>
        </w:numPr>
        <w:bidi/>
        <w:spacing w:after="0"/>
        <w:contextualSpacing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בטיחות הצוותים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והנפגעים </w:t>
      </w:r>
      <w:r w:rsidRPr="00307009">
        <w:rPr>
          <w:rFonts w:ascii="Times New Roman" w:eastAsia="Calibri" w:hAnsi="Times New Roman" w:cs="David"/>
          <w:sz w:val="24"/>
          <w:rtl/>
        </w:rPr>
        <w:t xml:space="preserve">, השארת מקום </w:t>
      </w:r>
      <w:proofErr w:type="spellStart"/>
      <w:r w:rsidRPr="00307009">
        <w:rPr>
          <w:rFonts w:ascii="Times New Roman" w:eastAsia="Calibri" w:hAnsi="Times New Roman" w:cs="David"/>
          <w:sz w:val="24"/>
          <w:rtl/>
        </w:rPr>
        <w:t>לתאר"ן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ולפריסת אתר טיפול, קידמת הרכב</w:t>
      </w:r>
      <w:r w:rsidR="008E2F5C">
        <w:rPr>
          <w:rFonts w:ascii="Times New Roman" w:eastAsia="Calibri" w:hAnsi="Times New Roman" w:cs="David"/>
          <w:sz w:val="24"/>
          <w:rtl/>
        </w:rPr>
        <w:t xml:space="preserve"> לכיוון האירוע לשם שימוש בכריזה</w:t>
      </w:r>
    </w:p>
    <w:p w:rsidR="0012301D" w:rsidRPr="00307009" w:rsidRDefault="0012301D" w:rsidP="00C57982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בטיחות הצוותים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והנפגעים </w:t>
      </w:r>
      <w:r w:rsidRPr="00307009">
        <w:rPr>
          <w:rFonts w:ascii="Times New Roman" w:eastAsia="Calibri" w:hAnsi="Times New Roman" w:cs="David"/>
          <w:sz w:val="24"/>
          <w:rtl/>
        </w:rPr>
        <w:t>, השארת צירים פנויים, קרבה מספקת לנפגעים</w:t>
      </w:r>
      <w:r w:rsidR="008E2F5C">
        <w:rPr>
          <w:rFonts w:ascii="Times New Roman" w:eastAsia="Calibri" w:hAnsi="Times New Roman" w:cs="David"/>
          <w:sz w:val="24"/>
          <w:rtl/>
        </w:rPr>
        <w:t>, מיקום מרכזי כמוקד שליטה וכסמן</w:t>
      </w:r>
    </w:p>
    <w:p w:rsidR="0012301D" w:rsidRPr="00307009" w:rsidRDefault="0012301D" w:rsidP="00C57982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בטיחות הצוותים, קירבה מספקת לנפגעים, מרחק של 150 – 200 מטרים </w:t>
      </w:r>
      <w:r w:rsidR="008E2F5C">
        <w:rPr>
          <w:rFonts w:ascii="Times New Roman" w:eastAsia="Calibri" w:hAnsi="Times New Roman" w:cs="David"/>
          <w:sz w:val="24"/>
          <w:rtl/>
        </w:rPr>
        <w:t>במתארי פיצוץ ומרחב תמרון לכבאית</w:t>
      </w:r>
    </w:p>
    <w:p w:rsidR="0012301D" w:rsidRPr="00307009" w:rsidRDefault="0012301D" w:rsidP="00C57982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בטיחות הצוותים, הוראות פיקוח עירוני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בזריה בזירה </w:t>
      </w:r>
      <w:r w:rsidRPr="00307009">
        <w:rPr>
          <w:rFonts w:ascii="Times New Roman" w:eastAsia="Calibri" w:hAnsi="Times New Roman" w:cs="David"/>
          <w:sz w:val="24"/>
          <w:rtl/>
        </w:rPr>
        <w:t>, מרחב חניה לאמבו</w:t>
      </w:r>
      <w:r w:rsidR="008E2F5C">
        <w:rPr>
          <w:rFonts w:ascii="Times New Roman" w:eastAsia="Calibri" w:hAnsi="Times New Roman" w:cs="David"/>
          <w:sz w:val="24"/>
          <w:rtl/>
        </w:rPr>
        <w:t>לנסים נוספים ומניעת חסימת צירים</w:t>
      </w:r>
    </w:p>
    <w:p w:rsidR="0012301D" w:rsidRPr="00307009" w:rsidRDefault="0012301D" w:rsidP="00C57982">
      <w:pPr>
        <w:numPr>
          <w:ilvl w:val="0"/>
          <w:numId w:val="4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בטיחות הצוותים והנפגעים,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השארת צירים פנויים,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השארת מקום לאתר טיפול </w:t>
      </w:r>
      <w:r w:rsidR="008E2F5C">
        <w:rPr>
          <w:rFonts w:ascii="Times New Roman" w:eastAsia="Calibri" w:hAnsi="Times New Roman" w:cs="David"/>
          <w:sz w:val="24"/>
          <w:rtl/>
        </w:rPr>
        <w:t>, מיקום מרכזי כמוקד שליטה וכסמן</w:t>
      </w:r>
    </w:p>
    <w:p w:rsidR="00C57982" w:rsidRPr="00307009" w:rsidRDefault="00C57982" w:rsidP="00C57982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הדיווח הראשוני 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יכלול את הבאים:</w:t>
      </w:r>
    </w:p>
    <w:p w:rsidR="0012301D" w:rsidRPr="00307009" w:rsidRDefault="0012301D" w:rsidP="00C57982">
      <w:pPr>
        <w:pStyle w:val="a9"/>
        <w:numPr>
          <w:ilvl w:val="0"/>
          <w:numId w:val="54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>מיקום מדויק , אופי האירוע וסכנות, הערכת מספר הנפגעים, צירים ושטח כינוס, הכרזה על "פיקוד 10"</w:t>
      </w:r>
    </w:p>
    <w:p w:rsidR="0012301D" w:rsidRPr="00307009" w:rsidRDefault="0012301D" w:rsidP="00C57982">
      <w:pPr>
        <w:pStyle w:val="a9"/>
        <w:numPr>
          <w:ilvl w:val="0"/>
          <w:numId w:val="54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>אופי האירוע וסכנות, הערכת מספר הנפגעים, צירים ושטח כינוס, הכרזה על "פיקוד 10" וזהו</w:t>
      </w:r>
      <w:r w:rsidR="008E2F5C">
        <w:rPr>
          <w:rFonts w:ascii="Times New Roman" w:hAnsi="Times New Roman" w:cs="David" w:hint="cs"/>
          <w:sz w:val="24"/>
          <w:szCs w:val="24"/>
          <w:rtl/>
        </w:rPr>
        <w:t>ת הגורם המשטרתי שמנהל את האירוע</w:t>
      </w:r>
    </w:p>
    <w:p w:rsidR="0012301D" w:rsidRPr="00307009" w:rsidRDefault="0012301D" w:rsidP="00C57982">
      <w:pPr>
        <w:pStyle w:val="a9"/>
        <w:numPr>
          <w:ilvl w:val="0"/>
          <w:numId w:val="54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מיקום מדויק 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אופי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האירוע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וסכנות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מספר מדויק של הנפגעים בחלוקה לדחופים/לא דחופים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צירים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ושטח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כינוס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הכרזה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על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"</w:t>
      </w:r>
      <w:r w:rsidRPr="00307009">
        <w:rPr>
          <w:rFonts w:ascii="Times New Roman" w:hAnsi="Times New Roman" w:cs="David" w:hint="cs"/>
          <w:sz w:val="24"/>
          <w:szCs w:val="24"/>
          <w:rtl/>
        </w:rPr>
        <w:t>פיקוד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proofErr w:type="spellStart"/>
      <w:r w:rsidRPr="00307009">
        <w:rPr>
          <w:rFonts w:ascii="Times New Roman" w:hAnsi="Times New Roman" w:cs="David"/>
          <w:sz w:val="24"/>
          <w:szCs w:val="24"/>
          <w:rtl/>
        </w:rPr>
        <w:t>10</w:t>
      </w:r>
      <w:proofErr w:type="spellEnd"/>
      <w:r w:rsidRPr="00307009">
        <w:rPr>
          <w:rFonts w:ascii="Times New Roman" w:hAnsi="Times New Roman" w:cs="David"/>
          <w:sz w:val="24"/>
          <w:szCs w:val="24"/>
          <w:rtl/>
        </w:rPr>
        <w:t>"</w:t>
      </w:r>
    </w:p>
    <w:p w:rsidR="0012301D" w:rsidRPr="00307009" w:rsidRDefault="0012301D" w:rsidP="00C57982">
      <w:pPr>
        <w:pStyle w:val="a9"/>
        <w:numPr>
          <w:ilvl w:val="0"/>
          <w:numId w:val="54"/>
        </w:numPr>
        <w:spacing w:after="0" w:line="240" w:lineRule="auto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>מיקום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מדויק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אופי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האירוע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וסכנות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מספר הנפגעים בחלוקה לדחופים/לא דחופים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צירים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ושטח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cs"/>
          <w:sz w:val="24"/>
          <w:szCs w:val="24"/>
          <w:rtl/>
        </w:rPr>
        <w:t>כינוס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, </w:t>
      </w:r>
      <w:r w:rsidRPr="00307009">
        <w:rPr>
          <w:rFonts w:ascii="Times New Roman" w:hAnsi="Times New Roman" w:cs="David" w:hint="cs"/>
          <w:sz w:val="24"/>
          <w:szCs w:val="24"/>
          <w:rtl/>
        </w:rPr>
        <w:t>גז</w:t>
      </w:r>
      <w:r w:rsidR="008E2F5C">
        <w:rPr>
          <w:rFonts w:ascii="Times New Roman" w:hAnsi="Times New Roman" w:cs="David" w:hint="cs"/>
          <w:sz w:val="24"/>
          <w:szCs w:val="24"/>
          <w:rtl/>
        </w:rPr>
        <w:t xml:space="preserve">רות האירוע, הכרזה על "פיקוד </w:t>
      </w:r>
      <w:proofErr w:type="spellStart"/>
      <w:r w:rsidR="008E2F5C">
        <w:rPr>
          <w:rFonts w:ascii="Times New Roman" w:hAnsi="Times New Roman" w:cs="David" w:hint="cs"/>
          <w:sz w:val="24"/>
          <w:szCs w:val="24"/>
          <w:rtl/>
        </w:rPr>
        <w:t>10</w:t>
      </w:r>
      <w:proofErr w:type="spellEnd"/>
      <w:r w:rsidR="008E2F5C">
        <w:rPr>
          <w:rFonts w:ascii="Times New Roman" w:hAnsi="Times New Roman" w:cs="David" w:hint="cs"/>
          <w:sz w:val="24"/>
          <w:szCs w:val="24"/>
          <w:rtl/>
        </w:rPr>
        <w:t>"</w:t>
      </w:r>
    </w:p>
    <w:p w:rsidR="00C57982" w:rsidRDefault="00C57982" w:rsidP="00C57982">
      <w:pPr>
        <w:pStyle w:val="a9"/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</w:p>
    <w:p w:rsidR="00B11A35" w:rsidRPr="008E2F5C" w:rsidRDefault="00B11A35" w:rsidP="00B11A35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t>מהן הפעולות הרפואיות הדחופות ביותר להם נדרש איש צוות מד"א בעת טיפול בזירת פיצוץ?</w:t>
      </w:r>
    </w:p>
    <w:p w:rsidR="00B11A35" w:rsidRPr="00307009" w:rsidRDefault="00B11A35" w:rsidP="00B11A35">
      <w:pPr>
        <w:numPr>
          <w:ilvl w:val="0"/>
          <w:numId w:val="30"/>
        </w:numPr>
        <w:bidi/>
        <w:spacing w:after="0"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קיבוע הנפגעים ללוח שדרה</w:t>
      </w:r>
    </w:p>
    <w:p w:rsidR="00B11A35" w:rsidRPr="00307009" w:rsidRDefault="00B11A35" w:rsidP="00B11A35">
      <w:pPr>
        <w:numPr>
          <w:ilvl w:val="0"/>
          <w:numId w:val="30"/>
        </w:numPr>
        <w:bidi/>
        <w:spacing w:after="0"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ביצוע החייאה מלאה לנפגעים</w:t>
      </w:r>
    </w:p>
    <w:p w:rsidR="00B11A35" w:rsidRPr="00307009" w:rsidRDefault="00B11A35" w:rsidP="00B11A35">
      <w:pPr>
        <w:numPr>
          <w:ilvl w:val="0"/>
          <w:numId w:val="3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ביצוע ה</w:t>
      </w:r>
      <w:r>
        <w:rPr>
          <w:rFonts w:ascii="Times New Roman" w:eastAsia="Calibri" w:hAnsi="Times New Roman" w:cs="David"/>
          <w:sz w:val="24"/>
          <w:rtl/>
        </w:rPr>
        <w:t>חייאה, אולם יש לבצע הנשמות בלבד</w:t>
      </w:r>
    </w:p>
    <w:p w:rsidR="00B11A35" w:rsidRPr="00307009" w:rsidRDefault="00B11A35" w:rsidP="00B11A35">
      <w:pPr>
        <w:numPr>
          <w:ilvl w:val="0"/>
          <w:numId w:val="3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חבירה לחבלן לקבלת אישור כניסה, עצירת שטפי דם, הנשמה, חילוץ נפגעים</w:t>
      </w:r>
    </w:p>
    <w:p w:rsidR="00B11A35" w:rsidRPr="00307009" w:rsidRDefault="00B11A35" w:rsidP="00B11A35">
      <w:pPr>
        <w:numPr>
          <w:ilvl w:val="0"/>
          <w:numId w:val="3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ביצוע פעולות מצילות חיים בזירה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, וחילוץ הנפגעים </w:t>
      </w:r>
      <w:r w:rsidRPr="00307009">
        <w:rPr>
          <w:rFonts w:ascii="Times New Roman" w:eastAsia="Calibri" w:hAnsi="Times New Roman" w:cs="David" w:hint="cs"/>
          <w:sz w:val="24"/>
          <w:rtl/>
        </w:rPr>
        <w:t>(</w:t>
      </w:r>
      <w:r>
        <w:rPr>
          <w:rFonts w:ascii="Times New Roman" w:eastAsia="Calibri" w:hAnsi="Times New Roman" w:cs="David" w:hint="cs"/>
          <w:sz w:val="24"/>
          <w:rtl/>
        </w:rPr>
        <w:t>הרחקה מסכנה)</w:t>
      </w:r>
    </w:p>
    <w:p w:rsidR="00B11A35" w:rsidRP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B11A35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lastRenderedPageBreak/>
        <w:t xml:space="preserve">סמן את המשפט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לגבי </w:t>
      </w:r>
      <w:r w:rsidR="00930E91" w:rsidRPr="008E2F5C">
        <w:rPr>
          <w:rFonts w:ascii="Times New Roman" w:eastAsia="Calibri" w:hAnsi="Times New Roman" w:cs="David" w:hint="cs"/>
          <w:sz w:val="24"/>
          <w:rtl/>
        </w:rPr>
        <w:t xml:space="preserve">פעולות  שיבצע איש הצוות הבכיר באמבולנס הראשון </w:t>
      </w:r>
      <w:r w:rsidRPr="008E2F5C">
        <w:rPr>
          <w:rFonts w:ascii="Times New Roman" w:eastAsia="Calibri" w:hAnsi="Times New Roman" w:cs="David"/>
          <w:sz w:val="24"/>
          <w:rtl/>
        </w:rPr>
        <w:t xml:space="preserve"> בזירת </w:t>
      </w:r>
      <w:proofErr w:type="spellStart"/>
      <w:r w:rsidRPr="008E2F5C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8E2F5C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דיווח לאחור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ממכשיר הקשר של האמבולנס </w:t>
      </w:r>
      <w:r w:rsidRPr="00307009">
        <w:rPr>
          <w:rFonts w:ascii="Times New Roman" w:eastAsia="Calibri" w:hAnsi="Times New Roman" w:cs="David"/>
          <w:sz w:val="24"/>
          <w:rtl/>
        </w:rPr>
        <w:t>, חניית האמבולנס בהתאם ל</w:t>
      </w:r>
      <w:r w:rsidR="008E2F5C">
        <w:rPr>
          <w:rFonts w:ascii="Times New Roman" w:eastAsia="Calibri" w:hAnsi="Times New Roman" w:cs="David"/>
          <w:sz w:val="24"/>
          <w:rtl/>
        </w:rPr>
        <w:t xml:space="preserve">כללים, ועצירת </w:t>
      </w:r>
      <w:proofErr w:type="spellStart"/>
      <w:r w:rsidR="008E2F5C">
        <w:rPr>
          <w:rFonts w:ascii="Times New Roman" w:eastAsia="Calibri" w:hAnsi="Times New Roman" w:cs="David"/>
          <w:sz w:val="24"/>
          <w:rtl/>
        </w:rPr>
        <w:t>שטד"ים</w:t>
      </w:r>
      <w:proofErr w:type="spellEnd"/>
      <w:r w:rsidR="008E2F5C">
        <w:rPr>
          <w:rFonts w:ascii="Times New Roman" w:eastAsia="Calibri" w:hAnsi="Times New Roman" w:cs="David"/>
          <w:sz w:val="24"/>
          <w:rtl/>
        </w:rPr>
        <w:t xml:space="preserve"> מסכני חיים</w:t>
      </w:r>
    </w:p>
    <w:p w:rsidR="0012301D" w:rsidRPr="00307009" w:rsidRDefault="0012301D" w:rsidP="00C57982">
      <w:pPr>
        <w:numPr>
          <w:ilvl w:val="0"/>
          <w:numId w:val="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חניית האמבולנס בהתאם לכללים, הערכת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מצב של האירוע </w:t>
      </w:r>
      <w:r w:rsidR="008E2F5C">
        <w:rPr>
          <w:rFonts w:ascii="Times New Roman" w:eastAsia="Calibri" w:hAnsi="Times New Roman" w:cs="David"/>
          <w:sz w:val="24"/>
          <w:rtl/>
        </w:rPr>
        <w:t xml:space="preserve"> , והכנת נפגעים דחופים לפינוי</w:t>
      </w:r>
    </w:p>
    <w:p w:rsidR="0012301D" w:rsidRPr="00307009" w:rsidRDefault="0012301D" w:rsidP="00C57982">
      <w:pPr>
        <w:numPr>
          <w:ilvl w:val="0"/>
          <w:numId w:val="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חניית האמבולנס בהתאם לכללים, דיווח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ראשוני </w:t>
      </w:r>
      <w:r w:rsidRPr="00307009">
        <w:rPr>
          <w:rFonts w:ascii="Times New Roman" w:eastAsia="Calibri" w:hAnsi="Times New Roman" w:cs="David"/>
          <w:sz w:val="24"/>
          <w:rtl/>
        </w:rPr>
        <w:t>לאחור, הכרזה על פיקוד 10 והמתנה להוראות נוספות מהמוקד</w:t>
      </w:r>
    </w:p>
    <w:p w:rsidR="00930E91" w:rsidRPr="00307009" w:rsidRDefault="00930E91" w:rsidP="00C57982">
      <w:pPr>
        <w:numPr>
          <w:ilvl w:val="0"/>
          <w:numId w:val="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הערכת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מצב ראשונית של </w:t>
      </w:r>
      <w:r w:rsidRPr="00307009">
        <w:rPr>
          <w:rFonts w:ascii="Times New Roman" w:eastAsia="Calibri" w:hAnsi="Times New Roman" w:cs="David"/>
          <w:sz w:val="24"/>
          <w:rtl/>
        </w:rPr>
        <w:t>האירוע, דיווח לאחור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ממכשיר הקשר של האמבולנס</w:t>
      </w:r>
      <w:r w:rsidRPr="00307009">
        <w:rPr>
          <w:rFonts w:ascii="Times New Roman" w:eastAsia="Calibri" w:hAnsi="Times New Roman" w:cs="David"/>
          <w:sz w:val="24"/>
          <w:rtl/>
        </w:rPr>
        <w:t>, חניית האמבולנס ב</w:t>
      </w:r>
      <w:r w:rsidR="008E2F5C">
        <w:rPr>
          <w:rFonts w:ascii="Times New Roman" w:eastAsia="Calibri" w:hAnsi="Times New Roman" w:cs="David"/>
          <w:sz w:val="24"/>
          <w:rtl/>
        </w:rPr>
        <w:t>התאם לכללים, והכרזה על פיקוד 10</w:t>
      </w:r>
    </w:p>
    <w:p w:rsidR="0012301D" w:rsidRPr="00307009" w:rsidRDefault="0012301D" w:rsidP="00C57982">
      <w:pPr>
        <w:numPr>
          <w:ilvl w:val="0"/>
          <w:numId w:val="3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חניית האמבולנס בהתאם לכללים, הערכת מצב ראשונית,  דיווח ראשוני לאחור ממכשיר קשר נישא</w:t>
      </w:r>
    </w:p>
    <w:p w:rsidR="0012301D" w:rsidRPr="00307009" w:rsidRDefault="0012301D" w:rsidP="00C57982">
      <w:pPr>
        <w:bidi/>
        <w:spacing w:after="0"/>
        <w:contextualSpacing/>
        <w:rPr>
          <w:rFonts w:ascii="Times New Roman" w:eastAsia="Calibri" w:hAnsi="Times New Roman" w:cs="David"/>
          <w:sz w:val="24"/>
        </w:rPr>
      </w:pPr>
    </w:p>
    <w:p w:rsidR="002873ED" w:rsidRPr="008E2F5C" w:rsidRDefault="002873E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Pr="008E2F5C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לגבי העברת פיקוד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>:</w:t>
      </w:r>
    </w:p>
    <w:p w:rsidR="002873ED" w:rsidRPr="00307009" w:rsidRDefault="002873ED" w:rsidP="00C57982">
      <w:pPr>
        <w:pStyle w:val="a9"/>
        <w:numPr>
          <w:ilvl w:val="0"/>
          <w:numId w:val="57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איש הצוות הבכיר באמבולנס הראשון יגדיר עצמו כ"פיקוד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10</w:t>
      </w:r>
      <w:proofErr w:type="spellEnd"/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" עד הגעת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ה</w:t>
      </w:r>
      <w:r w:rsidR="00213EF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הראשון  לזירה </w:t>
      </w:r>
      <w:r w:rsidRPr="00307009">
        <w:rPr>
          <w:rFonts w:ascii="Times New Roman" w:hAnsi="Times New Roman" w:cs="David"/>
          <w:sz w:val="24"/>
          <w:szCs w:val="24"/>
          <w:rtl/>
        </w:rPr>
        <w:t>–</w:t>
      </w: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עם הגעת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ה</w:t>
      </w:r>
      <w:r w:rsidR="00213EF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="008E2F5C">
        <w:rPr>
          <w:rFonts w:ascii="Times New Roman" w:hAnsi="Times New Roman" w:cs="David" w:hint="cs"/>
          <w:sz w:val="24"/>
          <w:szCs w:val="24"/>
          <w:rtl/>
        </w:rPr>
        <w:t xml:space="preserve"> יעביר אליו מידית את הפיקוד</w:t>
      </w:r>
    </w:p>
    <w:p w:rsidR="002873ED" w:rsidRPr="00307009" w:rsidRDefault="002873ED" w:rsidP="00C57982">
      <w:pPr>
        <w:pStyle w:val="a9"/>
        <w:numPr>
          <w:ilvl w:val="0"/>
          <w:numId w:val="57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eastAsia"/>
          <w:sz w:val="24"/>
          <w:szCs w:val="24"/>
          <w:rtl/>
        </w:rPr>
        <w:t>איש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הצוות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הבכיר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באמבולנס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הראשון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יגדיר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עצמו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כ</w:t>
      </w:r>
      <w:r w:rsidRPr="00307009">
        <w:rPr>
          <w:rFonts w:ascii="Times New Roman" w:hAnsi="Times New Roman" w:cs="David"/>
          <w:sz w:val="24"/>
          <w:szCs w:val="24"/>
          <w:rtl/>
        </w:rPr>
        <w:t>"</w:t>
      </w:r>
      <w:r w:rsidRPr="00307009">
        <w:rPr>
          <w:rFonts w:ascii="Times New Roman" w:hAnsi="Times New Roman" w:cs="David" w:hint="eastAsia"/>
          <w:sz w:val="24"/>
          <w:szCs w:val="24"/>
          <w:rtl/>
        </w:rPr>
        <w:t>פיקוד</w:t>
      </w:r>
      <w:r w:rsidRPr="00307009">
        <w:rPr>
          <w:rFonts w:ascii="Times New Roman" w:hAnsi="Times New Roman" w:cs="David"/>
          <w:sz w:val="24"/>
          <w:szCs w:val="24"/>
          <w:rtl/>
        </w:rPr>
        <w:t xml:space="preserve"> 10" </w:t>
      </w:r>
      <w:r w:rsidR="00511DC6" w:rsidRPr="00307009">
        <w:rPr>
          <w:rFonts w:ascii="Times New Roman" w:hAnsi="Times New Roman" w:cs="David" w:hint="cs"/>
          <w:sz w:val="24"/>
          <w:szCs w:val="24"/>
          <w:rtl/>
        </w:rPr>
        <w:t xml:space="preserve">וינהל את האירוע עד </w:t>
      </w:r>
      <w:r w:rsidR="008E2F5C">
        <w:rPr>
          <w:rFonts w:ascii="Times New Roman" w:hAnsi="Times New Roman" w:cs="David" w:hint="cs"/>
          <w:sz w:val="24"/>
          <w:szCs w:val="24"/>
          <w:rtl/>
        </w:rPr>
        <w:t>סופו</w:t>
      </w:r>
    </w:p>
    <w:p w:rsidR="002873ED" w:rsidRPr="00307009" w:rsidRDefault="002873ED" w:rsidP="00C57982">
      <w:pPr>
        <w:pStyle w:val="a9"/>
        <w:numPr>
          <w:ilvl w:val="0"/>
          <w:numId w:val="57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איש הצוות הבכיר באמבולנס הראשון יגדיר עצמו כ"פיקוד 10"  - העברת הפיקוד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ל</w:t>
      </w:r>
      <w:r w:rsidR="00213EF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הראשון  תבוצע לאחר הערכת מצב והחלטה  כאשר יש לקחת בחשבון את יכולות</w:t>
      </w:r>
      <w:r w:rsidR="00D76576" w:rsidRPr="00307009">
        <w:rPr>
          <w:rFonts w:ascii="Times New Roman" w:hAnsi="Times New Roman" w:cs="David" w:hint="cs"/>
          <w:sz w:val="24"/>
          <w:szCs w:val="24"/>
          <w:rtl/>
        </w:rPr>
        <w:t xml:space="preserve">  / סמכויות </w:t>
      </w: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הטיפול</w:t>
      </w:r>
      <w:r w:rsidR="00D76576" w:rsidRPr="00307009">
        <w:rPr>
          <w:rFonts w:ascii="Times New Roman" w:hAnsi="Times New Roman" w:cs="David" w:hint="cs"/>
          <w:sz w:val="24"/>
          <w:szCs w:val="24"/>
          <w:rtl/>
        </w:rPr>
        <w:t xml:space="preserve"> הרפואי </w:t>
      </w: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של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ה</w:t>
      </w:r>
      <w:r w:rsidR="00213EF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-  חובש רפואת חירום </w:t>
      </w:r>
      <w:r w:rsidR="00D76576" w:rsidRPr="00307009">
        <w:rPr>
          <w:rFonts w:ascii="Times New Roman" w:hAnsi="Times New Roman" w:cs="David" w:hint="cs"/>
          <w:sz w:val="24"/>
          <w:szCs w:val="24"/>
          <w:rtl/>
        </w:rPr>
        <w:t xml:space="preserve"> בהחלט </w:t>
      </w:r>
      <w:r w:rsidR="008E2F5C">
        <w:rPr>
          <w:rFonts w:ascii="Times New Roman" w:hAnsi="Times New Roman" w:cs="David" w:hint="cs"/>
          <w:sz w:val="24"/>
          <w:szCs w:val="24"/>
          <w:rtl/>
        </w:rPr>
        <w:t>יכול להמשיך לנהל את האירוע</w:t>
      </w:r>
    </w:p>
    <w:p w:rsidR="00511DC6" w:rsidRPr="00307009" w:rsidRDefault="00511DC6" w:rsidP="00C57982">
      <w:pPr>
        <w:pStyle w:val="a9"/>
        <w:numPr>
          <w:ilvl w:val="0"/>
          <w:numId w:val="57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"פיקוד 10" יוכרז רק עם הגעת  </w:t>
      </w:r>
      <w:proofErr w:type="spellStart"/>
      <w:r w:rsidRPr="00307009">
        <w:rPr>
          <w:rFonts w:ascii="Times New Roman" w:hAnsi="Times New Roman" w:cs="David" w:hint="cs"/>
          <w:sz w:val="24"/>
          <w:szCs w:val="24"/>
          <w:rtl/>
        </w:rPr>
        <w:t>ה</w:t>
      </w:r>
      <w:r w:rsidR="00213EFE">
        <w:rPr>
          <w:rFonts w:ascii="Times New Roman" w:hAnsi="Times New Roman" w:cs="David" w:hint="cs"/>
          <w:sz w:val="24"/>
          <w:szCs w:val="24"/>
          <w:rtl/>
        </w:rPr>
        <w:t>פראמדיק</w:t>
      </w:r>
      <w:proofErr w:type="spellEnd"/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הראשון  לזירה </w:t>
      </w:r>
      <w:r w:rsidRPr="00307009">
        <w:rPr>
          <w:rFonts w:ascii="Times New Roman" w:hAnsi="Times New Roman" w:cs="David"/>
          <w:sz w:val="24"/>
          <w:szCs w:val="24"/>
          <w:rtl/>
        </w:rPr>
        <w:t>–</w:t>
      </w: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 עם הגעת </w:t>
      </w:r>
      <w:r w:rsidR="008E2F5C">
        <w:rPr>
          <w:rFonts w:ascii="Times New Roman" w:hAnsi="Times New Roman" w:cs="David" w:hint="cs"/>
          <w:sz w:val="24"/>
          <w:szCs w:val="24"/>
          <w:rtl/>
        </w:rPr>
        <w:t>מנהל  יועבר  אליו הפיקוד  מידית</w:t>
      </w:r>
    </w:p>
    <w:p w:rsidR="002873ED" w:rsidRPr="00307009" w:rsidRDefault="00511DC6" w:rsidP="00C57982">
      <w:pPr>
        <w:pStyle w:val="a9"/>
        <w:numPr>
          <w:ilvl w:val="0"/>
          <w:numId w:val="57"/>
        </w:numPr>
        <w:spacing w:after="0" w:line="240" w:lineRule="auto"/>
        <w:rPr>
          <w:rFonts w:ascii="Times New Roman" w:hAnsi="Times New Roman" w:cs="David"/>
          <w:sz w:val="24"/>
          <w:szCs w:val="24"/>
          <w:rtl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>"פיקוד 10" יוכרז רק עם הגעת מנהל</w:t>
      </w:r>
      <w:r w:rsidR="00D76576" w:rsidRPr="00307009">
        <w:rPr>
          <w:rFonts w:ascii="Times New Roman" w:hAnsi="Times New Roman" w:cs="David" w:hint="cs"/>
          <w:sz w:val="24"/>
          <w:szCs w:val="24"/>
          <w:rtl/>
        </w:rPr>
        <w:t xml:space="preserve"> מרחב / סגן </w:t>
      </w:r>
      <w:r w:rsidR="008E2F5C">
        <w:rPr>
          <w:rFonts w:ascii="Times New Roman" w:hAnsi="Times New Roman" w:cs="David" w:hint="cs"/>
          <w:sz w:val="24"/>
          <w:szCs w:val="24"/>
          <w:rtl/>
        </w:rPr>
        <w:t xml:space="preserve"> לזירת האירוע</w:t>
      </w:r>
    </w:p>
    <w:p w:rsidR="00511DC6" w:rsidRPr="00307009" w:rsidRDefault="00511DC6" w:rsidP="00C57982">
      <w:pPr>
        <w:bidi/>
        <w:spacing w:after="0"/>
        <w:ind w:left="36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8E2F5C">
        <w:rPr>
          <w:rFonts w:ascii="Times New Roman" w:eastAsia="Calibri" w:hAnsi="Times New Roman" w:cs="David" w:hint="cs"/>
          <w:sz w:val="24"/>
          <w:rtl/>
        </w:rPr>
        <w:t xml:space="preserve">צוות האמבולנס בראשותך הוזעק </w:t>
      </w:r>
      <w:proofErr w:type="spellStart"/>
      <w:r w:rsidRPr="008E2F5C">
        <w:rPr>
          <w:rFonts w:ascii="Times New Roman" w:eastAsia="Calibri" w:hAnsi="Times New Roman" w:cs="David" w:hint="cs"/>
          <w:sz w:val="24"/>
          <w:rtl/>
        </w:rPr>
        <w:t>לאר"ן</w:t>
      </w:r>
      <w:proofErr w:type="spellEnd"/>
      <w:r w:rsidRPr="008E2F5C">
        <w:rPr>
          <w:rFonts w:ascii="Times New Roman" w:eastAsia="Calibri" w:hAnsi="Times New Roman" w:cs="David" w:hint="cs"/>
          <w:sz w:val="24"/>
          <w:rtl/>
        </w:rPr>
        <w:t xml:space="preserve">  ער רקע של פיצוץ בתוך  מסעדה </w:t>
      </w:r>
      <w:r w:rsidRPr="008E2F5C">
        <w:rPr>
          <w:rFonts w:ascii="Times New Roman" w:eastAsia="Calibri" w:hAnsi="Times New Roman" w:cs="David"/>
          <w:sz w:val="24"/>
          <w:rtl/>
        </w:rPr>
        <w:t>–</w:t>
      </w:r>
      <w:r w:rsidRPr="008E2F5C">
        <w:rPr>
          <w:rFonts w:ascii="Times New Roman" w:eastAsia="Calibri" w:hAnsi="Times New Roman" w:cs="David" w:hint="cs"/>
          <w:sz w:val="24"/>
          <w:rtl/>
        </w:rPr>
        <w:t xml:space="preserve"> סמן את במשפט הנכון ביותר בנוגע לזירת פיצוץ:</w:t>
      </w:r>
    </w:p>
    <w:p w:rsidR="0012301D" w:rsidRPr="00307009" w:rsidRDefault="0012301D" w:rsidP="00C57982">
      <w:pPr>
        <w:numPr>
          <w:ilvl w:val="0"/>
          <w:numId w:val="50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הכניסה לזירה לצורך חילוץ נפגעים מותנת באישור של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חבלן לאחר שביצע סריקה של הזירה</w:t>
      </w:r>
    </w:p>
    <w:p w:rsidR="0012301D" w:rsidRPr="00307009" w:rsidRDefault="0012301D" w:rsidP="00C57982">
      <w:pPr>
        <w:numPr>
          <w:ilvl w:val="0"/>
          <w:numId w:val="50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לצורך חילוץ וטיפול מציל חיים בנפגעים אין צורך להמתין לאישור חבלן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="008E2F5C">
        <w:rPr>
          <w:rFonts w:ascii="Times New Roman" w:eastAsia="Calibri" w:hAnsi="Times New Roman" w:cs="David" w:hint="cs"/>
          <w:sz w:val="24"/>
          <w:rtl/>
        </w:rPr>
        <w:t xml:space="preserve"> הכוחות פועלים  במקביל</w:t>
      </w:r>
    </w:p>
    <w:p w:rsidR="0012301D" w:rsidRPr="00307009" w:rsidRDefault="0012301D" w:rsidP="00C57982">
      <w:pPr>
        <w:numPr>
          <w:ilvl w:val="0"/>
          <w:numId w:val="50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הכניסה לתוך הזירה לחילוץ ולטיפול בנפגעים רק באישור מנהל המרחב</w:t>
      </w:r>
    </w:p>
    <w:p w:rsidR="0012301D" w:rsidRPr="00307009" w:rsidRDefault="0012301D" w:rsidP="00C57982">
      <w:pPr>
        <w:numPr>
          <w:ilvl w:val="0"/>
          <w:numId w:val="50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לצורך חילוץ וטיפול מציל חיים בנפגעים מותנת באישור  מפקד המשטרה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וכוחות מד"א יפ</w:t>
      </w:r>
      <w:r w:rsidR="008E2F5C">
        <w:rPr>
          <w:rFonts w:ascii="Times New Roman" w:eastAsia="Calibri" w:hAnsi="Times New Roman" w:cs="David" w:hint="cs"/>
          <w:sz w:val="24"/>
          <w:rtl/>
        </w:rPr>
        <w:t>עלו רק באזור בהם יש נפגעים חיים</w:t>
      </w:r>
    </w:p>
    <w:p w:rsidR="0012301D" w:rsidRPr="00307009" w:rsidRDefault="0012301D" w:rsidP="00C57982">
      <w:pPr>
        <w:numPr>
          <w:ilvl w:val="0"/>
          <w:numId w:val="50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צוותי מד"א לא יכנסו לתוך הזירה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כוחות מ"י  והכיבוי יחלצו נפגעים</w:t>
      </w:r>
    </w:p>
    <w:p w:rsidR="0012301D" w:rsidRDefault="0012301D" w:rsidP="00C57982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12301D" w:rsidRPr="008E2F5C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8E2F5C">
        <w:rPr>
          <w:rFonts w:ascii="Times New Roman" w:eastAsia="Calibri" w:hAnsi="Times New Roman" w:cs="David"/>
          <w:sz w:val="24"/>
          <w:rtl/>
        </w:rPr>
        <w:t xml:space="preserve">הגעת </w:t>
      </w:r>
      <w:proofErr w:type="spellStart"/>
      <w:r w:rsidRPr="008E2F5C">
        <w:rPr>
          <w:rFonts w:ascii="Times New Roman" w:eastAsia="Calibri" w:hAnsi="Times New Roman" w:cs="David"/>
          <w:sz w:val="24"/>
          <w:rtl/>
        </w:rPr>
        <w:t>לאר"ן</w:t>
      </w:r>
      <w:proofErr w:type="spellEnd"/>
      <w:r w:rsidRPr="008E2F5C">
        <w:rPr>
          <w:rFonts w:ascii="Times New Roman" w:eastAsia="Calibri" w:hAnsi="Times New Roman" w:cs="David"/>
          <w:sz w:val="24"/>
          <w:rtl/>
        </w:rPr>
        <w:t xml:space="preserve"> כנהג האמבולנס הראשון </w:t>
      </w:r>
      <w:r w:rsidR="00D76576" w:rsidRPr="008E2F5C">
        <w:rPr>
          <w:rFonts w:ascii="Times New Roman" w:eastAsia="Calibri" w:hAnsi="Times New Roman" w:cs="David" w:hint="cs"/>
          <w:sz w:val="24"/>
          <w:rtl/>
        </w:rPr>
        <w:t xml:space="preserve">והכרזת על עצמך כמפקד האירוע </w:t>
      </w:r>
      <w:r w:rsidRPr="008E2F5C">
        <w:rPr>
          <w:rFonts w:ascii="Times New Roman" w:eastAsia="Calibri" w:hAnsi="Times New Roman" w:cs="David"/>
          <w:sz w:val="24"/>
          <w:rtl/>
        </w:rPr>
        <w:t xml:space="preserve"> (פיקוד 10), מתי עליך לחלק את זירת האירוע לגזרות?</w:t>
      </w:r>
    </w:p>
    <w:p w:rsidR="0012301D" w:rsidRPr="00307009" w:rsidRDefault="0012301D" w:rsidP="00C57982">
      <w:pPr>
        <w:numPr>
          <w:ilvl w:val="0"/>
          <w:numId w:val="1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החלוקה לגזרות תתבצע כשיש לפחות 6 חובשי רפואת חירום על מנת שיוקצו לפחות 2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אנשי צוות למינימום  של 3 גזרות</w:t>
      </w:r>
      <w:r w:rsidRPr="00307009">
        <w:rPr>
          <w:rFonts w:ascii="Times New Roman" w:eastAsia="Calibri" w:hAnsi="Times New Roman" w:cs="David"/>
          <w:sz w:val="24"/>
          <w:rtl/>
        </w:rPr>
        <w:t>, לצ</w:t>
      </w:r>
      <w:r w:rsidR="008E2F5C">
        <w:rPr>
          <w:rFonts w:ascii="Times New Roman" w:eastAsia="Calibri" w:hAnsi="Times New Roman" w:cs="David"/>
          <w:sz w:val="24"/>
          <w:rtl/>
        </w:rPr>
        <w:t>ורך סריקה מיטבית לאיתור הנפגעים</w:t>
      </w:r>
    </w:p>
    <w:p w:rsidR="0012301D" w:rsidRPr="00307009" w:rsidRDefault="0012301D" w:rsidP="00C57982">
      <w:pPr>
        <w:numPr>
          <w:ilvl w:val="0"/>
          <w:numId w:val="1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לאחר שיש בידי תמונה מדויקת על כמות הנפגעים, יש לחלק לגזרות לצורך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הקצאת משאבים ו</w:t>
      </w:r>
      <w:r w:rsidRPr="00307009">
        <w:rPr>
          <w:rFonts w:ascii="Times New Roman" w:eastAsia="Calibri" w:hAnsi="Times New Roman" w:cs="David"/>
          <w:sz w:val="24"/>
          <w:rtl/>
        </w:rPr>
        <w:t xml:space="preserve"> מעקב טוב יותר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על הטיפול הרפואי</w:t>
      </w:r>
    </w:p>
    <w:p w:rsidR="0012301D" w:rsidRPr="00307009" w:rsidRDefault="0012301D" w:rsidP="00C57982">
      <w:pPr>
        <w:numPr>
          <w:ilvl w:val="0"/>
          <w:numId w:val="1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החלוקה לגזרות תיעשה מוקדם ככול האפשר על מנת להפעיל צוותים לגזרות לשם יצירת תמונ</w:t>
      </w:r>
      <w:r w:rsidR="008E2F5C">
        <w:rPr>
          <w:rFonts w:ascii="Times New Roman" w:eastAsia="Calibri" w:hAnsi="Times New Roman" w:cs="David" w:hint="cs"/>
          <w:sz w:val="24"/>
          <w:rtl/>
        </w:rPr>
        <w:t>ת מצב וביצוע טיפולים מצילי חיים</w:t>
      </w:r>
    </w:p>
    <w:p w:rsidR="0012301D" w:rsidRPr="00307009" w:rsidRDefault="0012301D" w:rsidP="00C57982">
      <w:pPr>
        <w:numPr>
          <w:ilvl w:val="0"/>
          <w:numId w:val="1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רק כאשר הוגדרו מפקדי משנה וישנם מספיק מטפלים על מנת לתת מענה לכל הגזרות </w:t>
      </w:r>
    </w:p>
    <w:p w:rsidR="00964786" w:rsidRPr="00307009" w:rsidRDefault="0012301D" w:rsidP="00C57982">
      <w:pPr>
        <w:numPr>
          <w:ilvl w:val="0"/>
          <w:numId w:val="18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רק </w:t>
      </w:r>
      <w:proofErr w:type="spellStart"/>
      <w:r w:rsidRPr="00307009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בו יש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מספיק </w:t>
      </w:r>
      <w:r w:rsidRPr="00307009">
        <w:rPr>
          <w:rFonts w:ascii="Times New Roman" w:eastAsia="Calibri" w:hAnsi="Times New Roman" w:cs="David"/>
          <w:sz w:val="24"/>
          <w:rtl/>
        </w:rPr>
        <w:t xml:space="preserve"> מטפלים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בכירים ( </w:t>
      </w:r>
      <w:proofErr w:type="spellStart"/>
      <w:r w:rsidR="00213EFE">
        <w:rPr>
          <w:rFonts w:ascii="Times New Roman" w:eastAsia="Calibri" w:hAnsi="Times New Roman" w:cs="David" w:hint="cs"/>
          <w:sz w:val="24"/>
          <w:rtl/>
        </w:rPr>
        <w:t>פראמדיק</w:t>
      </w:r>
      <w:r w:rsidRPr="00307009">
        <w:rPr>
          <w:rFonts w:ascii="Times New Roman" w:eastAsia="Calibri" w:hAnsi="Times New Roman" w:cs="David" w:hint="cs"/>
          <w:sz w:val="24"/>
          <w:rtl/>
        </w:rPr>
        <w:t>ים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>)</w:t>
      </w:r>
    </w:p>
    <w:p w:rsidR="00C57982" w:rsidRDefault="00C57982" w:rsidP="00C57982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20"/>
        <w:rPr>
          <w:rFonts w:ascii="Times New Roman" w:eastAsia="Calibri" w:hAnsi="Times New Roman" w:cs="David"/>
          <w:sz w:val="24"/>
          <w:rtl/>
        </w:rPr>
      </w:pPr>
    </w:p>
    <w:p w:rsidR="0012301D" w:rsidRPr="00213EFE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13EFE">
        <w:rPr>
          <w:rFonts w:ascii="Times New Roman" w:eastAsia="Calibri" w:hAnsi="Times New Roman" w:cs="David"/>
          <w:sz w:val="24"/>
          <w:rtl/>
        </w:rPr>
        <w:lastRenderedPageBreak/>
        <w:t xml:space="preserve">מהן הפעולות הראשונות אותן עליך לבצע </w:t>
      </w:r>
      <w:r w:rsidRPr="00213EFE">
        <w:rPr>
          <w:rFonts w:ascii="Times New Roman" w:eastAsia="Calibri" w:hAnsi="Times New Roman" w:cs="David"/>
          <w:b/>
          <w:bCs/>
          <w:sz w:val="24"/>
          <w:rtl/>
        </w:rPr>
        <w:t>כמטפל</w:t>
      </w:r>
      <w:r w:rsidRPr="00213EFE">
        <w:rPr>
          <w:rFonts w:ascii="Times New Roman" w:eastAsia="Calibri" w:hAnsi="Times New Roman" w:cs="David"/>
          <w:sz w:val="24"/>
          <w:rtl/>
        </w:rPr>
        <w:t xml:space="preserve"> בגזרתך </w:t>
      </w:r>
      <w:proofErr w:type="spellStart"/>
      <w:r w:rsidRPr="00213EFE">
        <w:rPr>
          <w:rFonts w:ascii="Times New Roman" w:eastAsia="Calibri" w:hAnsi="Times New Roman" w:cs="David"/>
          <w:sz w:val="24"/>
          <w:rtl/>
        </w:rPr>
        <w:t>באר"ן</w:t>
      </w:r>
      <w:proofErr w:type="spellEnd"/>
      <w:r w:rsidRPr="00213EFE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2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סריקה לאיתור נפגעים, הרחקה מגורם מסכן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( במידת הצורך)</w:t>
      </w:r>
      <w:r w:rsidRPr="00307009">
        <w:rPr>
          <w:rFonts w:ascii="Times New Roman" w:eastAsia="Calibri" w:hAnsi="Times New Roman" w:cs="David"/>
          <w:sz w:val="24"/>
          <w:rtl/>
        </w:rPr>
        <w:t>, פעולות מצילות חיים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ו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קביעת דחיפות הנפגע ע"י תלישת הספח המתאים </w:t>
      </w:r>
      <w:r w:rsidRPr="00307009">
        <w:rPr>
          <w:rFonts w:ascii="Times New Roman" w:eastAsia="Calibri" w:hAnsi="Times New Roman" w:cs="David"/>
          <w:sz w:val="24"/>
          <w:rtl/>
        </w:rPr>
        <w:t>בתג מיון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ופינוי נפגעים</w:t>
      </w:r>
    </w:p>
    <w:p w:rsidR="0012301D" w:rsidRPr="00307009" w:rsidRDefault="0012301D" w:rsidP="00C57982">
      <w:pPr>
        <w:numPr>
          <w:ilvl w:val="0"/>
          <w:numId w:val="2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אמתין לכוחות רפואה נוספים, ואתחיל לח</w:t>
      </w:r>
      <w:r w:rsidR="00213EFE">
        <w:rPr>
          <w:rFonts w:ascii="Times New Roman" w:eastAsia="Calibri" w:hAnsi="Times New Roman" w:cs="David"/>
          <w:sz w:val="24"/>
          <w:rtl/>
        </w:rPr>
        <w:t>לק את הנפגעים לפי מטפלים זמינים</w:t>
      </w:r>
    </w:p>
    <w:p w:rsidR="0012301D" w:rsidRPr="00307009" w:rsidRDefault="0012301D" w:rsidP="00C57982">
      <w:pPr>
        <w:numPr>
          <w:ilvl w:val="0"/>
          <w:numId w:val="2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טיפול בנפגעים הדחופים ביותר, כאשר אתחיל בט</w:t>
      </w:r>
      <w:r w:rsidR="00213EFE">
        <w:rPr>
          <w:rFonts w:ascii="Times New Roman" w:eastAsia="Calibri" w:hAnsi="Times New Roman" w:cs="David"/>
          <w:sz w:val="24"/>
          <w:rtl/>
        </w:rPr>
        <w:t>יפול בנפגעים ממוקד האירוע החוצה</w:t>
      </w:r>
    </w:p>
    <w:p w:rsidR="0012301D" w:rsidRPr="00307009" w:rsidRDefault="0012301D" w:rsidP="00C57982">
      <w:pPr>
        <w:numPr>
          <w:ilvl w:val="0"/>
          <w:numId w:val="2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סריקה לאיתור נפגעים, הרחקה מגורם מסכן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( במידת הצורך)</w:t>
      </w:r>
      <w:r w:rsidRPr="00307009">
        <w:rPr>
          <w:rFonts w:ascii="Times New Roman" w:eastAsia="Calibri" w:hAnsi="Times New Roman" w:cs="David"/>
          <w:sz w:val="24"/>
          <w:rtl/>
        </w:rPr>
        <w:t>, פעולות מצילות חיים, סימון בתג מיון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, ביצוע הסבב השניוני, דיווח לרפואה 10 על מצב הנפגעים </w:t>
      </w:r>
    </w:p>
    <w:p w:rsidR="00C004AF" w:rsidRPr="00307009" w:rsidRDefault="0012301D" w:rsidP="00C57982">
      <w:pPr>
        <w:numPr>
          <w:ilvl w:val="0"/>
          <w:numId w:val="20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ריכוז 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הנפגעים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באתר  טיפול </w:t>
      </w:r>
      <w:r w:rsidRPr="00307009">
        <w:rPr>
          <w:rFonts w:ascii="Times New Roman" w:eastAsia="Calibri" w:hAnsi="Times New Roman" w:cs="David"/>
          <w:sz w:val="24"/>
          <w:rtl/>
        </w:rPr>
        <w:t xml:space="preserve"> – יותר קל להתמודד </w:t>
      </w:r>
      <w:r w:rsidRPr="00307009">
        <w:rPr>
          <w:rFonts w:ascii="Times New Roman" w:eastAsia="Calibri" w:hAnsi="Times New Roman" w:cs="David" w:hint="cs"/>
          <w:sz w:val="24"/>
          <w:rtl/>
        </w:rPr>
        <w:t>עם האירוע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כאשר הנפגעים מרוכזים במקום אחד</w:t>
      </w:r>
    </w:p>
    <w:p w:rsidR="00C57982" w:rsidRPr="00307009" w:rsidRDefault="00C57982" w:rsidP="00C57982">
      <w:pPr>
        <w:bidi/>
        <w:spacing w:after="0"/>
        <w:ind w:left="720"/>
        <w:rPr>
          <w:rFonts w:ascii="Times New Roman" w:eastAsia="Calibri" w:hAnsi="Times New Roman" w:cs="David"/>
          <w:sz w:val="24"/>
        </w:rPr>
      </w:pPr>
    </w:p>
    <w:p w:rsidR="0012301D" w:rsidRPr="00213EFE" w:rsidRDefault="0012301D" w:rsidP="00307009">
      <w:pPr>
        <w:numPr>
          <w:ilvl w:val="0"/>
          <w:numId w:val="5"/>
        </w:numPr>
        <w:bidi/>
        <w:spacing w:after="0"/>
        <w:ind w:left="389" w:hangingChars="162" w:hanging="389"/>
        <w:jc w:val="both"/>
        <w:rPr>
          <w:rFonts w:ascii="Times New Roman" w:eastAsia="Calibri" w:hAnsi="Times New Roman" w:cs="David"/>
          <w:sz w:val="24"/>
          <w:rtl/>
        </w:rPr>
      </w:pPr>
      <w:r w:rsidRPr="00213EFE">
        <w:rPr>
          <w:rFonts w:ascii="Times New Roman" w:eastAsia="Calibri" w:hAnsi="Times New Roman" w:cs="David"/>
          <w:sz w:val="24"/>
          <w:rtl/>
        </w:rPr>
        <w:t xml:space="preserve">סמן את המשפט </w:t>
      </w:r>
      <w:r w:rsidRPr="00213EFE">
        <w:rPr>
          <w:rFonts w:ascii="Times New Roman" w:eastAsia="Calibri" w:hAnsi="Times New Roman" w:cs="David"/>
          <w:b/>
          <w:bCs/>
          <w:sz w:val="24"/>
          <w:rtl/>
        </w:rPr>
        <w:t>הנכון</w:t>
      </w:r>
      <w:r w:rsidRPr="00213EFE">
        <w:rPr>
          <w:rFonts w:ascii="Times New Roman" w:eastAsia="Calibri" w:hAnsi="Times New Roman" w:cs="David"/>
          <w:sz w:val="24"/>
          <w:rtl/>
        </w:rPr>
        <w:t xml:space="preserve"> </w:t>
      </w:r>
      <w:r w:rsidR="00D76576" w:rsidRPr="00213EFE">
        <w:rPr>
          <w:rFonts w:ascii="Times New Roman" w:eastAsia="Calibri" w:hAnsi="Times New Roman" w:cs="David" w:hint="cs"/>
          <w:b/>
          <w:bCs/>
          <w:sz w:val="24"/>
          <w:rtl/>
        </w:rPr>
        <w:t>ביותר</w:t>
      </w:r>
      <w:r w:rsidR="00D76576" w:rsidRPr="00213EFE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213EFE">
        <w:rPr>
          <w:rFonts w:ascii="Times New Roman" w:eastAsia="Calibri" w:hAnsi="Times New Roman" w:cs="David"/>
          <w:sz w:val="24"/>
          <w:rtl/>
        </w:rPr>
        <w:t>לגבי "קו פתוח" בין מוקד מד"א ל"פיקוד 10":</w:t>
      </w:r>
    </w:p>
    <w:p w:rsidR="0012301D" w:rsidRPr="00307009" w:rsidRDefault="0012301D" w:rsidP="00C57982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/>
          <w:sz w:val="24"/>
          <w:szCs w:val="24"/>
          <w:rtl/>
        </w:rPr>
        <w:t>"פיקוד 10" יצור קשר עם המוקד  כאשר יתאפ</w:t>
      </w:r>
      <w:r w:rsidR="00213EFE">
        <w:rPr>
          <w:rFonts w:ascii="Times New Roman" w:hAnsi="Times New Roman" w:cs="David"/>
          <w:sz w:val="24"/>
          <w:szCs w:val="24"/>
          <w:rtl/>
        </w:rPr>
        <w:t>שר לו בקו 101</w:t>
      </w:r>
    </w:p>
    <w:p w:rsidR="0012301D" w:rsidRPr="00307009" w:rsidRDefault="0012301D" w:rsidP="00C57982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/>
          <w:sz w:val="24"/>
          <w:szCs w:val="24"/>
          <w:rtl/>
        </w:rPr>
        <w:t>המוקד יתקש</w:t>
      </w:r>
      <w:r w:rsidR="00213EFE">
        <w:rPr>
          <w:rFonts w:ascii="Times New Roman" w:hAnsi="Times New Roman" w:cs="David"/>
          <w:sz w:val="24"/>
          <w:szCs w:val="24"/>
          <w:rtl/>
        </w:rPr>
        <w:t xml:space="preserve">ר ל"פיקוד </w:t>
      </w:r>
      <w:proofErr w:type="spellStart"/>
      <w:r w:rsidR="00213EFE">
        <w:rPr>
          <w:rFonts w:ascii="Times New Roman" w:hAnsi="Times New Roman" w:cs="David"/>
          <w:sz w:val="24"/>
          <w:szCs w:val="24"/>
          <w:rtl/>
        </w:rPr>
        <w:t>10</w:t>
      </w:r>
      <w:proofErr w:type="spellEnd"/>
      <w:r w:rsidR="00213EFE">
        <w:rPr>
          <w:rFonts w:ascii="Times New Roman" w:hAnsi="Times New Roman" w:cs="David"/>
          <w:sz w:val="24"/>
          <w:szCs w:val="24"/>
          <w:rtl/>
        </w:rPr>
        <w:t>" בקו המבצעי המוקלט</w:t>
      </w:r>
    </w:p>
    <w:p w:rsidR="0012301D" w:rsidRPr="00307009" w:rsidRDefault="0012301D" w:rsidP="00C57982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/>
          <w:sz w:val="24"/>
          <w:szCs w:val="24"/>
          <w:rtl/>
        </w:rPr>
        <w:t>המוקד יצור קשר טלפוני עם "פיקוד 10" כאשר יהיה צורך</w:t>
      </w:r>
      <w:r w:rsidR="00213EFE">
        <w:rPr>
          <w:rFonts w:ascii="Times New Roman" w:hAnsi="Times New Roman" w:cs="David"/>
          <w:sz w:val="24"/>
          <w:szCs w:val="24"/>
          <w:rtl/>
        </w:rPr>
        <w:t xml:space="preserve">  אין צורך להעמיס על "פיקוד </w:t>
      </w:r>
      <w:proofErr w:type="spellStart"/>
      <w:r w:rsidR="00213EFE">
        <w:rPr>
          <w:rFonts w:ascii="Times New Roman" w:hAnsi="Times New Roman" w:cs="David"/>
          <w:sz w:val="24"/>
          <w:szCs w:val="24"/>
          <w:rtl/>
        </w:rPr>
        <w:t>10</w:t>
      </w:r>
      <w:proofErr w:type="spellEnd"/>
      <w:r w:rsidR="00213EFE">
        <w:rPr>
          <w:rFonts w:ascii="Times New Roman" w:hAnsi="Times New Roman" w:cs="David"/>
          <w:sz w:val="24"/>
          <w:szCs w:val="24"/>
          <w:rtl/>
        </w:rPr>
        <w:t>"</w:t>
      </w:r>
    </w:p>
    <w:p w:rsidR="0012301D" w:rsidRPr="00307009" w:rsidRDefault="0012301D" w:rsidP="00C57982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"פיקוד 10"  יתקשר לקו המבצעי המוקלט של המוקד </w:t>
      </w:r>
    </w:p>
    <w:p w:rsidR="0012301D" w:rsidRPr="00307009" w:rsidRDefault="0012301D" w:rsidP="00C57982">
      <w:pPr>
        <w:pStyle w:val="a9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David"/>
          <w:sz w:val="24"/>
          <w:szCs w:val="24"/>
        </w:rPr>
      </w:pPr>
      <w:r w:rsidRPr="00307009">
        <w:rPr>
          <w:rFonts w:ascii="Times New Roman" w:hAnsi="Times New Roman" w:cs="David"/>
          <w:sz w:val="24"/>
          <w:szCs w:val="24"/>
          <w:rtl/>
        </w:rPr>
        <w:t xml:space="preserve">אין להשתמש בטלפון סלולארי, שהרשת הסלולארית </w:t>
      </w:r>
      <w:r w:rsidRPr="00307009">
        <w:rPr>
          <w:rFonts w:ascii="Times New Roman" w:hAnsi="Times New Roman" w:cs="David" w:hint="cs"/>
          <w:sz w:val="24"/>
          <w:szCs w:val="24"/>
          <w:rtl/>
        </w:rPr>
        <w:t xml:space="preserve">קורסת </w:t>
      </w:r>
      <w:r w:rsidR="00213EFE">
        <w:rPr>
          <w:rFonts w:ascii="Times New Roman" w:hAnsi="Times New Roman" w:cs="David"/>
          <w:sz w:val="24"/>
          <w:szCs w:val="24"/>
          <w:rtl/>
        </w:rPr>
        <w:t xml:space="preserve"> </w:t>
      </w:r>
      <w:proofErr w:type="spellStart"/>
      <w:r w:rsidR="00213EFE">
        <w:rPr>
          <w:rFonts w:ascii="Times New Roman" w:hAnsi="Times New Roman" w:cs="David"/>
          <w:sz w:val="24"/>
          <w:szCs w:val="24"/>
          <w:rtl/>
        </w:rPr>
        <w:t>באר"ן</w:t>
      </w:r>
      <w:proofErr w:type="spellEnd"/>
    </w:p>
    <w:p w:rsidR="00C36E99" w:rsidRPr="00307009" w:rsidRDefault="00C36E99" w:rsidP="00C36E99">
      <w:pPr>
        <w:bidi/>
        <w:spacing w:after="0"/>
        <w:ind w:left="360"/>
        <w:rPr>
          <w:rFonts w:ascii="Times New Roman" w:eastAsia="Calibri" w:hAnsi="Times New Roman" w:cs="David"/>
          <w:sz w:val="24"/>
          <w:u w:val="single"/>
        </w:rPr>
      </w:pPr>
    </w:p>
    <w:p w:rsidR="0012301D" w:rsidRPr="00213EFE" w:rsidRDefault="0012301D" w:rsidP="00C36E99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13EFE">
        <w:rPr>
          <w:rFonts w:ascii="Times New Roman" w:eastAsia="Calibri" w:hAnsi="Times New Roman" w:cs="David"/>
          <w:sz w:val="24"/>
          <w:rtl/>
        </w:rPr>
        <w:t xml:space="preserve">הגעת כאמבולנס רביעי לזירת </w:t>
      </w:r>
      <w:proofErr w:type="spellStart"/>
      <w:r w:rsidRPr="00213EFE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213EFE">
        <w:rPr>
          <w:rFonts w:ascii="Times New Roman" w:eastAsia="Calibri" w:hAnsi="Times New Roman" w:cs="David"/>
          <w:sz w:val="24"/>
          <w:rtl/>
        </w:rPr>
        <w:t>, מה הפעולות אותם עליך לבצע?</w:t>
      </w:r>
    </w:p>
    <w:p w:rsidR="0012301D" w:rsidRPr="00307009" w:rsidRDefault="0012301D" w:rsidP="00C57982">
      <w:pPr>
        <w:numPr>
          <w:ilvl w:val="0"/>
          <w:numId w:val="19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307009">
        <w:rPr>
          <w:rFonts w:ascii="Times New Roman" w:eastAsia="Calibri" w:hAnsi="Times New Roman" w:cs="David"/>
          <w:sz w:val="24"/>
          <w:rtl/>
        </w:rPr>
        <w:t xml:space="preserve">אמבולנס במקום שהוגדר, </w:t>
      </w:r>
      <w:r w:rsidRPr="00307009">
        <w:rPr>
          <w:rFonts w:ascii="Times New Roman" w:eastAsia="Calibri" w:hAnsi="Times New Roman" w:cs="David" w:hint="cs"/>
          <w:sz w:val="24"/>
          <w:rtl/>
        </w:rPr>
        <w:t>להוריד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תגי מיון ופינוי נפגעים</w:t>
      </w:r>
      <w:r w:rsidRPr="00307009">
        <w:rPr>
          <w:rFonts w:ascii="Times New Roman" w:eastAsia="Calibri" w:hAnsi="Times New Roman" w:cs="David"/>
          <w:sz w:val="24"/>
          <w:rtl/>
        </w:rPr>
        <w:t>,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ציוד </w:t>
      </w:r>
      <w:r w:rsidRPr="00307009">
        <w:rPr>
          <w:rFonts w:ascii="Times New Roman" w:eastAsia="Calibri" w:hAnsi="Times New Roman" w:cs="David"/>
          <w:sz w:val="24"/>
          <w:rtl/>
        </w:rPr>
        <w:t xml:space="preserve"> טיפול ונשיאה, ולחבור לפיקוד 10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ולפעול ע"פ הנחיותיו</w:t>
      </w:r>
    </w:p>
    <w:p w:rsidR="0012301D" w:rsidRPr="00307009" w:rsidRDefault="0012301D" w:rsidP="00C57982">
      <w:pPr>
        <w:numPr>
          <w:ilvl w:val="0"/>
          <w:numId w:val="19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307009">
        <w:rPr>
          <w:rFonts w:ascii="Times New Roman" w:eastAsia="Calibri" w:hAnsi="Times New Roman" w:cs="David"/>
          <w:sz w:val="24"/>
          <w:rtl/>
        </w:rPr>
        <w:t xml:space="preserve">האמבולנס כמה שיותר קרוב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לזירת האירוע </w:t>
      </w:r>
      <w:r w:rsidRPr="00307009">
        <w:rPr>
          <w:rFonts w:ascii="Times New Roman" w:eastAsia="Calibri" w:hAnsi="Times New Roman" w:cs="David"/>
          <w:sz w:val="24"/>
          <w:rtl/>
        </w:rPr>
        <w:t xml:space="preserve"> ו</w:t>
      </w:r>
      <w:r w:rsidRPr="00307009">
        <w:rPr>
          <w:rFonts w:ascii="Times New Roman" w:eastAsia="Calibri" w:hAnsi="Times New Roman" w:cs="David" w:hint="cs"/>
          <w:sz w:val="24"/>
          <w:rtl/>
        </w:rPr>
        <w:t>ל</w:t>
      </w:r>
      <w:r w:rsidRPr="00307009">
        <w:rPr>
          <w:rFonts w:ascii="Times New Roman" w:eastAsia="Calibri" w:hAnsi="Times New Roman" w:cs="David"/>
          <w:sz w:val="24"/>
          <w:rtl/>
        </w:rPr>
        <w:t xml:space="preserve">טפול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בנפגעים  השוכבים 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הקרוב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ים </w:t>
      </w:r>
      <w:r w:rsidRPr="00307009">
        <w:rPr>
          <w:rFonts w:ascii="Times New Roman" w:eastAsia="Calibri" w:hAnsi="Times New Roman" w:cs="David"/>
          <w:sz w:val="24"/>
          <w:rtl/>
        </w:rPr>
        <w:t xml:space="preserve"> ביותר</w:t>
      </w:r>
    </w:p>
    <w:p w:rsidR="0012301D" w:rsidRPr="00307009" w:rsidRDefault="0012301D" w:rsidP="00C57982">
      <w:pPr>
        <w:numPr>
          <w:ilvl w:val="0"/>
          <w:numId w:val="19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להחנות את האמבולנס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הכי קרוב שאפשר לזירה להוריד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תגי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מיון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>ציוד</w:t>
      </w:r>
      <w:r w:rsidRPr="00307009">
        <w:rPr>
          <w:rFonts w:ascii="Times New Roman" w:eastAsia="Calibri" w:hAnsi="Times New Roman" w:cs="David"/>
          <w:sz w:val="24"/>
          <w:rtl/>
        </w:rPr>
        <w:t xml:space="preserve">  </w:t>
      </w:r>
      <w:r w:rsidRPr="00307009">
        <w:rPr>
          <w:rFonts w:ascii="Times New Roman" w:eastAsia="Calibri" w:hAnsi="Times New Roman" w:cs="David" w:hint="cs"/>
          <w:sz w:val="24"/>
          <w:rtl/>
        </w:rPr>
        <w:t>טיפול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ונשיאה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>ולעדכן את  לפיק</w:t>
      </w:r>
      <w:r w:rsidR="00213EFE">
        <w:rPr>
          <w:rFonts w:ascii="Times New Roman" w:eastAsia="Calibri" w:hAnsi="Times New Roman" w:cs="David" w:hint="cs"/>
          <w:sz w:val="24"/>
          <w:rtl/>
        </w:rPr>
        <w:t>וד 10 שהצוות מתחיל לטפל בנפגעים</w:t>
      </w:r>
    </w:p>
    <w:p w:rsidR="0012301D" w:rsidRPr="00307009" w:rsidRDefault="0012301D" w:rsidP="00C57982">
      <w:pPr>
        <w:numPr>
          <w:ilvl w:val="0"/>
          <w:numId w:val="19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להחנות את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האמבולנס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במקום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שהוגדר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להוריד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תגי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מיון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>ציוד</w:t>
      </w:r>
      <w:r w:rsidRPr="00307009">
        <w:rPr>
          <w:rFonts w:ascii="Times New Roman" w:eastAsia="Calibri" w:hAnsi="Times New Roman" w:cs="David"/>
          <w:sz w:val="24"/>
          <w:rtl/>
        </w:rPr>
        <w:t xml:space="preserve">  </w:t>
      </w:r>
      <w:r w:rsidRPr="00307009">
        <w:rPr>
          <w:rFonts w:ascii="Times New Roman" w:eastAsia="Calibri" w:hAnsi="Times New Roman" w:cs="David" w:hint="cs"/>
          <w:sz w:val="24"/>
          <w:rtl/>
        </w:rPr>
        <w:t>טיפול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>ונשיאה ול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הכריז </w:t>
      </w:r>
      <w:r w:rsidR="00213EFE">
        <w:rPr>
          <w:rFonts w:ascii="Times New Roman" w:eastAsia="Calibri" w:hAnsi="Times New Roman" w:cs="David"/>
          <w:sz w:val="24"/>
          <w:rtl/>
        </w:rPr>
        <w:t xml:space="preserve"> על גזרה חדשה</w:t>
      </w:r>
    </w:p>
    <w:p w:rsidR="0012301D" w:rsidRPr="00307009" w:rsidRDefault="0012301D" w:rsidP="00C57982">
      <w:pPr>
        <w:numPr>
          <w:ilvl w:val="0"/>
          <w:numId w:val="19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להעמיד</w:t>
      </w:r>
      <w:r w:rsidRPr="00307009">
        <w:rPr>
          <w:rFonts w:ascii="Times New Roman" w:eastAsia="Calibri" w:hAnsi="Times New Roman" w:cs="David"/>
          <w:sz w:val="24"/>
          <w:rtl/>
        </w:rPr>
        <w:t xml:space="preserve"> האמבולנס עדיין מונע במקום שהוגדר,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לכרוז לנפגעים,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להוריד 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תגי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מיון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>ציוד</w:t>
      </w:r>
      <w:r w:rsidRPr="00307009">
        <w:rPr>
          <w:rFonts w:ascii="Times New Roman" w:eastAsia="Calibri" w:hAnsi="Times New Roman" w:cs="David"/>
          <w:sz w:val="24"/>
          <w:rtl/>
        </w:rPr>
        <w:t xml:space="preserve">  </w:t>
      </w:r>
      <w:r w:rsidRPr="00307009">
        <w:rPr>
          <w:rFonts w:ascii="Times New Roman" w:eastAsia="Calibri" w:hAnsi="Times New Roman" w:cs="David" w:hint="cs"/>
          <w:sz w:val="24"/>
          <w:rtl/>
        </w:rPr>
        <w:t>טיפול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213EFE">
        <w:rPr>
          <w:rFonts w:ascii="Times New Roman" w:eastAsia="Calibri" w:hAnsi="Times New Roman" w:cs="David" w:hint="cs"/>
          <w:sz w:val="24"/>
          <w:rtl/>
        </w:rPr>
        <w:t>ונשיאה ולהקים אתר טיפול</w:t>
      </w:r>
    </w:p>
    <w:p w:rsidR="00B11A35" w:rsidRDefault="00B11A35" w:rsidP="00B11A35">
      <w:pPr>
        <w:bidi/>
        <w:spacing w:after="0"/>
        <w:ind w:left="360"/>
        <w:rPr>
          <w:rFonts w:ascii="Times New Roman" w:eastAsia="Calibri" w:hAnsi="Times New Roman" w:cs="David"/>
          <w:sz w:val="24"/>
        </w:rPr>
      </w:pPr>
    </w:p>
    <w:p w:rsidR="0012301D" w:rsidRPr="00213EFE" w:rsidRDefault="0012301D" w:rsidP="00B11A35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213EFE">
        <w:rPr>
          <w:rFonts w:ascii="Times New Roman" w:eastAsia="Calibri" w:hAnsi="Times New Roman" w:cs="David" w:hint="cs"/>
          <w:sz w:val="24"/>
          <w:rtl/>
        </w:rPr>
        <w:t xml:space="preserve">מי מהבאים הינם מפקדי משנה </w:t>
      </w:r>
      <w:proofErr w:type="spellStart"/>
      <w:r w:rsidRPr="00213EF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13EFE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964786" w:rsidRPr="00213EFE">
        <w:rPr>
          <w:rFonts w:ascii="Times New Roman" w:eastAsia="Calibri" w:hAnsi="Times New Roman" w:cs="David" w:hint="cs"/>
          <w:sz w:val="24"/>
          <w:rtl/>
        </w:rPr>
        <w:t>,</w:t>
      </w:r>
      <w:r w:rsidRPr="00213EFE">
        <w:rPr>
          <w:rFonts w:ascii="Times New Roman" w:eastAsia="Calibri" w:hAnsi="Times New Roman" w:cs="David" w:hint="cs"/>
          <w:sz w:val="24"/>
          <w:rtl/>
        </w:rPr>
        <w:t>מתי ומי ממנה אותם</w:t>
      </w:r>
      <w:r w:rsidRPr="00213EFE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4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רפואה 10, </w:t>
      </w:r>
      <w:r w:rsidRPr="00307009">
        <w:rPr>
          <w:rFonts w:ascii="Times New Roman" w:eastAsia="Calibri" w:hAnsi="Times New Roman" w:cs="David" w:hint="cs"/>
          <w:sz w:val="24"/>
          <w:rtl/>
        </w:rPr>
        <w:t>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10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, חניון 10  ימונו ע"י המוקד  המפעיל כאשר בזירה לפחות 15 רכבי הצלה </w:t>
      </w:r>
    </w:p>
    <w:p w:rsidR="0012301D" w:rsidRPr="00307009" w:rsidRDefault="0012301D" w:rsidP="00C57982">
      <w:pPr>
        <w:numPr>
          <w:ilvl w:val="0"/>
          <w:numId w:val="4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רפואה 10, </w:t>
      </w:r>
      <w:r w:rsidRPr="00307009">
        <w:rPr>
          <w:rFonts w:ascii="Times New Roman" w:eastAsia="Calibri" w:hAnsi="Times New Roman" w:cs="David" w:hint="cs"/>
          <w:sz w:val="24"/>
          <w:rtl/>
        </w:rPr>
        <w:t>פינוי 10, שיגור 10  ימונו ע"י "פיקוד 10" כאשר לדעתו יש מספיק משאבים בזירה</w:t>
      </w:r>
      <w:r w:rsidR="00964786" w:rsidRPr="00307009">
        <w:rPr>
          <w:rFonts w:cs="David" w:hint="eastAsia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eastAsia"/>
          <w:sz w:val="24"/>
          <w:rtl/>
        </w:rPr>
        <w:t>ומנויים</w:t>
      </w:r>
      <w:r w:rsidR="00964786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eastAsia"/>
          <w:sz w:val="24"/>
          <w:rtl/>
        </w:rPr>
        <w:t>יתרום</w:t>
      </w:r>
      <w:r w:rsidR="00964786"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eastAsia"/>
          <w:sz w:val="24"/>
          <w:rtl/>
        </w:rPr>
        <w:t>למענה</w:t>
      </w:r>
    </w:p>
    <w:p w:rsidR="0012301D" w:rsidRPr="00307009" w:rsidRDefault="0012301D" w:rsidP="00C57982">
      <w:pPr>
        <w:numPr>
          <w:ilvl w:val="0"/>
          <w:numId w:val="4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307009">
        <w:rPr>
          <w:rFonts w:ascii="Times New Roman" w:eastAsia="Calibri" w:hAnsi="Times New Roman" w:cs="David" w:hint="cs"/>
          <w:sz w:val="24"/>
          <w:rtl/>
        </w:rPr>
        <w:t>פינוי 10 ימונו ע"י "פיקוד 10" כאשר לדעתו יש מספיק משאבים בזירה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ומנויים יתרום למענה</w:t>
      </w:r>
    </w:p>
    <w:p w:rsidR="0012301D" w:rsidRPr="00307009" w:rsidRDefault="0012301D" w:rsidP="00C57982">
      <w:pPr>
        <w:numPr>
          <w:ilvl w:val="0"/>
          <w:numId w:val="4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307009">
        <w:rPr>
          <w:rFonts w:ascii="Times New Roman" w:eastAsia="Calibri" w:hAnsi="Times New Roman" w:cs="David" w:hint="cs"/>
          <w:sz w:val="24"/>
          <w:rtl/>
        </w:rPr>
        <w:t>פינוי 10 ימונו ע"י "פיקוד 10 "  באישור המוקד המפעיל בלבד</w:t>
      </w:r>
    </w:p>
    <w:p w:rsidR="0012301D" w:rsidRDefault="0012301D" w:rsidP="00C57982">
      <w:pPr>
        <w:numPr>
          <w:ilvl w:val="0"/>
          <w:numId w:val="45"/>
        </w:numPr>
        <w:bidi/>
        <w:spacing w:after="0"/>
        <w:ind w:left="714" w:hanging="357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רפואה 10, חניון 10, </w:t>
      </w:r>
      <w:r w:rsidRPr="00307009">
        <w:rPr>
          <w:rFonts w:ascii="Times New Roman" w:eastAsia="Calibri" w:hAnsi="Times New Roman" w:cs="David" w:hint="cs"/>
          <w:sz w:val="24"/>
          <w:rtl/>
        </w:rPr>
        <w:t>פינוי 10 ימונו ע"י מנהל המרחב</w:t>
      </w: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  <w:rtl/>
        </w:rPr>
      </w:pPr>
    </w:p>
    <w:p w:rsidR="00B11A35" w:rsidRPr="00307009" w:rsidRDefault="00B11A35" w:rsidP="00B11A35">
      <w:pPr>
        <w:bidi/>
        <w:spacing w:after="0"/>
        <w:ind w:left="714"/>
        <w:rPr>
          <w:rFonts w:ascii="Times New Roman" w:eastAsia="Calibri" w:hAnsi="Times New Roman" w:cs="David"/>
          <w:sz w:val="24"/>
        </w:rPr>
      </w:pPr>
    </w:p>
    <w:p w:rsidR="0012301D" w:rsidRPr="00213EFE" w:rsidRDefault="00C004AF" w:rsidP="00213EFE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213EFE">
        <w:rPr>
          <w:rFonts w:ascii="Times New Roman" w:eastAsia="Calibri" w:hAnsi="Times New Roman" w:cs="David" w:hint="cs"/>
          <w:sz w:val="24"/>
          <w:rtl/>
        </w:rPr>
        <w:lastRenderedPageBreak/>
        <w:t>מיון וסימון</w:t>
      </w:r>
      <w:r w:rsidR="0012301D" w:rsidRPr="00213EFE">
        <w:rPr>
          <w:rFonts w:ascii="Times New Roman" w:eastAsia="Calibri" w:hAnsi="Times New Roman" w:cs="David"/>
          <w:sz w:val="24"/>
          <w:rtl/>
        </w:rPr>
        <w:t xml:space="preserve"> </w:t>
      </w:r>
      <w:r w:rsidR="0012301D" w:rsidRPr="00213EFE">
        <w:rPr>
          <w:rFonts w:ascii="Times New Roman" w:eastAsia="Calibri" w:hAnsi="Times New Roman" w:cs="David" w:hint="cs"/>
          <w:sz w:val="24"/>
          <w:rtl/>
        </w:rPr>
        <w:t>הנפגעים</w:t>
      </w:r>
      <w:r w:rsidR="0012301D" w:rsidRPr="00213EFE">
        <w:rPr>
          <w:rFonts w:ascii="Times New Roman" w:eastAsia="Calibri" w:hAnsi="Times New Roman" w:cs="David"/>
          <w:sz w:val="24"/>
          <w:rtl/>
        </w:rPr>
        <w:t xml:space="preserve"> – </w:t>
      </w:r>
      <w:r w:rsidR="0012301D" w:rsidRPr="00213EFE">
        <w:rPr>
          <w:rFonts w:ascii="Times New Roman" w:eastAsia="Calibri" w:hAnsi="Times New Roman" w:cs="David" w:hint="cs"/>
          <w:sz w:val="24"/>
          <w:rtl/>
        </w:rPr>
        <w:t xml:space="preserve">סמן את המשפט </w:t>
      </w:r>
      <w:r w:rsidR="0012301D" w:rsidRPr="00213EFE">
        <w:rPr>
          <w:rFonts w:ascii="Times New Roman" w:eastAsia="Calibri" w:hAnsi="Times New Roman" w:cs="David" w:hint="cs"/>
          <w:b/>
          <w:bCs/>
          <w:sz w:val="24"/>
          <w:rtl/>
        </w:rPr>
        <w:t>הנכון ביותר</w:t>
      </w:r>
      <w:r w:rsidR="0012301D" w:rsidRPr="00213EFE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החלטה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האם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מדובר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בנפגע</w:t>
      </w:r>
      <w:r w:rsidRPr="00307009">
        <w:rPr>
          <w:rFonts w:ascii="Times New Roman" w:eastAsia="Calibri" w:hAnsi="Times New Roman" w:cs="David"/>
          <w:sz w:val="24"/>
          <w:rtl/>
        </w:rPr>
        <w:t xml:space="preserve"> "</w:t>
      </w:r>
      <w:r w:rsidRPr="00307009">
        <w:rPr>
          <w:rFonts w:ascii="Times New Roman" w:eastAsia="Calibri" w:hAnsi="Times New Roman" w:cs="David" w:hint="cs"/>
          <w:sz w:val="24"/>
          <w:rtl/>
        </w:rPr>
        <w:t>דחוף</w:t>
      </w:r>
      <w:r w:rsidRPr="00307009">
        <w:rPr>
          <w:rFonts w:ascii="Times New Roman" w:eastAsia="Calibri" w:hAnsi="Times New Roman" w:cs="David"/>
          <w:sz w:val="24"/>
          <w:rtl/>
        </w:rPr>
        <w:t>-</w:t>
      </w:r>
      <w:r w:rsidRPr="00307009">
        <w:rPr>
          <w:rFonts w:ascii="Times New Roman" w:eastAsia="Calibri" w:hAnsi="Times New Roman" w:cs="David" w:hint="cs"/>
          <w:sz w:val="24"/>
          <w:rtl/>
        </w:rPr>
        <w:t>יציב</w:t>
      </w:r>
      <w:r w:rsidRPr="00307009">
        <w:rPr>
          <w:rFonts w:ascii="Times New Roman" w:eastAsia="Calibri" w:hAnsi="Times New Roman" w:cs="David"/>
          <w:sz w:val="24"/>
          <w:rtl/>
        </w:rPr>
        <w:t>", "</w:t>
      </w:r>
      <w:r w:rsidRPr="00307009">
        <w:rPr>
          <w:rFonts w:ascii="Times New Roman" w:eastAsia="Calibri" w:hAnsi="Times New Roman" w:cs="David" w:hint="cs"/>
          <w:sz w:val="24"/>
          <w:rtl/>
        </w:rPr>
        <w:t>אנוש</w:t>
      </w:r>
      <w:r w:rsidRPr="00307009">
        <w:rPr>
          <w:rFonts w:ascii="Times New Roman" w:eastAsia="Calibri" w:hAnsi="Times New Roman" w:cs="David"/>
          <w:sz w:val="24"/>
          <w:rtl/>
        </w:rPr>
        <w:t xml:space="preserve">" </w:t>
      </w:r>
      <w:r w:rsidRPr="00307009">
        <w:rPr>
          <w:rFonts w:ascii="Times New Roman" w:eastAsia="Calibri" w:hAnsi="Times New Roman" w:cs="David" w:hint="cs"/>
          <w:sz w:val="24"/>
          <w:rtl/>
        </w:rPr>
        <w:t>או</w:t>
      </w:r>
      <w:r w:rsidRPr="00307009">
        <w:rPr>
          <w:rFonts w:ascii="Times New Roman" w:eastAsia="Calibri" w:hAnsi="Times New Roman" w:cs="David"/>
          <w:sz w:val="24"/>
          <w:rtl/>
        </w:rPr>
        <w:t xml:space="preserve"> "</w:t>
      </w:r>
      <w:r w:rsidRPr="00307009">
        <w:rPr>
          <w:rFonts w:ascii="Times New Roman" w:eastAsia="Calibri" w:hAnsi="Times New Roman" w:cs="David" w:hint="cs"/>
          <w:sz w:val="24"/>
          <w:rtl/>
        </w:rPr>
        <w:t>נפטר</w:t>
      </w:r>
      <w:r w:rsidRPr="00307009">
        <w:rPr>
          <w:rFonts w:ascii="Times New Roman" w:eastAsia="Calibri" w:hAnsi="Times New Roman" w:cs="David"/>
          <w:sz w:val="24"/>
          <w:rtl/>
        </w:rPr>
        <w:t xml:space="preserve">" </w:t>
      </w:r>
      <w:r w:rsidRPr="00307009">
        <w:rPr>
          <w:rFonts w:ascii="Times New Roman" w:eastAsia="Calibri" w:hAnsi="Times New Roman" w:cs="David" w:hint="cs"/>
          <w:sz w:val="24"/>
          <w:rtl/>
        </w:rPr>
        <w:t>תבוצע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על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ידי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איש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הצוות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הראשון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שהגיע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לנפגע</w:t>
      </w:r>
    </w:p>
    <w:p w:rsidR="0012301D" w:rsidRPr="00307009" w:rsidRDefault="0012301D" w:rsidP="00C57982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רק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או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רופא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מוסמכים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לקבל את ההחלטה כי לא מטפלים בפצוע עם אובדן צלם אנוש</w:t>
      </w:r>
    </w:p>
    <w:p w:rsidR="0012301D" w:rsidRPr="00307009" w:rsidRDefault="0012301D" w:rsidP="00C57982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נציג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מד</w:t>
      </w:r>
      <w:r w:rsidRPr="00307009">
        <w:rPr>
          <w:rFonts w:ascii="Times New Roman" w:eastAsia="Calibri" w:hAnsi="Times New Roman" w:cs="David"/>
          <w:sz w:val="24"/>
          <w:rtl/>
        </w:rPr>
        <w:t>"</w:t>
      </w:r>
      <w:r w:rsidRPr="00307009">
        <w:rPr>
          <w:rFonts w:ascii="Times New Roman" w:eastAsia="Calibri" w:hAnsi="Times New Roman" w:cs="David" w:hint="cs"/>
          <w:sz w:val="24"/>
          <w:rtl/>
        </w:rPr>
        <w:t>א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בבית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החולים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אחראי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על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הכנסת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עותק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הנייר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הכימי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של</w:t>
      </w:r>
      <w:r w:rsidRPr="00307009">
        <w:rPr>
          <w:rFonts w:ascii="Times New Roman" w:eastAsia="Calibri" w:hAnsi="Times New Roman" w:cs="David"/>
          <w:sz w:val="24"/>
          <w:rtl/>
        </w:rPr>
        <w:t xml:space="preserve"> "</w:t>
      </w:r>
      <w:r w:rsidRPr="00307009">
        <w:rPr>
          <w:rFonts w:ascii="Times New Roman" w:eastAsia="Calibri" w:hAnsi="Times New Roman" w:cs="David" w:hint="cs"/>
          <w:sz w:val="24"/>
          <w:rtl/>
        </w:rPr>
        <w:t>תג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המיון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והפינוי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" </w:t>
      </w:r>
      <w:r w:rsidRPr="00307009">
        <w:rPr>
          <w:rFonts w:ascii="Times New Roman" w:eastAsia="Calibri" w:hAnsi="Times New Roman" w:cs="David" w:hint="cs"/>
          <w:sz w:val="24"/>
          <w:rtl/>
        </w:rPr>
        <w:t>לתיקים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הרפואיים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של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בבית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החולים</w:t>
      </w:r>
    </w:p>
    <w:p w:rsidR="0012301D" w:rsidRPr="00307009" w:rsidRDefault="0012301D" w:rsidP="00213EFE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פצוע</w:t>
      </w:r>
      <w:r w:rsidRPr="00307009">
        <w:rPr>
          <w:rFonts w:ascii="Times New Roman" w:eastAsia="Calibri" w:hAnsi="Times New Roman" w:cs="David"/>
          <w:sz w:val="24"/>
          <w:rtl/>
        </w:rPr>
        <w:t xml:space="preserve"> "</w:t>
      </w:r>
      <w:r w:rsidRPr="00307009">
        <w:rPr>
          <w:rFonts w:ascii="Times New Roman" w:eastAsia="Calibri" w:hAnsi="Times New Roman" w:cs="David" w:hint="cs"/>
          <w:sz w:val="24"/>
          <w:rtl/>
        </w:rPr>
        <w:t>דחוף</w:t>
      </w:r>
      <w:r w:rsidRPr="00307009">
        <w:rPr>
          <w:rFonts w:ascii="Times New Roman" w:eastAsia="Calibri" w:hAnsi="Times New Roman" w:cs="David"/>
          <w:sz w:val="24"/>
          <w:rtl/>
        </w:rPr>
        <w:t xml:space="preserve">" </w:t>
      </w:r>
      <w:r w:rsidRPr="00307009">
        <w:rPr>
          <w:rFonts w:ascii="Times New Roman" w:eastAsia="Calibri" w:hAnsi="Times New Roman" w:cs="David" w:hint="cs"/>
          <w:sz w:val="24"/>
          <w:rtl/>
        </w:rPr>
        <w:t>מוגדר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כפצוע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שפציעתו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מסכנת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חיים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(</w:t>
      </w:r>
      <w:r w:rsidRPr="00307009">
        <w:rPr>
          <w:rFonts w:ascii="Times New Roman" w:eastAsia="Calibri" w:hAnsi="Times New Roman" w:cs="David" w:hint="cs"/>
          <w:sz w:val="24"/>
          <w:rtl/>
        </w:rPr>
        <w:t>בטווח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הזמן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המידי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או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המתמשך</w:t>
      </w:r>
      <w:r w:rsidRPr="00307009">
        <w:rPr>
          <w:rFonts w:ascii="Times New Roman" w:eastAsia="Calibri" w:hAnsi="Times New Roman" w:cs="David"/>
          <w:sz w:val="24"/>
          <w:rtl/>
        </w:rPr>
        <w:t xml:space="preserve">) </w:t>
      </w:r>
      <w:r w:rsidRPr="00307009">
        <w:rPr>
          <w:rFonts w:ascii="Times New Roman" w:eastAsia="Calibri" w:hAnsi="Times New Roman" w:cs="David" w:hint="cs"/>
          <w:sz w:val="24"/>
          <w:rtl/>
        </w:rPr>
        <w:t>ויסומן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בתג מיון ופינוי נפגעים כ"אדום"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המיון יכול להתבצע ע"י חובש רפואת חירום או </w:t>
      </w:r>
      <w:proofErr w:type="spellStart"/>
      <w:r w:rsidR="00964786" w:rsidRPr="00307009">
        <w:rPr>
          <w:rFonts w:ascii="Times New Roman" w:eastAsia="Calibri" w:hAnsi="Times New Roman" w:cs="David" w:hint="cs"/>
          <w:sz w:val="24"/>
          <w:rtl/>
        </w:rPr>
        <w:t>פ</w:t>
      </w:r>
      <w:r w:rsidR="00213EFE">
        <w:rPr>
          <w:rFonts w:ascii="Times New Roman" w:eastAsia="Calibri" w:hAnsi="Times New Roman" w:cs="David" w:hint="cs"/>
          <w:sz w:val="24"/>
          <w:rtl/>
        </w:rPr>
        <w:t>רא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>מדיק</w:t>
      </w:r>
      <w:proofErr w:type="spellEnd"/>
    </w:p>
    <w:p w:rsidR="0012301D" w:rsidRPr="00307009" w:rsidRDefault="0012301D" w:rsidP="00C57982">
      <w:pPr>
        <w:numPr>
          <w:ilvl w:val="0"/>
          <w:numId w:val="46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רק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איש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הצוות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בזירה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רשאי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לרשום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בתג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המיון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והפינוי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, </w:t>
      </w:r>
      <w:r w:rsidRPr="00307009">
        <w:rPr>
          <w:rFonts w:ascii="Times New Roman" w:eastAsia="Calibri" w:hAnsi="Times New Roman" w:cs="David" w:hint="cs"/>
          <w:sz w:val="24"/>
          <w:rtl/>
        </w:rPr>
        <w:t>לאיש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צוות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המלווה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הנפגע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לבית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החולים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אסור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להשלים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פרטים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חסרים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במהלך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הפינוי.</w:t>
      </w:r>
    </w:p>
    <w:p w:rsidR="00C57982" w:rsidRPr="00307009" w:rsidRDefault="00C57982" w:rsidP="00C57982">
      <w:pPr>
        <w:bidi/>
        <w:spacing w:after="0"/>
        <w:ind w:left="720"/>
        <w:jc w:val="both"/>
        <w:rPr>
          <w:rFonts w:ascii="Times New Roman" w:eastAsia="Calibri" w:hAnsi="Times New Roman" w:cs="David"/>
          <w:sz w:val="24"/>
        </w:rPr>
      </w:pPr>
    </w:p>
    <w:p w:rsidR="0012301D" w:rsidRPr="00213EFE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213EFE">
        <w:rPr>
          <w:rFonts w:ascii="Times New Roman" w:eastAsia="Calibri" w:hAnsi="Times New Roman" w:cs="David" w:hint="cs"/>
          <w:sz w:val="24"/>
          <w:rtl/>
        </w:rPr>
        <w:t xml:space="preserve">חובש רפואת חירום מבצע  סבב ראשוני </w:t>
      </w:r>
      <w:proofErr w:type="spellStart"/>
      <w:r w:rsidRPr="00213EFE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213EFE">
        <w:rPr>
          <w:rFonts w:ascii="Times New Roman" w:eastAsia="Calibri" w:hAnsi="Times New Roman" w:cs="David" w:hint="cs"/>
          <w:sz w:val="24"/>
          <w:rtl/>
        </w:rPr>
        <w:t xml:space="preserve"> על רקע פיצוץ באוטובוס, לפניך </w:t>
      </w:r>
      <w:r w:rsidR="00213EFE">
        <w:rPr>
          <w:rFonts w:ascii="Times New Roman" w:eastAsia="Calibri" w:hAnsi="Times New Roman" w:cs="David" w:hint="cs"/>
          <w:sz w:val="24"/>
          <w:rtl/>
        </w:rPr>
        <w:t>תיאור של 6  נפגעים  כיצד יתויגו</w:t>
      </w:r>
      <w:r w:rsidRPr="00213EFE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48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u w:val="single"/>
          <w:rtl/>
        </w:rPr>
        <w:t>נפגע מס' 1</w:t>
      </w:r>
      <w:r w:rsidRPr="00307009">
        <w:rPr>
          <w:rFonts w:ascii="Arial" w:eastAsia="Calibri" w:hAnsi="Arial" w:cs="David"/>
          <w:sz w:val="24"/>
          <w:rtl/>
        </w:rPr>
        <w:t xml:space="preserve"> בהכרה מלאה, שוכב , מדבר, עורו קר וחיוור, מזיע דופק 120 </w:t>
      </w:r>
    </w:p>
    <w:p w:rsidR="0012301D" w:rsidRPr="00307009" w:rsidRDefault="0012301D" w:rsidP="00C57982">
      <w:pPr>
        <w:numPr>
          <w:ilvl w:val="0"/>
          <w:numId w:val="48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u w:val="single"/>
          <w:rtl/>
        </w:rPr>
        <w:t>נפגע מס' 2</w:t>
      </w:r>
      <w:r w:rsidRPr="00307009">
        <w:rPr>
          <w:rFonts w:ascii="Arial" w:eastAsia="Calibri" w:hAnsi="Arial" w:cs="David"/>
          <w:sz w:val="24"/>
          <w:rtl/>
        </w:rPr>
        <w:t xml:space="preserve"> בהכרה מלאה, שוכב,  מדבר, פצע חודר בקרסול ימין, שריטות בפנים, צלצולים  באוזניים </w:t>
      </w:r>
    </w:p>
    <w:p w:rsidR="0012301D" w:rsidRPr="00307009" w:rsidRDefault="0012301D" w:rsidP="00C57982">
      <w:pPr>
        <w:numPr>
          <w:ilvl w:val="0"/>
          <w:numId w:val="48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u w:val="single"/>
          <w:rtl/>
        </w:rPr>
        <w:t>נפגעת מס' 3</w:t>
      </w:r>
      <w:r w:rsidRPr="00307009">
        <w:rPr>
          <w:rFonts w:ascii="Arial" w:eastAsia="Calibri" w:hAnsi="Arial" w:cs="David"/>
          <w:sz w:val="24"/>
          <w:rtl/>
        </w:rPr>
        <w:t xml:space="preserve">   בהכרה מלאה, מהלכת המומה  מדברת, חשד לשבר סגור באמה ימין, </w:t>
      </w:r>
      <w:r w:rsidR="00213EFE">
        <w:rPr>
          <w:rFonts w:ascii="Arial" w:eastAsia="Calibri" w:hAnsi="Arial" w:cs="David"/>
          <w:sz w:val="24"/>
          <w:rtl/>
        </w:rPr>
        <w:t>צלצולים באוזניים, שריטות בפנים</w:t>
      </w:r>
    </w:p>
    <w:p w:rsidR="0012301D" w:rsidRPr="00307009" w:rsidRDefault="0012301D" w:rsidP="00C57982">
      <w:pPr>
        <w:numPr>
          <w:ilvl w:val="0"/>
          <w:numId w:val="48"/>
        </w:numPr>
        <w:bidi/>
        <w:spacing w:after="0"/>
        <w:jc w:val="both"/>
        <w:rPr>
          <w:rFonts w:ascii="Arial" w:eastAsia="Calibri" w:hAnsi="Arial" w:cs="David"/>
          <w:sz w:val="24"/>
          <w:rtl/>
        </w:rPr>
      </w:pPr>
      <w:r w:rsidRPr="00307009">
        <w:rPr>
          <w:rFonts w:ascii="Arial" w:eastAsia="Calibri" w:hAnsi="Arial" w:cs="David"/>
          <w:sz w:val="24"/>
          <w:u w:val="single"/>
          <w:rtl/>
        </w:rPr>
        <w:t>נפגעת מס' 4</w:t>
      </w:r>
      <w:r w:rsidRPr="00307009">
        <w:rPr>
          <w:rFonts w:ascii="Arial" w:eastAsia="Calibri" w:hAnsi="Arial" w:cs="David"/>
          <w:sz w:val="24"/>
          <w:rtl/>
        </w:rPr>
        <w:t xml:space="preserve">  בהכרה מעורפלת, שוכבת, ממלמלת הברו</w:t>
      </w:r>
      <w:r w:rsidR="00213EFE">
        <w:rPr>
          <w:rFonts w:ascii="Arial" w:eastAsia="Calibri" w:hAnsi="Arial" w:cs="David"/>
          <w:sz w:val="24"/>
          <w:rtl/>
        </w:rPr>
        <w:t>ת בלתי ברורות, דימום מהאוזניים</w:t>
      </w:r>
    </w:p>
    <w:p w:rsidR="0012301D" w:rsidRDefault="0012301D" w:rsidP="00C57982">
      <w:pPr>
        <w:numPr>
          <w:ilvl w:val="0"/>
          <w:numId w:val="48"/>
        </w:numPr>
        <w:bidi/>
        <w:spacing w:after="0"/>
        <w:jc w:val="both"/>
        <w:rPr>
          <w:rFonts w:ascii="Arial" w:eastAsia="Calibri" w:hAnsi="Arial" w:cs="David"/>
          <w:sz w:val="24"/>
        </w:rPr>
      </w:pPr>
      <w:r w:rsidRPr="00307009">
        <w:rPr>
          <w:rFonts w:ascii="Arial" w:eastAsia="Calibri" w:hAnsi="Arial" w:cs="David"/>
          <w:sz w:val="24"/>
          <w:u w:val="single"/>
          <w:rtl/>
        </w:rPr>
        <w:t>נפגעת מס' 5</w:t>
      </w:r>
      <w:r w:rsidRPr="00307009">
        <w:rPr>
          <w:rFonts w:ascii="Arial" w:eastAsia="Calibri" w:hAnsi="Arial" w:cs="David"/>
          <w:sz w:val="24"/>
          <w:rtl/>
        </w:rPr>
        <w:t xml:space="preserve">  שוכבת בשלולית דם גדולה, ראש מרוסק , רקמת מוח בחוץ , קטיעה של מעל ברך ימין, פצע חודר בבטן עם יציאת מעי ( אובדן צלם אנוש)</w:t>
      </w:r>
    </w:p>
    <w:p w:rsidR="003009FF" w:rsidRPr="00307009" w:rsidRDefault="003009FF" w:rsidP="003009FF">
      <w:pPr>
        <w:bidi/>
        <w:spacing w:after="0"/>
        <w:ind w:left="1080"/>
        <w:jc w:val="both"/>
        <w:rPr>
          <w:rFonts w:ascii="Arial" w:eastAsia="Calibri" w:hAnsi="Arial" w:cs="David"/>
          <w:sz w:val="24"/>
        </w:rPr>
      </w:pPr>
    </w:p>
    <w:p w:rsidR="0012301D" w:rsidRPr="00307009" w:rsidRDefault="0012301D" w:rsidP="00C57982">
      <w:pPr>
        <w:numPr>
          <w:ilvl w:val="0"/>
          <w:numId w:val="49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נפגעים מספר 1,4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אדום ( דחוף), נפגעים מספר 2-3 ירוק ( לא דחוף), נפגעת מס' 5 לבן (לא בוצע מיון)</w:t>
      </w:r>
    </w:p>
    <w:p w:rsidR="0012301D" w:rsidRPr="00307009" w:rsidRDefault="0012301D" w:rsidP="00C57982">
      <w:pPr>
        <w:numPr>
          <w:ilvl w:val="0"/>
          <w:numId w:val="49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נפגעים מספר 1,4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אדום ( דחוף), נפגעים מספר 2-3 צהוב (דחוף יציב), נפגעת מס' 5 כחול (אנוש)</w:t>
      </w:r>
    </w:p>
    <w:p w:rsidR="0012301D" w:rsidRPr="00307009" w:rsidRDefault="0012301D" w:rsidP="00C57982">
      <w:pPr>
        <w:numPr>
          <w:ilvl w:val="0"/>
          <w:numId w:val="4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נפגעים מספר   5 ,1,4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אדום ( דחוף), נפגע מספר 2- ירוק ( לא דחוף), נפגע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מספר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3</w:t>
      </w:r>
      <w:r w:rsidRPr="00307009">
        <w:rPr>
          <w:rFonts w:ascii="Times New Roman" w:eastAsia="Calibri" w:hAnsi="Times New Roman" w:cs="David"/>
          <w:sz w:val="24"/>
          <w:rtl/>
        </w:rPr>
        <w:t xml:space="preserve">- </w:t>
      </w:r>
      <w:r w:rsidRPr="00307009">
        <w:rPr>
          <w:rFonts w:ascii="Times New Roman" w:eastAsia="Calibri" w:hAnsi="Times New Roman" w:cs="David" w:hint="cs"/>
          <w:sz w:val="24"/>
          <w:rtl/>
        </w:rPr>
        <w:t>צהוב</w:t>
      </w:r>
      <w:r w:rsidRPr="00307009">
        <w:rPr>
          <w:rFonts w:ascii="Times New Roman" w:eastAsia="Calibri" w:hAnsi="Times New Roman" w:cs="David"/>
          <w:sz w:val="24"/>
          <w:rtl/>
        </w:rPr>
        <w:t xml:space="preserve"> (</w:t>
      </w:r>
      <w:r w:rsidRPr="00307009">
        <w:rPr>
          <w:rFonts w:ascii="Times New Roman" w:eastAsia="Calibri" w:hAnsi="Times New Roman" w:cs="David" w:hint="cs"/>
          <w:sz w:val="24"/>
          <w:rtl/>
        </w:rPr>
        <w:t>דחוף יציב</w:t>
      </w:r>
      <w:r w:rsidRPr="00307009">
        <w:rPr>
          <w:rFonts w:ascii="Times New Roman" w:eastAsia="Calibri" w:hAnsi="Times New Roman" w:cs="David"/>
          <w:sz w:val="24"/>
          <w:rtl/>
        </w:rPr>
        <w:t>),</w:t>
      </w:r>
    </w:p>
    <w:p w:rsidR="0012301D" w:rsidRPr="00307009" w:rsidRDefault="0012301D" w:rsidP="00C57982">
      <w:pPr>
        <w:numPr>
          <w:ilvl w:val="0"/>
          <w:numId w:val="49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מספר</w:t>
      </w:r>
      <w:r w:rsidRPr="00307009">
        <w:rPr>
          <w:rFonts w:ascii="Times New Roman" w:eastAsia="Calibri" w:hAnsi="Times New Roman" w:cs="David"/>
          <w:sz w:val="24"/>
          <w:rtl/>
        </w:rPr>
        <w:t xml:space="preserve"> 1,4 – </w:t>
      </w:r>
      <w:r w:rsidRPr="00307009">
        <w:rPr>
          <w:rFonts w:ascii="Times New Roman" w:eastAsia="Calibri" w:hAnsi="Times New Roman" w:cs="David" w:hint="cs"/>
          <w:sz w:val="24"/>
          <w:rtl/>
        </w:rPr>
        <w:t>אדום</w:t>
      </w:r>
      <w:r w:rsidRPr="00307009">
        <w:rPr>
          <w:rFonts w:ascii="Times New Roman" w:eastAsia="Calibri" w:hAnsi="Times New Roman" w:cs="David"/>
          <w:sz w:val="24"/>
          <w:rtl/>
        </w:rPr>
        <w:t xml:space="preserve"> ( </w:t>
      </w:r>
      <w:r w:rsidRPr="00307009">
        <w:rPr>
          <w:rFonts w:ascii="Times New Roman" w:eastAsia="Calibri" w:hAnsi="Times New Roman" w:cs="David" w:hint="cs"/>
          <w:sz w:val="24"/>
          <w:rtl/>
        </w:rPr>
        <w:t>דחוף</w:t>
      </w:r>
      <w:r w:rsidRPr="00307009">
        <w:rPr>
          <w:rFonts w:ascii="Times New Roman" w:eastAsia="Calibri" w:hAnsi="Times New Roman" w:cs="David"/>
          <w:sz w:val="24"/>
          <w:rtl/>
        </w:rPr>
        <w:t xml:space="preserve">), </w:t>
      </w: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מספר</w:t>
      </w:r>
      <w:r w:rsidRPr="00307009">
        <w:rPr>
          <w:rFonts w:ascii="Times New Roman" w:eastAsia="Calibri" w:hAnsi="Times New Roman" w:cs="David"/>
          <w:sz w:val="24"/>
          <w:rtl/>
        </w:rPr>
        <w:t xml:space="preserve"> 2-3 </w:t>
      </w:r>
      <w:r w:rsidRPr="00307009">
        <w:rPr>
          <w:rFonts w:ascii="Times New Roman" w:eastAsia="Calibri" w:hAnsi="Times New Roman" w:cs="David" w:hint="cs"/>
          <w:sz w:val="24"/>
          <w:rtl/>
        </w:rPr>
        <w:t>ירוק</w:t>
      </w:r>
      <w:r w:rsidRPr="00307009">
        <w:rPr>
          <w:rFonts w:ascii="Times New Roman" w:eastAsia="Calibri" w:hAnsi="Times New Roman" w:cs="David"/>
          <w:sz w:val="24"/>
          <w:rtl/>
        </w:rPr>
        <w:t xml:space="preserve"> ( </w:t>
      </w:r>
      <w:r w:rsidRPr="00307009">
        <w:rPr>
          <w:rFonts w:ascii="Times New Roman" w:eastAsia="Calibri" w:hAnsi="Times New Roman" w:cs="David" w:hint="cs"/>
          <w:sz w:val="24"/>
          <w:rtl/>
        </w:rPr>
        <w:t>לא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דחוף</w:t>
      </w:r>
      <w:r w:rsidRPr="00307009">
        <w:rPr>
          <w:rFonts w:ascii="Times New Roman" w:eastAsia="Calibri" w:hAnsi="Times New Roman" w:cs="David"/>
          <w:sz w:val="24"/>
          <w:rtl/>
        </w:rPr>
        <w:t xml:space="preserve">), </w:t>
      </w:r>
      <w:r w:rsidRPr="00307009">
        <w:rPr>
          <w:rFonts w:ascii="Times New Roman" w:eastAsia="Calibri" w:hAnsi="Times New Roman" w:cs="David" w:hint="cs"/>
          <w:sz w:val="24"/>
          <w:rtl/>
        </w:rPr>
        <w:t>נפגעת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מס</w:t>
      </w:r>
      <w:r w:rsidRPr="00307009">
        <w:rPr>
          <w:rFonts w:ascii="Times New Roman" w:eastAsia="Calibri" w:hAnsi="Times New Roman" w:cs="David"/>
          <w:sz w:val="24"/>
          <w:rtl/>
        </w:rPr>
        <w:t xml:space="preserve">' 5 </w:t>
      </w:r>
      <w:r w:rsidRPr="00307009">
        <w:rPr>
          <w:rFonts w:ascii="Times New Roman" w:eastAsia="Calibri" w:hAnsi="Times New Roman" w:cs="David" w:hint="cs"/>
          <w:sz w:val="24"/>
          <w:rtl/>
        </w:rPr>
        <w:t>שחור</w:t>
      </w:r>
      <w:r w:rsidRPr="00307009">
        <w:rPr>
          <w:rFonts w:ascii="Times New Roman" w:eastAsia="Calibri" w:hAnsi="Times New Roman" w:cs="David"/>
          <w:sz w:val="24"/>
          <w:rtl/>
        </w:rPr>
        <w:t xml:space="preserve"> (</w:t>
      </w:r>
      <w:r w:rsidRPr="00307009">
        <w:rPr>
          <w:rFonts w:ascii="Times New Roman" w:eastAsia="Calibri" w:hAnsi="Times New Roman" w:cs="David" w:hint="cs"/>
          <w:sz w:val="24"/>
          <w:rtl/>
        </w:rPr>
        <w:t>חלל</w:t>
      </w:r>
      <w:r w:rsidRPr="00307009">
        <w:rPr>
          <w:rFonts w:ascii="Times New Roman" w:eastAsia="Calibri" w:hAnsi="Times New Roman" w:cs="David"/>
          <w:sz w:val="24"/>
          <w:rtl/>
        </w:rPr>
        <w:t>)</w:t>
      </w:r>
    </w:p>
    <w:p w:rsidR="0012301D" w:rsidRPr="00307009" w:rsidRDefault="0012301D" w:rsidP="00C57982">
      <w:pPr>
        <w:numPr>
          <w:ilvl w:val="0"/>
          <w:numId w:val="49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נפגע מס' 1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אדום ( דחוף), נפגעים מס'  4,2 צהוב ( דחוף יציב), נפגעת מס' 3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קל, נפגעת מס' 5 לבן ( לא בוצע מיון)</w:t>
      </w:r>
    </w:p>
    <w:p w:rsidR="0012301D" w:rsidRDefault="0012301D" w:rsidP="00C57982">
      <w:p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</w:p>
    <w:p w:rsidR="0012301D" w:rsidRPr="00213EFE" w:rsidRDefault="0012301D" w:rsidP="00C57982">
      <w:pPr>
        <w:numPr>
          <w:ilvl w:val="0"/>
          <w:numId w:val="5"/>
        </w:num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  <w:proofErr w:type="spellStart"/>
      <w:r w:rsidRPr="00213EFE">
        <w:rPr>
          <w:rFonts w:ascii="Times New Roman" w:eastAsia="Calibri" w:hAnsi="Times New Roman" w:cs="David"/>
          <w:sz w:val="24"/>
          <w:rtl/>
        </w:rPr>
        <w:t>התאר"ן</w:t>
      </w:r>
      <w:proofErr w:type="spellEnd"/>
      <w:r w:rsidRPr="00213EFE">
        <w:rPr>
          <w:rFonts w:ascii="Times New Roman" w:eastAsia="Calibri" w:hAnsi="Times New Roman" w:cs="David"/>
          <w:sz w:val="24"/>
          <w:rtl/>
        </w:rPr>
        <w:t xml:space="preserve"> הוא:</w:t>
      </w:r>
    </w:p>
    <w:p w:rsidR="0012301D" w:rsidRPr="00307009" w:rsidRDefault="0012301D" w:rsidP="00C57982">
      <w:pPr>
        <w:numPr>
          <w:ilvl w:val="0"/>
          <w:numId w:val="2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מחסן ציוד נייד אשר מוזנק אך ורק לאירועים מתמשכים (</w:t>
      </w:r>
      <w:r w:rsidR="00213EFE">
        <w:rPr>
          <w:rFonts w:ascii="Times New Roman" w:eastAsia="Calibri" w:hAnsi="Times New Roman" w:cs="David"/>
          <w:sz w:val="24"/>
          <w:rtl/>
        </w:rPr>
        <w:t>לדוגמא: נחיתת אונס בשדה התעופה)</w:t>
      </w:r>
    </w:p>
    <w:p w:rsidR="0012301D" w:rsidRPr="00307009" w:rsidRDefault="0012301D" w:rsidP="00C57982">
      <w:pPr>
        <w:numPr>
          <w:ilvl w:val="0"/>
          <w:numId w:val="2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מחסן ציוד לצוותים המגיעים לזירה, בנוסף משמש את מפקד האירוע כמקור לאמצעי קשר ועזרי פיקוד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ויכול לשמש בסיס לאתר טיפול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השימוש בציוד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לאחר הנחיה מפורשת של פיקוד 10</w:t>
      </w:r>
    </w:p>
    <w:p w:rsidR="0012301D" w:rsidRPr="00307009" w:rsidRDefault="0012301D" w:rsidP="00C57982">
      <w:pPr>
        <w:numPr>
          <w:ilvl w:val="0"/>
          <w:numId w:val="2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 xml:space="preserve">מחסן ציוד </w:t>
      </w:r>
      <w:proofErr w:type="spellStart"/>
      <w:r w:rsidRPr="00307009">
        <w:rPr>
          <w:rFonts w:ascii="Times New Roman" w:eastAsia="Calibri" w:hAnsi="Times New Roman" w:cs="David"/>
          <w:sz w:val="24"/>
          <w:rtl/>
        </w:rPr>
        <w:t>לאר"ן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המוזנק לכל </w:t>
      </w:r>
      <w:proofErr w:type="spellStart"/>
      <w:r w:rsidRPr="00307009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>, אולם השימוש בציוד שבו יבוצע רק לאחר שהשתמשו בכל ציוד העז</w:t>
      </w:r>
      <w:r w:rsidR="00213EFE">
        <w:rPr>
          <w:rFonts w:ascii="Times New Roman" w:eastAsia="Calibri" w:hAnsi="Times New Roman" w:cs="David"/>
          <w:sz w:val="24"/>
          <w:rtl/>
        </w:rPr>
        <w:t>רה הראשונה והאלונקות באמבולנסים</w:t>
      </w:r>
    </w:p>
    <w:p w:rsidR="0012301D" w:rsidRPr="00307009" w:rsidRDefault="0012301D" w:rsidP="00C57982">
      <w:pPr>
        <w:numPr>
          <w:ilvl w:val="0"/>
          <w:numId w:val="2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מחסן צ</w:t>
      </w:r>
      <w:r w:rsidR="00213EFE">
        <w:rPr>
          <w:rFonts w:ascii="Times New Roman" w:eastAsia="Calibri" w:hAnsi="Times New Roman" w:cs="David"/>
          <w:sz w:val="24"/>
          <w:rtl/>
        </w:rPr>
        <w:t xml:space="preserve">יוד לאתר טיפול הנפרס בשטח </w:t>
      </w:r>
      <w:proofErr w:type="spellStart"/>
      <w:r w:rsidR="00213EFE">
        <w:rPr>
          <w:rFonts w:ascii="Times New Roman" w:eastAsia="Calibri" w:hAnsi="Times New Roman" w:cs="David"/>
          <w:sz w:val="24"/>
          <w:rtl/>
        </w:rPr>
        <w:t>האר"ן</w:t>
      </w:r>
      <w:proofErr w:type="spellEnd"/>
    </w:p>
    <w:p w:rsidR="00511DC6" w:rsidRPr="00307009" w:rsidRDefault="0012301D" w:rsidP="00C57982">
      <w:pPr>
        <w:numPr>
          <w:ilvl w:val="0"/>
          <w:numId w:val="27"/>
        </w:numPr>
        <w:bidi/>
        <w:spacing w:after="0"/>
        <w:jc w:val="both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מחסן ציוד לצוותים המגיעים לזירה, בנוסף משמש את מפקד האירוע כמקור לאמצעי קשר ועזרי פיקוד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ויכול ל</w:t>
      </w:r>
      <w:r w:rsidR="00213EFE">
        <w:rPr>
          <w:rFonts w:ascii="Times New Roman" w:eastAsia="Calibri" w:hAnsi="Times New Roman" w:cs="David" w:hint="cs"/>
          <w:sz w:val="24"/>
          <w:rtl/>
        </w:rPr>
        <w:t>שמש בסיס לאתר טיפול</w:t>
      </w:r>
    </w:p>
    <w:p w:rsidR="0012301D" w:rsidRDefault="0012301D" w:rsidP="00C57982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B11A35" w:rsidRDefault="00B11A35" w:rsidP="00B11A35">
      <w:pPr>
        <w:bidi/>
        <w:spacing w:after="0"/>
        <w:rPr>
          <w:rFonts w:ascii="Times New Roman" w:eastAsia="Calibri" w:hAnsi="Times New Roman" w:cs="David"/>
          <w:sz w:val="24"/>
          <w:rtl/>
        </w:rPr>
      </w:pPr>
    </w:p>
    <w:p w:rsidR="0012301D" w:rsidRPr="00213EFE" w:rsidRDefault="0012301D" w:rsidP="00C36E99">
      <w:pPr>
        <w:numPr>
          <w:ilvl w:val="0"/>
          <w:numId w:val="5"/>
        </w:numPr>
        <w:bidi/>
        <w:spacing w:after="0"/>
        <w:contextualSpacing/>
        <w:rPr>
          <w:rFonts w:ascii="Calibri" w:eastAsia="Calibri" w:hAnsi="Calibri" w:cs="David"/>
          <w:sz w:val="24"/>
        </w:rPr>
      </w:pPr>
      <w:r w:rsidRPr="00213EFE">
        <w:rPr>
          <w:rFonts w:ascii="Calibri" w:eastAsia="Calibri" w:hAnsi="Calibri" w:cs="David" w:hint="cs"/>
          <w:sz w:val="24"/>
          <w:rtl/>
        </w:rPr>
        <w:lastRenderedPageBreak/>
        <w:t>מ</w:t>
      </w:r>
      <w:r w:rsidR="00213EFE">
        <w:rPr>
          <w:rFonts w:ascii="Calibri" w:eastAsia="Calibri" w:hAnsi="Calibri" w:cs="David" w:hint="cs"/>
          <w:sz w:val="24"/>
          <w:rtl/>
        </w:rPr>
        <w:t xml:space="preserve">בין </w:t>
      </w:r>
      <w:r w:rsidRPr="00213EFE">
        <w:rPr>
          <w:rFonts w:ascii="Calibri" w:eastAsia="Calibri" w:hAnsi="Calibri" w:cs="David" w:hint="cs"/>
          <w:sz w:val="24"/>
          <w:rtl/>
        </w:rPr>
        <w:t>הבאים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b/>
          <w:bCs/>
          <w:sz w:val="24"/>
          <w:rtl/>
        </w:rPr>
        <w:t>מה</w:t>
      </w:r>
      <w:r w:rsidRPr="00213EFE">
        <w:rPr>
          <w:rFonts w:ascii="Calibri" w:eastAsia="Calibri" w:hAnsi="Calibri" w:cs="David"/>
          <w:b/>
          <w:bCs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b/>
          <w:bCs/>
          <w:sz w:val="24"/>
          <w:rtl/>
        </w:rPr>
        <w:t>אינו</w:t>
      </w:r>
      <w:r w:rsidRPr="00213EFE">
        <w:rPr>
          <w:rFonts w:ascii="Calibri" w:eastAsia="Calibri" w:hAnsi="Calibri" w:cs="David" w:hint="cs"/>
          <w:sz w:val="24"/>
          <w:rtl/>
        </w:rPr>
        <w:t xml:space="preserve"> נכלל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sz w:val="24"/>
          <w:rtl/>
        </w:rPr>
        <w:t>במערך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sz w:val="24"/>
          <w:rtl/>
        </w:rPr>
        <w:t>השיקולים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sz w:val="24"/>
          <w:rtl/>
        </w:rPr>
        <w:t>שיביאו להחלטה על הקמת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sz w:val="24"/>
          <w:rtl/>
        </w:rPr>
        <w:t>אתר</w:t>
      </w:r>
      <w:r w:rsidRPr="00213EFE">
        <w:rPr>
          <w:rFonts w:ascii="Calibri" w:eastAsia="Calibri" w:hAnsi="Calibri" w:cs="David"/>
          <w:sz w:val="24"/>
          <w:rtl/>
        </w:rPr>
        <w:t xml:space="preserve"> </w:t>
      </w:r>
      <w:r w:rsidRPr="00213EFE">
        <w:rPr>
          <w:rFonts w:ascii="Calibri" w:eastAsia="Calibri" w:hAnsi="Calibri" w:cs="David" w:hint="cs"/>
          <w:sz w:val="24"/>
          <w:rtl/>
        </w:rPr>
        <w:t>טיפול</w:t>
      </w:r>
      <w:r w:rsidRPr="00213EFE">
        <w:rPr>
          <w:rFonts w:ascii="Calibri" w:eastAsia="Calibri" w:hAnsi="Calibri" w:cs="David"/>
          <w:sz w:val="24"/>
          <w:rtl/>
        </w:rPr>
        <w:t>:</w:t>
      </w:r>
    </w:p>
    <w:p w:rsidR="0012301D" w:rsidRPr="00307009" w:rsidRDefault="00213EFE" w:rsidP="00C57982">
      <w:pPr>
        <w:numPr>
          <w:ilvl w:val="0"/>
          <w:numId w:val="51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>
        <w:rPr>
          <w:rFonts w:ascii="Calibri" w:eastAsia="Calibri" w:hAnsi="Calibri" w:cs="David"/>
          <w:sz w:val="24"/>
          <w:rtl/>
        </w:rPr>
        <w:t>פיזור הנפגעים על פני שטח נרחב</w:t>
      </w:r>
    </w:p>
    <w:p w:rsidR="0012301D" w:rsidRPr="00307009" w:rsidRDefault="0012301D" w:rsidP="00C57982">
      <w:pPr>
        <w:numPr>
          <w:ilvl w:val="0"/>
          <w:numId w:val="51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307009">
        <w:rPr>
          <w:rFonts w:ascii="Calibri" w:eastAsia="Calibri" w:hAnsi="Calibri" w:cs="David"/>
          <w:sz w:val="24"/>
          <w:rtl/>
        </w:rPr>
        <w:t xml:space="preserve">בית החולים הקרוב אינו ערוך להתמודדות עם פגיעות ראש וכוויות </w:t>
      </w:r>
      <w:r w:rsidRPr="00307009">
        <w:rPr>
          <w:rFonts w:ascii="Calibri" w:eastAsia="Calibri" w:hAnsi="Calibri" w:cs="David" w:hint="cs"/>
          <w:sz w:val="24"/>
          <w:rtl/>
        </w:rPr>
        <w:t>אולם הופעלה פקודה של משרד הבריאות ורופאים אילו מוטסים כעת לבי"ח  הקר</w:t>
      </w:r>
      <w:r w:rsidR="00213EFE">
        <w:rPr>
          <w:rFonts w:ascii="Calibri" w:eastAsia="Calibri" w:hAnsi="Calibri" w:cs="David" w:hint="cs"/>
          <w:sz w:val="24"/>
          <w:rtl/>
        </w:rPr>
        <w:t>וב</w:t>
      </w:r>
    </w:p>
    <w:p w:rsidR="0012301D" w:rsidRPr="00307009" w:rsidRDefault="0012301D" w:rsidP="00C57982">
      <w:pPr>
        <w:numPr>
          <w:ilvl w:val="0"/>
          <w:numId w:val="51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307009">
        <w:rPr>
          <w:rFonts w:ascii="Calibri" w:eastAsia="Calibri" w:hAnsi="Calibri" w:cs="David"/>
          <w:sz w:val="24"/>
          <w:rtl/>
        </w:rPr>
        <w:t xml:space="preserve">התנאים </w:t>
      </w:r>
      <w:r w:rsidRPr="00307009">
        <w:rPr>
          <w:rFonts w:ascii="Calibri" w:eastAsia="Calibri" w:hAnsi="Calibri" w:cs="David" w:hint="cs"/>
          <w:sz w:val="24"/>
          <w:rtl/>
        </w:rPr>
        <w:t xml:space="preserve">באירוע </w:t>
      </w:r>
      <w:r w:rsidRPr="00307009">
        <w:rPr>
          <w:rFonts w:ascii="Calibri" w:eastAsia="Calibri" w:hAnsi="Calibri" w:cs="David"/>
          <w:sz w:val="24"/>
          <w:rtl/>
        </w:rPr>
        <w:t xml:space="preserve"> לא מאפשרים טיפול </w:t>
      </w:r>
      <w:r w:rsidRPr="00307009">
        <w:rPr>
          <w:rFonts w:ascii="Calibri" w:eastAsia="Calibri" w:hAnsi="Calibri" w:cs="David" w:hint="cs"/>
          <w:sz w:val="24"/>
          <w:rtl/>
        </w:rPr>
        <w:t xml:space="preserve"> בנפגעים במקום </w:t>
      </w:r>
      <w:proofErr w:type="spellStart"/>
      <w:r w:rsidRPr="00307009">
        <w:rPr>
          <w:rFonts w:ascii="Calibri" w:eastAsia="Calibri" w:hAnsi="Calibri" w:cs="David" w:hint="cs"/>
          <w:sz w:val="24"/>
          <w:rtl/>
        </w:rPr>
        <w:t>הימצאם</w:t>
      </w:r>
      <w:proofErr w:type="spellEnd"/>
      <w:r w:rsidRPr="00307009">
        <w:rPr>
          <w:rFonts w:ascii="Calibri" w:eastAsia="Calibri" w:hAnsi="Calibri" w:cs="David" w:hint="cs"/>
          <w:sz w:val="24"/>
          <w:rtl/>
        </w:rPr>
        <w:t xml:space="preserve"> </w:t>
      </w:r>
      <w:r w:rsidRPr="00307009">
        <w:rPr>
          <w:rFonts w:ascii="Calibri" w:eastAsia="Calibri" w:hAnsi="Calibri" w:cs="David"/>
          <w:sz w:val="24"/>
          <w:rtl/>
        </w:rPr>
        <w:t>או כאשר קיימת סכ</w:t>
      </w:r>
      <w:r w:rsidR="00213EFE">
        <w:rPr>
          <w:rFonts w:ascii="Calibri" w:eastAsia="Calibri" w:hAnsi="Calibri" w:cs="David"/>
          <w:sz w:val="24"/>
          <w:rtl/>
        </w:rPr>
        <w:t>נה לנפגעים \ לצוות בזירת האירוע</w:t>
      </w:r>
    </w:p>
    <w:p w:rsidR="0012301D" w:rsidRPr="00307009" w:rsidRDefault="0012301D" w:rsidP="00C57982">
      <w:pPr>
        <w:numPr>
          <w:ilvl w:val="0"/>
          <w:numId w:val="51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 w:rsidRPr="00307009">
        <w:rPr>
          <w:rFonts w:ascii="Calibri" w:eastAsia="Calibri" w:hAnsi="Calibri" w:cs="David"/>
          <w:sz w:val="24"/>
          <w:rtl/>
        </w:rPr>
        <w:t>אירוע מתמשך</w:t>
      </w:r>
      <w:r w:rsidR="00213EFE">
        <w:rPr>
          <w:rFonts w:ascii="Calibri" w:eastAsia="Calibri" w:hAnsi="Calibri" w:cs="David"/>
          <w:sz w:val="24"/>
          <w:rtl/>
        </w:rPr>
        <w:t>\ אירוע בו בוצעה היערכות מוקדמת</w:t>
      </w:r>
    </w:p>
    <w:p w:rsidR="008B5D4E" w:rsidRPr="00307009" w:rsidRDefault="00213EFE" w:rsidP="00C57982">
      <w:pPr>
        <w:numPr>
          <w:ilvl w:val="0"/>
          <w:numId w:val="51"/>
        </w:numPr>
        <w:bidi/>
        <w:spacing w:after="0"/>
        <w:contextualSpacing/>
        <w:rPr>
          <w:rFonts w:ascii="Calibri" w:eastAsia="Calibri" w:hAnsi="Calibri" w:cs="David"/>
          <w:sz w:val="24"/>
          <w:rtl/>
        </w:rPr>
      </w:pPr>
      <w:r>
        <w:rPr>
          <w:rFonts w:ascii="Calibri" w:eastAsia="Calibri" w:hAnsi="Calibri" w:cs="David"/>
          <w:sz w:val="24"/>
          <w:rtl/>
        </w:rPr>
        <w:t>בחשיכה</w:t>
      </w:r>
    </w:p>
    <w:p w:rsidR="0012301D" w:rsidRDefault="0012301D" w:rsidP="008B5D4E">
      <w:pPr>
        <w:bidi/>
        <w:spacing w:after="0"/>
        <w:ind w:left="720"/>
        <w:contextualSpacing/>
        <w:rPr>
          <w:rFonts w:ascii="Calibri" w:eastAsia="Calibri" w:hAnsi="Calibri" w:cs="David"/>
          <w:sz w:val="24"/>
          <w:rtl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AE23CD">
        <w:rPr>
          <w:rFonts w:ascii="Times New Roman" w:eastAsia="Calibri" w:hAnsi="Times New Roman" w:cs="David"/>
          <w:sz w:val="24"/>
          <w:rtl/>
        </w:rPr>
        <w:t xml:space="preserve">מי רשאי להכריז על מגה </w:t>
      </w:r>
      <w:proofErr w:type="spellStart"/>
      <w:r w:rsidRPr="00AE23CD">
        <w:rPr>
          <w:rFonts w:ascii="Times New Roman" w:eastAsia="Calibri" w:hAnsi="Times New Roman" w:cs="David"/>
          <w:sz w:val="24"/>
          <w:rtl/>
        </w:rPr>
        <w:t>אר"ן</w:t>
      </w:r>
      <w:proofErr w:type="spellEnd"/>
      <w:r w:rsidRPr="00AE23CD">
        <w:rPr>
          <w:rFonts w:ascii="Times New Roman" w:eastAsia="Calibri" w:hAnsi="Times New Roman" w:cs="David"/>
          <w:sz w:val="24"/>
          <w:rtl/>
        </w:rPr>
        <w:t>?</w:t>
      </w:r>
    </w:p>
    <w:p w:rsidR="0012301D" w:rsidRPr="00307009" w:rsidRDefault="0012301D" w:rsidP="00C57982">
      <w:pPr>
        <w:numPr>
          <w:ilvl w:val="0"/>
          <w:numId w:val="1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מוקד ארצי בלבד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וזאת לאחר אישור גורם מטה</w:t>
      </w:r>
    </w:p>
    <w:p w:rsidR="0012301D" w:rsidRPr="00307009" w:rsidRDefault="0012301D" w:rsidP="00C36E99">
      <w:pPr>
        <w:numPr>
          <w:ilvl w:val="0"/>
          <w:numId w:val="1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/>
          <w:sz w:val="24"/>
          <w:rtl/>
        </w:rPr>
        <w:t>מוקד מרחבי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לאחר קבלת דיווח ראשוני מהשטח</w:t>
      </w:r>
    </w:p>
    <w:p w:rsidR="0012301D" w:rsidRPr="00307009" w:rsidRDefault="00213EFE" w:rsidP="00C57982">
      <w:pPr>
        <w:numPr>
          <w:ilvl w:val="0"/>
          <w:numId w:val="1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>
        <w:rPr>
          <w:rFonts w:ascii="Times New Roman" w:eastAsia="Calibri" w:hAnsi="Times New Roman" w:cs="David"/>
          <w:sz w:val="24"/>
          <w:rtl/>
        </w:rPr>
        <w:t>צוות מד"א ראשון בשטח</w:t>
      </w:r>
    </w:p>
    <w:p w:rsidR="0012301D" w:rsidRPr="00307009" w:rsidRDefault="0012301D" w:rsidP="00C36E99">
      <w:pPr>
        <w:numPr>
          <w:ilvl w:val="0"/>
          <w:numId w:val="1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proofErr w:type="spellStart"/>
      <w:r w:rsidRPr="00307009">
        <w:rPr>
          <w:rFonts w:ascii="Times New Roman" w:eastAsia="Calibri" w:hAnsi="Times New Roman" w:cs="David"/>
          <w:sz w:val="24"/>
          <w:rtl/>
        </w:rPr>
        <w:t>פראמדיק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או רופא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הנמצאים בשטח</w:t>
      </w:r>
    </w:p>
    <w:p w:rsidR="0012301D" w:rsidRPr="00307009" w:rsidRDefault="0012301D" w:rsidP="00C57982">
      <w:pPr>
        <w:numPr>
          <w:ilvl w:val="0"/>
          <w:numId w:val="17"/>
        </w:numPr>
        <w:bidi/>
        <w:spacing w:after="0"/>
        <w:contextualSpacing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ההכרזה אינה בסמכות מד"א אלה בסמכות הגורם הפוקד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משטרת ישראל</w:t>
      </w:r>
    </w:p>
    <w:p w:rsidR="0012301D" w:rsidRPr="00307009" w:rsidRDefault="0012301D" w:rsidP="00C57982">
      <w:pPr>
        <w:bidi/>
        <w:spacing w:after="0"/>
        <w:jc w:val="both"/>
        <w:rPr>
          <w:rFonts w:ascii="Times New Roman" w:eastAsia="Calibri" w:hAnsi="Times New Roman" w:cs="David"/>
          <w:sz w:val="24"/>
          <w:rtl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AE23CD">
        <w:rPr>
          <w:rFonts w:ascii="Times New Roman" w:eastAsia="Calibri" w:hAnsi="Times New Roman" w:cs="David" w:hint="cs"/>
          <w:sz w:val="24"/>
          <w:rtl/>
        </w:rPr>
        <w:t xml:space="preserve">סמן את המשפט הנכון ביותר לגבי פינוי נפגעים במגה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="00AE23CD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C57982">
      <w:pPr>
        <w:numPr>
          <w:ilvl w:val="0"/>
          <w:numId w:val="52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הנפגעים יפונו ע"פ עקרונות הפיזור והוויסות הקיימים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( פיזור כמותי, וויסות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 איכותי)</w:t>
      </w:r>
    </w:p>
    <w:p w:rsidR="0012301D" w:rsidRPr="00307009" w:rsidRDefault="0012301D" w:rsidP="00C57982">
      <w:pPr>
        <w:numPr>
          <w:ilvl w:val="0"/>
          <w:numId w:val="52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יעדי הפינוי הראשוניים נקבעים ע"י משרד הבריאות ומועברים למד"</w:t>
      </w:r>
      <w:r w:rsidR="00213EFE">
        <w:rPr>
          <w:rFonts w:ascii="Times New Roman" w:eastAsia="Calibri" w:hAnsi="Times New Roman" w:cs="David" w:hint="cs"/>
          <w:sz w:val="24"/>
          <w:rtl/>
        </w:rPr>
        <w:t>א ע"י חמ"ל רפואה של פיקוד העורף</w:t>
      </w:r>
    </w:p>
    <w:p w:rsidR="0012301D" w:rsidRPr="00307009" w:rsidRDefault="0012301D" w:rsidP="00C57982">
      <w:pPr>
        <w:numPr>
          <w:ilvl w:val="0"/>
          <w:numId w:val="52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מבוצע פיזור נפגעים בלבד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נפגעים דחופים יפונו לבי"ח קרובים נפגעים לא דחופים  יפונו לבי"ח מרחוקים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. באירוע רב זירתי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יתכן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>ו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יוגדר בי"ח 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אחד </w:t>
      </w:r>
      <w:r w:rsidRPr="00307009">
        <w:rPr>
          <w:rFonts w:ascii="Times New Roman" w:eastAsia="Calibri" w:hAnsi="Times New Roman" w:cs="David" w:hint="cs"/>
          <w:sz w:val="24"/>
          <w:rtl/>
        </w:rPr>
        <w:t>לכל זירה ואליו יפונו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בשאיפה 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כלל  הנפגעים </w:t>
      </w:r>
      <w:r w:rsidR="00964786" w:rsidRPr="00307009">
        <w:rPr>
          <w:rFonts w:ascii="Times New Roman" w:eastAsia="Calibri" w:hAnsi="Times New Roman" w:cs="David" w:hint="cs"/>
          <w:sz w:val="24"/>
          <w:rtl/>
        </w:rPr>
        <w:t xml:space="preserve"> הדחופים </w:t>
      </w:r>
      <w:r w:rsidR="00213EFE">
        <w:rPr>
          <w:rFonts w:ascii="Times New Roman" w:eastAsia="Calibri" w:hAnsi="Times New Roman" w:cs="David" w:hint="cs"/>
          <w:sz w:val="24"/>
          <w:rtl/>
        </w:rPr>
        <w:t>מהזירה הספציפית</w:t>
      </w:r>
    </w:p>
    <w:p w:rsidR="0012301D" w:rsidRPr="00307009" w:rsidRDefault="0012301D" w:rsidP="00C57982">
      <w:pPr>
        <w:numPr>
          <w:ilvl w:val="0"/>
          <w:numId w:val="52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אין כל חשיבות לפיזור וויסות נפגעים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בשל היקף האירוע  כ</w:t>
      </w:r>
      <w:r w:rsidR="00213EFE">
        <w:rPr>
          <w:rFonts w:ascii="Times New Roman" w:eastAsia="Calibri" w:hAnsi="Times New Roman" w:cs="David" w:hint="cs"/>
          <w:sz w:val="24"/>
          <w:rtl/>
        </w:rPr>
        <w:t>לל בתי החולים בארץ יקבלו נפגעים</w:t>
      </w:r>
    </w:p>
    <w:p w:rsidR="00511DC6" w:rsidRPr="00307009" w:rsidRDefault="0012301D" w:rsidP="00C57982">
      <w:pPr>
        <w:numPr>
          <w:ilvl w:val="0"/>
          <w:numId w:val="52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מבוצע פיזור נפגעים בלבד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נפגעים דחופים יפונו לבי"ח מרוחקים ע"י מסוקים ונפגעים לא דחופים יפונו לבי"ח קרובים לחלופין יוגדרו לכל זירה 2 בתי חולים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אחד לדחופים ואחד ללא דחופים וכלל הנפגעים מהזירה 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הספציפית יפונו ל2 המתקנים הנ"ל </w:t>
      </w:r>
    </w:p>
    <w:p w:rsidR="00511DC6" w:rsidRPr="00307009" w:rsidRDefault="00511DC6" w:rsidP="00C57982">
      <w:pPr>
        <w:bidi/>
        <w:spacing w:after="0"/>
        <w:ind w:left="1080"/>
        <w:rPr>
          <w:rFonts w:ascii="Times New Roman" w:eastAsia="Calibri" w:hAnsi="Times New Roman" w:cs="David"/>
          <w:sz w:val="24"/>
        </w:rPr>
      </w:pPr>
    </w:p>
    <w:p w:rsidR="0012301D" w:rsidRPr="00AE23CD" w:rsidRDefault="0012301D" w:rsidP="00C57982">
      <w:pPr>
        <w:numPr>
          <w:ilvl w:val="0"/>
          <w:numId w:val="5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AE23CD">
        <w:rPr>
          <w:rFonts w:ascii="Times New Roman" w:eastAsia="Calibri" w:hAnsi="Times New Roman" w:cs="David" w:hint="cs"/>
          <w:sz w:val="24"/>
          <w:rtl/>
        </w:rPr>
        <w:t xml:space="preserve">מה המשפט </w:t>
      </w:r>
      <w:r w:rsidR="00AE23CD">
        <w:rPr>
          <w:rFonts w:ascii="Times New Roman" w:eastAsia="Calibri" w:hAnsi="Times New Roman" w:cs="David" w:hint="cs"/>
          <w:sz w:val="24"/>
          <w:rtl/>
        </w:rPr>
        <w:t>הנכון ביותר לגבי עקרונות הפינוי בשלבים הראשונים</w:t>
      </w:r>
      <w:r w:rsidRPr="00AE23CD">
        <w:rPr>
          <w:rFonts w:ascii="Times New Roman" w:eastAsia="Calibri" w:hAnsi="Times New Roman" w:cs="David" w:hint="cs"/>
          <w:sz w:val="24"/>
          <w:rtl/>
        </w:rPr>
        <w:t xml:space="preserve"> של מגה </w:t>
      </w:r>
      <w:proofErr w:type="spellStart"/>
      <w:r w:rsidRPr="00AE23CD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AE23CD">
        <w:rPr>
          <w:rFonts w:ascii="Times New Roman" w:eastAsia="Calibri" w:hAnsi="Times New Roman" w:cs="David" w:hint="cs"/>
          <w:sz w:val="24"/>
          <w:rtl/>
        </w:rPr>
        <w:t>:</w:t>
      </w:r>
    </w:p>
    <w:p w:rsidR="0012301D" w:rsidRPr="00307009" w:rsidRDefault="0012301D" w:rsidP="00213EFE">
      <w:pPr>
        <w:numPr>
          <w:ilvl w:val="0"/>
          <w:numId w:val="53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יפונו בכול רכב הצלה  2 נפגעים דחופים בליווי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פ</w:t>
      </w:r>
      <w:r w:rsidR="00213EFE">
        <w:rPr>
          <w:rFonts w:ascii="Times New Roman" w:eastAsia="Calibri" w:hAnsi="Times New Roman" w:cs="David" w:hint="cs"/>
          <w:sz w:val="24"/>
          <w:rtl/>
        </w:rPr>
        <w:t>רא</w:t>
      </w:r>
      <w:r w:rsidRPr="00307009">
        <w:rPr>
          <w:rFonts w:ascii="Times New Roman" w:eastAsia="Calibri" w:hAnsi="Times New Roman" w:cs="David" w:hint="cs"/>
          <w:sz w:val="24"/>
          <w:rtl/>
        </w:rPr>
        <w:t>מדיק</w:t>
      </w:r>
      <w:proofErr w:type="spellEnd"/>
    </w:p>
    <w:p w:rsidR="0012301D" w:rsidRPr="00307009" w:rsidRDefault="0012301D" w:rsidP="00C57982">
      <w:pPr>
        <w:numPr>
          <w:ilvl w:val="0"/>
          <w:numId w:val="53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במגה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יפונו בכל רכב הצלה </w:t>
      </w:r>
      <w:r w:rsidRPr="00307009">
        <w:rPr>
          <w:rFonts w:ascii="Times New Roman" w:eastAsia="Calibri" w:hAnsi="Times New Roman" w:cs="David"/>
          <w:sz w:val="24"/>
          <w:rtl/>
        </w:rPr>
        <w:t xml:space="preserve">2 </w:t>
      </w:r>
      <w:r w:rsidRPr="00307009">
        <w:rPr>
          <w:rFonts w:ascii="Times New Roman" w:eastAsia="Calibri" w:hAnsi="Times New Roman" w:cs="David" w:hint="cs"/>
          <w:sz w:val="24"/>
          <w:rtl/>
        </w:rPr>
        <w:t>נפגעים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דחופים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בליווי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חובש רפואת חירום</w:t>
      </w:r>
    </w:p>
    <w:p w:rsidR="0012301D" w:rsidRPr="00307009" w:rsidRDefault="0012301D" w:rsidP="00C57982">
      <w:pPr>
        <w:numPr>
          <w:ilvl w:val="0"/>
          <w:numId w:val="53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במגה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</w:t>
      </w:r>
      <w:r w:rsidRPr="00307009">
        <w:rPr>
          <w:rFonts w:ascii="Times New Roman" w:eastAsia="Calibri" w:hAnsi="Times New Roman" w:cs="David"/>
          <w:sz w:val="24"/>
          <w:rtl/>
        </w:rPr>
        <w:t>"</w:t>
      </w:r>
      <w:r w:rsidRPr="00307009">
        <w:rPr>
          <w:rFonts w:ascii="Times New Roman" w:eastAsia="Calibri" w:hAnsi="Times New Roman" w:cs="David" w:hint="cs"/>
          <w:sz w:val="24"/>
          <w:rtl/>
        </w:rPr>
        <w:t>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יפונו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בכל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רכב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הצלה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נפגע שוכב  דחוף + 3 נפגעים לא דחופים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בליווי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חובש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רפואת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חירום</w:t>
      </w:r>
    </w:p>
    <w:p w:rsidR="0012301D" w:rsidRPr="00307009" w:rsidRDefault="0012301D" w:rsidP="00C57982">
      <w:pPr>
        <w:numPr>
          <w:ilvl w:val="0"/>
          <w:numId w:val="53"/>
        </w:numPr>
        <w:bidi/>
        <w:spacing w:after="0"/>
        <w:rPr>
          <w:rFonts w:ascii="Times New Roman" w:eastAsia="Calibri" w:hAnsi="Times New Roman" w:cs="David"/>
          <w:sz w:val="24"/>
          <w:rtl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>במגה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אר</w:t>
      </w:r>
      <w:r w:rsidRPr="00307009">
        <w:rPr>
          <w:rFonts w:ascii="Times New Roman" w:eastAsia="Calibri" w:hAnsi="Times New Roman" w:cs="David"/>
          <w:sz w:val="24"/>
          <w:rtl/>
        </w:rPr>
        <w:t>"</w:t>
      </w:r>
      <w:r w:rsidRPr="00307009">
        <w:rPr>
          <w:rFonts w:ascii="Times New Roman" w:eastAsia="Calibri" w:hAnsi="Times New Roman" w:cs="David" w:hint="cs"/>
          <w:sz w:val="24"/>
          <w:rtl/>
        </w:rPr>
        <w:t>ן</w:t>
      </w:r>
      <w:proofErr w:type="spellEnd"/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יפונו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בכל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רכב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הצלה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נפגע שוכב  דחוף + 3 נפגעים לא דחופים</w:t>
      </w:r>
      <w:r w:rsidRPr="00307009">
        <w:rPr>
          <w:rFonts w:ascii="Times New Roman" w:eastAsia="Calibri" w:hAnsi="Times New Roman" w:cs="David"/>
          <w:sz w:val="24"/>
          <w:rtl/>
        </w:rPr>
        <w:t xml:space="preserve"> </w:t>
      </w:r>
      <w:r w:rsidRPr="00307009">
        <w:rPr>
          <w:rFonts w:ascii="Times New Roman" w:eastAsia="Calibri" w:hAnsi="Times New Roman" w:cs="David" w:hint="cs"/>
          <w:sz w:val="24"/>
          <w:rtl/>
        </w:rPr>
        <w:t>ללא ליווי ב</w:t>
      </w:r>
      <w:r w:rsidR="00213EFE">
        <w:rPr>
          <w:rFonts w:ascii="Times New Roman" w:eastAsia="Calibri" w:hAnsi="Times New Roman" w:cs="David" w:hint="cs"/>
          <w:sz w:val="24"/>
          <w:rtl/>
        </w:rPr>
        <w:t>גלל שהצוותים נדרשים בשטח האירוע</w:t>
      </w:r>
    </w:p>
    <w:p w:rsidR="0012301D" w:rsidRPr="00307009" w:rsidRDefault="0012301D" w:rsidP="00C57982">
      <w:pPr>
        <w:numPr>
          <w:ilvl w:val="0"/>
          <w:numId w:val="53"/>
        </w:numPr>
        <w:bidi/>
        <w:spacing w:after="0"/>
        <w:rPr>
          <w:rFonts w:ascii="Times New Roman" w:eastAsia="Calibri" w:hAnsi="Times New Roman" w:cs="David"/>
          <w:sz w:val="24"/>
        </w:rPr>
      </w:pPr>
      <w:r w:rsidRPr="00307009">
        <w:rPr>
          <w:rFonts w:ascii="Times New Roman" w:eastAsia="Calibri" w:hAnsi="Times New Roman" w:cs="David" w:hint="cs"/>
          <w:sz w:val="24"/>
          <w:rtl/>
        </w:rPr>
        <w:t xml:space="preserve">עקרונות הפינוי כמו </w:t>
      </w:r>
      <w:proofErr w:type="spellStart"/>
      <w:r w:rsidRPr="00307009">
        <w:rPr>
          <w:rFonts w:ascii="Times New Roman" w:eastAsia="Calibri" w:hAnsi="Times New Roman" w:cs="David" w:hint="cs"/>
          <w:sz w:val="24"/>
          <w:rtl/>
        </w:rPr>
        <w:t>באר"ן</w:t>
      </w:r>
      <w:proofErr w:type="spellEnd"/>
      <w:r w:rsidRPr="00307009">
        <w:rPr>
          <w:rFonts w:ascii="Times New Roman" w:eastAsia="Calibri" w:hAnsi="Times New Roman" w:cs="David" w:hint="cs"/>
          <w:sz w:val="24"/>
          <w:rtl/>
        </w:rPr>
        <w:t xml:space="preserve"> </w:t>
      </w:r>
      <w:r w:rsidRPr="00307009">
        <w:rPr>
          <w:rFonts w:ascii="Times New Roman" w:eastAsia="Calibri" w:hAnsi="Times New Roman" w:cs="David"/>
          <w:sz w:val="24"/>
          <w:rtl/>
        </w:rPr>
        <w:t>–</w:t>
      </w:r>
      <w:r w:rsidRPr="00307009">
        <w:rPr>
          <w:rFonts w:ascii="Times New Roman" w:eastAsia="Calibri" w:hAnsi="Times New Roman" w:cs="David" w:hint="cs"/>
          <w:sz w:val="24"/>
          <w:rtl/>
        </w:rPr>
        <w:t xml:space="preserve">  ברגע שיש על רכב ההצלה נפגע דחוף  הוא י</w:t>
      </w:r>
      <w:r w:rsidR="00213EFE">
        <w:rPr>
          <w:rFonts w:ascii="Times New Roman" w:eastAsia="Calibri" w:hAnsi="Times New Roman" w:cs="David" w:hint="cs"/>
          <w:sz w:val="24"/>
          <w:rtl/>
        </w:rPr>
        <w:t xml:space="preserve">לווה ע"י </w:t>
      </w:r>
      <w:proofErr w:type="spellStart"/>
      <w:r w:rsidR="00213EFE">
        <w:rPr>
          <w:rFonts w:ascii="Times New Roman" w:eastAsia="Calibri" w:hAnsi="Times New Roman" w:cs="David" w:hint="cs"/>
          <w:sz w:val="24"/>
          <w:rtl/>
        </w:rPr>
        <w:t>פראמדיק</w:t>
      </w:r>
      <w:proofErr w:type="spellEnd"/>
      <w:r w:rsidR="00213EFE">
        <w:rPr>
          <w:rFonts w:ascii="Times New Roman" w:eastAsia="Calibri" w:hAnsi="Times New Roman" w:cs="David" w:hint="cs"/>
          <w:sz w:val="24"/>
          <w:rtl/>
        </w:rPr>
        <w:t xml:space="preserve"> עם ציוד מתאים</w:t>
      </w:r>
    </w:p>
    <w:p w:rsidR="0012301D" w:rsidRDefault="0012301D" w:rsidP="00C57982">
      <w:pPr>
        <w:bidi/>
        <w:spacing w:after="0"/>
        <w:rPr>
          <w:rFonts w:ascii="Times New Roman" w:eastAsia="Calibri" w:hAnsi="Times New Roman" w:cs="David"/>
          <w:sz w:val="26"/>
          <w:szCs w:val="26"/>
          <w:rtl/>
        </w:rPr>
      </w:pPr>
    </w:p>
    <w:p w:rsidR="00307009" w:rsidRDefault="00307009" w:rsidP="00307009">
      <w:pPr>
        <w:bidi/>
        <w:spacing w:after="0"/>
        <w:rPr>
          <w:rFonts w:ascii="Times New Roman" w:eastAsia="Calibri" w:hAnsi="Times New Roman" w:cs="David"/>
          <w:sz w:val="26"/>
          <w:szCs w:val="26"/>
          <w:rtl/>
        </w:rPr>
      </w:pPr>
    </w:p>
    <w:p w:rsidR="00307009" w:rsidRDefault="00307009" w:rsidP="00307009">
      <w:pPr>
        <w:bidi/>
        <w:spacing w:after="0"/>
        <w:rPr>
          <w:rFonts w:ascii="Times New Roman" w:eastAsia="Calibri" w:hAnsi="Times New Roman" w:cs="David"/>
          <w:sz w:val="26"/>
          <w:szCs w:val="26"/>
          <w:rtl/>
        </w:rPr>
      </w:pPr>
    </w:p>
    <w:p w:rsidR="00307009" w:rsidRDefault="00307009" w:rsidP="00307009">
      <w:pPr>
        <w:bidi/>
        <w:spacing w:after="0"/>
        <w:rPr>
          <w:rFonts w:ascii="Times New Roman" w:eastAsia="Calibri" w:hAnsi="Times New Roman" w:cs="David"/>
          <w:sz w:val="26"/>
          <w:szCs w:val="26"/>
          <w:rtl/>
        </w:rPr>
      </w:pPr>
    </w:p>
    <w:p w:rsidR="00307009" w:rsidRDefault="00307009" w:rsidP="00307009">
      <w:pPr>
        <w:pStyle w:val="af1"/>
        <w:jc w:val="right"/>
        <w:rPr>
          <w:rFonts w:ascii="Arial" w:hAnsi="Arial" w:cs="David"/>
          <w:sz w:val="28"/>
          <w:szCs w:val="28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בהצלחה</w:t>
      </w:r>
      <w:r>
        <w:rPr>
          <w:rFonts w:ascii="Arial" w:hAnsi="Arial" w:cs="David" w:hint="cs"/>
          <w:sz w:val="28"/>
          <w:szCs w:val="28"/>
          <w:rtl/>
        </w:rPr>
        <w:t>,</w:t>
      </w:r>
    </w:p>
    <w:p w:rsidR="00307009" w:rsidRPr="00887B41" w:rsidRDefault="00307009" w:rsidP="00307009">
      <w:pPr>
        <w:pStyle w:val="af1"/>
        <w:jc w:val="right"/>
        <w:rPr>
          <w:rFonts w:ascii="Arial" w:hAnsi="Arial" w:cs="David"/>
          <w:sz w:val="28"/>
          <w:szCs w:val="28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צוות המדריכים</w:t>
      </w:r>
      <w:r w:rsidRPr="00887B41">
        <w:rPr>
          <w:rFonts w:ascii="Arial" w:hAnsi="Arial" w:cs="David" w:hint="cs"/>
          <w:sz w:val="28"/>
          <w:szCs w:val="28"/>
          <w:rtl/>
        </w:rPr>
        <w:t>!</w:t>
      </w:r>
    </w:p>
    <w:p w:rsidR="00307009" w:rsidRPr="00307009" w:rsidRDefault="00307009" w:rsidP="00307009">
      <w:pPr>
        <w:bidi/>
        <w:spacing w:after="0"/>
        <w:rPr>
          <w:rFonts w:ascii="Times New Roman" w:eastAsia="Calibri" w:hAnsi="Times New Roman" w:cs="David"/>
          <w:sz w:val="26"/>
          <w:szCs w:val="26"/>
          <w:rtl/>
        </w:rPr>
      </w:pPr>
    </w:p>
    <w:sectPr w:rsidR="00307009" w:rsidRPr="00307009" w:rsidSect="00B11A35">
      <w:headerReference w:type="default" r:id="rId8"/>
      <w:footerReference w:type="default" r:id="rId9"/>
      <w:pgSz w:w="11906" w:h="16838"/>
      <w:pgMar w:top="1672" w:right="1800" w:bottom="1440" w:left="1800" w:header="708" w:footer="1304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2F5C" w:rsidRDefault="008E2F5C" w:rsidP="00F54CDD">
      <w:pPr>
        <w:spacing w:after="0"/>
      </w:pPr>
      <w:r>
        <w:separator/>
      </w:r>
    </w:p>
  </w:endnote>
  <w:endnote w:type="continuationSeparator" w:id="0">
    <w:p w:rsidR="008E2F5C" w:rsidRDefault="008E2F5C" w:rsidP="00F54CD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8047829"/>
      <w:docPartObj>
        <w:docPartGallery w:val="Page Numbers (Bottom of Page)"/>
        <w:docPartUnique/>
      </w:docPartObj>
    </w:sdtPr>
    <w:sdtEndPr>
      <w:rPr>
        <w:cs/>
      </w:rPr>
    </w:sdtEndPr>
    <w:sdtContent>
      <w:p w:rsidR="008E2F5C" w:rsidRDefault="00846DF9" w:rsidP="00307009">
        <w:pPr>
          <w:pStyle w:val="a5"/>
          <w:ind w:left="-284"/>
          <w:rPr>
            <w:rtl/>
            <w:cs/>
          </w:rPr>
        </w:pPr>
        <w:r>
          <w:fldChar w:fldCharType="begin"/>
        </w:r>
        <w:r w:rsidR="008E2F5C">
          <w:rPr>
            <w:rtl/>
            <w:cs/>
          </w:rPr>
          <w:instrText>PAGE   \* MERGEFORMAT</w:instrText>
        </w:r>
        <w:r>
          <w:fldChar w:fldCharType="separate"/>
        </w:r>
        <w:r w:rsidR="00F32862" w:rsidRPr="00F32862">
          <w:rPr>
            <w:rFonts w:cs="Calibri"/>
            <w:noProof/>
            <w:szCs w:val="22"/>
            <w:lang w:val="he-IL"/>
          </w:rPr>
          <w:t>1</w:t>
        </w:r>
        <w:r>
          <w:fldChar w:fldCharType="end"/>
        </w:r>
      </w:p>
    </w:sdtContent>
  </w:sdt>
  <w:p w:rsidR="008E2F5C" w:rsidRPr="00307009" w:rsidRDefault="008E2F5C" w:rsidP="00307009">
    <w:pPr>
      <w:pStyle w:val="a5"/>
      <w:jc w:val="center"/>
      <w:rPr>
        <w:rFonts w:cs="David"/>
      </w:rPr>
    </w:pPr>
    <w:bookmarkStart w:id="3" w:name="OLE_LINK39"/>
    <w:bookmarkStart w:id="4" w:name="OLE_LINK40"/>
    <w:bookmarkStart w:id="5" w:name="_Hlk304707607"/>
    <w:r w:rsidRPr="00C0291A">
      <w:rPr>
        <w:rFonts w:cs="David" w:hint="cs"/>
        <w:rtl/>
      </w:rPr>
      <w:t>מחלקת הדרכה- מגן דוד אדום בישראל</w:t>
    </w:r>
    <w:bookmarkEnd w:id="3"/>
    <w:bookmarkEnd w:id="4"/>
    <w:bookmarkEnd w:id="5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2F5C" w:rsidRDefault="008E2F5C" w:rsidP="00F54CDD">
      <w:pPr>
        <w:spacing w:after="0"/>
      </w:pPr>
      <w:r>
        <w:separator/>
      </w:r>
    </w:p>
  </w:footnote>
  <w:footnote w:type="continuationSeparator" w:id="0">
    <w:p w:rsidR="008E2F5C" w:rsidRDefault="008E2F5C" w:rsidP="00F54CD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5C" w:rsidRPr="007B722F" w:rsidRDefault="008E2F5C" w:rsidP="00307009">
    <w:pPr>
      <w:pStyle w:val="a3"/>
      <w:jc w:val="right"/>
      <w:rPr>
        <w:rFonts w:cs="David"/>
        <w:color w:val="A6A6A6" w:themeColor="background1" w:themeShade="A6"/>
        <w:rtl/>
      </w:rPr>
    </w:pPr>
    <w:r w:rsidRPr="007B722F">
      <w:rPr>
        <w:rFonts w:cs="David"/>
        <w:noProof/>
        <w:color w:val="A6A6A6" w:themeColor="background1" w:themeShade="A6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-499745</wp:posOffset>
          </wp:positionH>
          <wp:positionV relativeFrom="paragraph">
            <wp:posOffset>-209550</wp:posOffset>
          </wp:positionV>
          <wp:extent cx="1626782" cy="754912"/>
          <wp:effectExtent l="0" t="0" r="0" b="0"/>
          <wp:wrapNone/>
          <wp:docPr id="8" name="תמונה 3" descr="M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MDA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E"/>
                      </a:clrFrom>
                      <a:clrTo>
                        <a:srgbClr val="FFFF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6782" cy="75491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cs="David" w:hint="cs"/>
        <w:color w:val="A6A6A6" w:themeColor="background1" w:themeShade="A6"/>
        <w:rtl/>
      </w:rPr>
      <w:t>אג"מ</w:t>
    </w:r>
    <w:r w:rsidRPr="007B722F">
      <w:rPr>
        <w:rFonts w:cs="David" w:hint="cs"/>
        <w:color w:val="A6A6A6" w:themeColor="background1" w:themeShade="A6"/>
        <w:rtl/>
      </w:rPr>
      <w:t>- חובשים- מועד א'</w:t>
    </w:r>
  </w:p>
  <w:p w:rsidR="008E2F5C" w:rsidRDefault="008E2F5C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5C36"/>
    <w:multiLevelType w:val="hybridMultilevel"/>
    <w:tmpl w:val="7C24DB3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F0CF5"/>
    <w:multiLevelType w:val="hybridMultilevel"/>
    <w:tmpl w:val="AF46AF76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673B38"/>
    <w:multiLevelType w:val="hybridMultilevel"/>
    <w:tmpl w:val="3C1E939E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326CB5"/>
    <w:multiLevelType w:val="hybridMultilevel"/>
    <w:tmpl w:val="53FEAFE2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035014"/>
    <w:multiLevelType w:val="hybridMultilevel"/>
    <w:tmpl w:val="9A1CBEE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023423"/>
    <w:multiLevelType w:val="hybridMultilevel"/>
    <w:tmpl w:val="A9CA4CF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CA12D7"/>
    <w:multiLevelType w:val="hybridMultilevel"/>
    <w:tmpl w:val="D72C43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C4F49"/>
    <w:multiLevelType w:val="hybridMultilevel"/>
    <w:tmpl w:val="C8225B80"/>
    <w:lvl w:ilvl="0" w:tplc="04090013">
      <w:start w:val="1"/>
      <w:numFmt w:val="hebrew1"/>
      <w:lvlText w:val="%1."/>
      <w:lvlJc w:val="center"/>
      <w:pPr>
        <w:ind w:left="814" w:hanging="360"/>
      </w:p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>
    <w:nsid w:val="16DD48A1"/>
    <w:multiLevelType w:val="hybridMultilevel"/>
    <w:tmpl w:val="36C0C95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F421DC"/>
    <w:multiLevelType w:val="hybridMultilevel"/>
    <w:tmpl w:val="5F001AA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33474"/>
    <w:multiLevelType w:val="hybridMultilevel"/>
    <w:tmpl w:val="ED9CF92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B12F94"/>
    <w:multiLevelType w:val="hybridMultilevel"/>
    <w:tmpl w:val="167AA78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7441C9"/>
    <w:multiLevelType w:val="hybridMultilevel"/>
    <w:tmpl w:val="1666C24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B9747B"/>
    <w:multiLevelType w:val="hybridMultilevel"/>
    <w:tmpl w:val="B0E6FF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E40CC"/>
    <w:multiLevelType w:val="hybridMultilevel"/>
    <w:tmpl w:val="1144D30A"/>
    <w:lvl w:ilvl="0" w:tplc="04090013">
      <w:start w:val="1"/>
      <w:numFmt w:val="hebrew1"/>
      <w:lvlText w:val="%1."/>
      <w:lvlJc w:val="center"/>
      <w:pPr>
        <w:ind w:left="720" w:hanging="360"/>
      </w:pPr>
      <w:rPr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72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6E37A0"/>
    <w:multiLevelType w:val="hybridMultilevel"/>
    <w:tmpl w:val="4ED0EDA6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5FF6F14"/>
    <w:multiLevelType w:val="hybridMultilevel"/>
    <w:tmpl w:val="1DAC9A3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8008B3"/>
    <w:multiLevelType w:val="hybridMultilevel"/>
    <w:tmpl w:val="E2B83F2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5E2B3B"/>
    <w:multiLevelType w:val="hybridMultilevel"/>
    <w:tmpl w:val="5648A3E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D7545D"/>
    <w:multiLevelType w:val="hybridMultilevel"/>
    <w:tmpl w:val="3B3CE8C8"/>
    <w:lvl w:ilvl="0" w:tplc="D27A16C8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035821"/>
    <w:multiLevelType w:val="hybridMultilevel"/>
    <w:tmpl w:val="168C4D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847A8B"/>
    <w:multiLevelType w:val="hybridMultilevel"/>
    <w:tmpl w:val="EF6ED5E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88015E"/>
    <w:multiLevelType w:val="hybridMultilevel"/>
    <w:tmpl w:val="58344F3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10764D"/>
    <w:multiLevelType w:val="hybridMultilevel"/>
    <w:tmpl w:val="5AC0022A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EA33EFD"/>
    <w:multiLevelType w:val="hybridMultilevel"/>
    <w:tmpl w:val="48EE2EFC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8A652F9"/>
    <w:multiLevelType w:val="hybridMultilevel"/>
    <w:tmpl w:val="CB32F50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8A0CAA"/>
    <w:multiLevelType w:val="hybridMultilevel"/>
    <w:tmpl w:val="EA96314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2B2605"/>
    <w:multiLevelType w:val="hybridMultilevel"/>
    <w:tmpl w:val="8F66B5EC"/>
    <w:lvl w:ilvl="0" w:tplc="04090013">
      <w:start w:val="1"/>
      <w:numFmt w:val="hebrew1"/>
      <w:lvlText w:val="%1."/>
      <w:lvlJc w:val="center"/>
      <w:pPr>
        <w:ind w:left="4806" w:hanging="360"/>
      </w:pPr>
    </w:lvl>
    <w:lvl w:ilvl="1" w:tplc="04090019">
      <w:start w:val="1"/>
      <w:numFmt w:val="lowerLetter"/>
      <w:lvlText w:val="%2."/>
      <w:lvlJc w:val="left"/>
      <w:pPr>
        <w:ind w:left="5526" w:hanging="360"/>
      </w:pPr>
    </w:lvl>
    <w:lvl w:ilvl="2" w:tplc="0409001B">
      <w:start w:val="1"/>
      <w:numFmt w:val="lowerRoman"/>
      <w:lvlText w:val="%3."/>
      <w:lvlJc w:val="right"/>
      <w:pPr>
        <w:ind w:left="6246" w:hanging="180"/>
      </w:pPr>
    </w:lvl>
    <w:lvl w:ilvl="3" w:tplc="0409000F" w:tentative="1">
      <w:start w:val="1"/>
      <w:numFmt w:val="decimal"/>
      <w:lvlText w:val="%4."/>
      <w:lvlJc w:val="left"/>
      <w:pPr>
        <w:ind w:left="6966" w:hanging="360"/>
      </w:pPr>
    </w:lvl>
    <w:lvl w:ilvl="4" w:tplc="04090019" w:tentative="1">
      <w:start w:val="1"/>
      <w:numFmt w:val="lowerLetter"/>
      <w:lvlText w:val="%5."/>
      <w:lvlJc w:val="left"/>
      <w:pPr>
        <w:ind w:left="7686" w:hanging="360"/>
      </w:pPr>
    </w:lvl>
    <w:lvl w:ilvl="5" w:tplc="0409001B" w:tentative="1">
      <w:start w:val="1"/>
      <w:numFmt w:val="lowerRoman"/>
      <w:lvlText w:val="%6."/>
      <w:lvlJc w:val="right"/>
      <w:pPr>
        <w:ind w:left="8406" w:hanging="180"/>
      </w:pPr>
    </w:lvl>
    <w:lvl w:ilvl="6" w:tplc="0409000F" w:tentative="1">
      <w:start w:val="1"/>
      <w:numFmt w:val="decimal"/>
      <w:lvlText w:val="%7."/>
      <w:lvlJc w:val="left"/>
      <w:pPr>
        <w:ind w:left="9126" w:hanging="360"/>
      </w:pPr>
    </w:lvl>
    <w:lvl w:ilvl="7" w:tplc="04090019" w:tentative="1">
      <w:start w:val="1"/>
      <w:numFmt w:val="lowerLetter"/>
      <w:lvlText w:val="%8."/>
      <w:lvlJc w:val="left"/>
      <w:pPr>
        <w:ind w:left="9846" w:hanging="360"/>
      </w:pPr>
    </w:lvl>
    <w:lvl w:ilvl="8" w:tplc="0409001B" w:tentative="1">
      <w:start w:val="1"/>
      <w:numFmt w:val="lowerRoman"/>
      <w:lvlText w:val="%9."/>
      <w:lvlJc w:val="right"/>
      <w:pPr>
        <w:ind w:left="10566" w:hanging="180"/>
      </w:pPr>
    </w:lvl>
  </w:abstractNum>
  <w:abstractNum w:abstractNumId="28">
    <w:nsid w:val="4DF567A7"/>
    <w:multiLevelType w:val="hybridMultilevel"/>
    <w:tmpl w:val="9D786B1A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FB4732A"/>
    <w:multiLevelType w:val="hybridMultilevel"/>
    <w:tmpl w:val="4C9E9B1E"/>
    <w:lvl w:ilvl="0" w:tplc="36AAA0AE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07E4A36"/>
    <w:multiLevelType w:val="hybridMultilevel"/>
    <w:tmpl w:val="64BCE72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2F1355A"/>
    <w:multiLevelType w:val="hybridMultilevel"/>
    <w:tmpl w:val="B87CEECE"/>
    <w:lvl w:ilvl="0" w:tplc="DBC0D80A">
      <w:start w:val="1"/>
      <w:numFmt w:val="decimal"/>
      <w:lvlText w:val="%1."/>
      <w:lvlJc w:val="left"/>
      <w:pPr>
        <w:ind w:left="360" w:hanging="360"/>
      </w:pPr>
      <w:rPr>
        <w:rFonts w:cs="David"/>
        <w:b w:val="0"/>
        <w:bCs w:val="0"/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36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47B4598"/>
    <w:multiLevelType w:val="hybridMultilevel"/>
    <w:tmpl w:val="1D860E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154551"/>
    <w:multiLevelType w:val="hybridMultilevel"/>
    <w:tmpl w:val="11A66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51D0C67"/>
    <w:multiLevelType w:val="hybridMultilevel"/>
    <w:tmpl w:val="20DC0F74"/>
    <w:lvl w:ilvl="0" w:tplc="04090013">
      <w:start w:val="1"/>
      <w:numFmt w:val="hebrew1"/>
      <w:lvlText w:val="%1."/>
      <w:lvlJc w:val="center"/>
      <w:pPr>
        <w:ind w:left="720" w:hanging="360"/>
      </w:pPr>
      <w:rPr>
        <w:sz w:val="24"/>
        <w:szCs w:val="24"/>
      </w:rPr>
    </w:lvl>
    <w:lvl w:ilvl="1" w:tplc="E216E42E">
      <w:start w:val="1"/>
      <w:numFmt w:val="hebrew1"/>
      <w:lvlText w:val="%2."/>
      <w:lvlJc w:val="center"/>
      <w:pPr>
        <w:ind w:left="72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6E37B3B"/>
    <w:multiLevelType w:val="hybridMultilevel"/>
    <w:tmpl w:val="B77CA3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F24D36"/>
    <w:multiLevelType w:val="hybridMultilevel"/>
    <w:tmpl w:val="C6BA872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8F3392F"/>
    <w:multiLevelType w:val="hybridMultilevel"/>
    <w:tmpl w:val="063A46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341168"/>
    <w:multiLevelType w:val="hybridMultilevel"/>
    <w:tmpl w:val="C98EDDC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D670C18"/>
    <w:multiLevelType w:val="hybridMultilevel"/>
    <w:tmpl w:val="671ADAE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EA1158E"/>
    <w:multiLevelType w:val="hybridMultilevel"/>
    <w:tmpl w:val="DA2EBA98"/>
    <w:lvl w:ilvl="0" w:tplc="EF3C8504">
      <w:start w:val="1"/>
      <w:numFmt w:val="hebrew1"/>
      <w:lvlText w:val="%1."/>
      <w:lvlJc w:val="center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08B741A"/>
    <w:multiLevelType w:val="hybridMultilevel"/>
    <w:tmpl w:val="B218E30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0B67BFF"/>
    <w:multiLevelType w:val="hybridMultilevel"/>
    <w:tmpl w:val="510E0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32C4D67"/>
    <w:multiLevelType w:val="hybridMultilevel"/>
    <w:tmpl w:val="3E1C37EE"/>
    <w:lvl w:ilvl="0" w:tplc="04090013">
      <w:start w:val="1"/>
      <w:numFmt w:val="hebrew1"/>
      <w:lvlText w:val="%1."/>
      <w:lvlJc w:val="center"/>
      <w:pPr>
        <w:ind w:left="1011" w:hanging="360"/>
      </w:pPr>
    </w:lvl>
    <w:lvl w:ilvl="1" w:tplc="04090019" w:tentative="1">
      <w:start w:val="1"/>
      <w:numFmt w:val="lowerLetter"/>
      <w:lvlText w:val="%2."/>
      <w:lvlJc w:val="left"/>
      <w:pPr>
        <w:ind w:left="1731" w:hanging="360"/>
      </w:pPr>
    </w:lvl>
    <w:lvl w:ilvl="2" w:tplc="0409001B" w:tentative="1">
      <w:start w:val="1"/>
      <w:numFmt w:val="lowerRoman"/>
      <w:lvlText w:val="%3."/>
      <w:lvlJc w:val="right"/>
      <w:pPr>
        <w:ind w:left="2451" w:hanging="180"/>
      </w:pPr>
    </w:lvl>
    <w:lvl w:ilvl="3" w:tplc="0409000F" w:tentative="1">
      <w:start w:val="1"/>
      <w:numFmt w:val="decimal"/>
      <w:lvlText w:val="%4."/>
      <w:lvlJc w:val="left"/>
      <w:pPr>
        <w:ind w:left="3171" w:hanging="360"/>
      </w:pPr>
    </w:lvl>
    <w:lvl w:ilvl="4" w:tplc="04090019" w:tentative="1">
      <w:start w:val="1"/>
      <w:numFmt w:val="lowerLetter"/>
      <w:lvlText w:val="%5."/>
      <w:lvlJc w:val="left"/>
      <w:pPr>
        <w:ind w:left="3891" w:hanging="360"/>
      </w:pPr>
    </w:lvl>
    <w:lvl w:ilvl="5" w:tplc="0409001B" w:tentative="1">
      <w:start w:val="1"/>
      <w:numFmt w:val="lowerRoman"/>
      <w:lvlText w:val="%6."/>
      <w:lvlJc w:val="right"/>
      <w:pPr>
        <w:ind w:left="4611" w:hanging="180"/>
      </w:pPr>
    </w:lvl>
    <w:lvl w:ilvl="6" w:tplc="0409000F" w:tentative="1">
      <w:start w:val="1"/>
      <w:numFmt w:val="decimal"/>
      <w:lvlText w:val="%7."/>
      <w:lvlJc w:val="left"/>
      <w:pPr>
        <w:ind w:left="5331" w:hanging="360"/>
      </w:pPr>
    </w:lvl>
    <w:lvl w:ilvl="7" w:tplc="04090019" w:tentative="1">
      <w:start w:val="1"/>
      <w:numFmt w:val="lowerLetter"/>
      <w:lvlText w:val="%8."/>
      <w:lvlJc w:val="left"/>
      <w:pPr>
        <w:ind w:left="6051" w:hanging="360"/>
      </w:pPr>
    </w:lvl>
    <w:lvl w:ilvl="8" w:tplc="0409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44">
    <w:nsid w:val="66201CCD"/>
    <w:multiLevelType w:val="hybridMultilevel"/>
    <w:tmpl w:val="5420B772"/>
    <w:lvl w:ilvl="0" w:tplc="28C220A4">
      <w:start w:val="1"/>
      <w:numFmt w:val="hebrew1"/>
      <w:lvlText w:val="%1."/>
      <w:lvlJc w:val="left"/>
      <w:pPr>
        <w:ind w:left="720" w:hanging="360"/>
      </w:pPr>
      <w:rPr>
        <w:rFonts w:ascii="Times New Roman" w:eastAsia="Calibri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96C1B26"/>
    <w:multiLevelType w:val="hybridMultilevel"/>
    <w:tmpl w:val="51CEDDF2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9C910FA"/>
    <w:multiLevelType w:val="hybridMultilevel"/>
    <w:tmpl w:val="056A2876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6AD54720"/>
    <w:multiLevelType w:val="hybridMultilevel"/>
    <w:tmpl w:val="96CC7E4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B3C1C4D"/>
    <w:multiLevelType w:val="hybridMultilevel"/>
    <w:tmpl w:val="E7BA5B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BDF0910"/>
    <w:multiLevelType w:val="hybridMultilevel"/>
    <w:tmpl w:val="9394F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>
    <w:nsid w:val="6D121F7A"/>
    <w:multiLevelType w:val="hybridMultilevel"/>
    <w:tmpl w:val="9886C50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0A41703"/>
    <w:multiLevelType w:val="hybridMultilevel"/>
    <w:tmpl w:val="EB62B09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5B03497"/>
    <w:multiLevelType w:val="hybridMultilevel"/>
    <w:tmpl w:val="A5C044E8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73E59E5"/>
    <w:multiLevelType w:val="hybridMultilevel"/>
    <w:tmpl w:val="C7B06198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78517C44"/>
    <w:multiLevelType w:val="hybridMultilevel"/>
    <w:tmpl w:val="467A3468"/>
    <w:lvl w:ilvl="0" w:tplc="04090013">
      <w:start w:val="1"/>
      <w:numFmt w:val="hebrew1"/>
      <w:lvlText w:val="%1."/>
      <w:lvlJc w:val="center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5">
    <w:nsid w:val="7A5C7A2A"/>
    <w:multiLevelType w:val="hybridMultilevel"/>
    <w:tmpl w:val="E6609F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E0140FB"/>
    <w:multiLevelType w:val="hybridMultilevel"/>
    <w:tmpl w:val="44D86CC8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9"/>
  </w:num>
  <w:num w:numId="3">
    <w:abstractNumId w:val="44"/>
  </w:num>
  <w:num w:numId="4">
    <w:abstractNumId w:val="29"/>
  </w:num>
  <w:num w:numId="5">
    <w:abstractNumId w:val="31"/>
  </w:num>
  <w:num w:numId="6">
    <w:abstractNumId w:val="56"/>
  </w:num>
  <w:num w:numId="7">
    <w:abstractNumId w:val="40"/>
  </w:num>
  <w:num w:numId="8">
    <w:abstractNumId w:val="9"/>
  </w:num>
  <w:num w:numId="9">
    <w:abstractNumId w:val="38"/>
  </w:num>
  <w:num w:numId="10">
    <w:abstractNumId w:val="16"/>
  </w:num>
  <w:num w:numId="11">
    <w:abstractNumId w:val="13"/>
  </w:num>
  <w:num w:numId="12">
    <w:abstractNumId w:val="48"/>
  </w:num>
  <w:num w:numId="13">
    <w:abstractNumId w:val="22"/>
  </w:num>
  <w:num w:numId="14">
    <w:abstractNumId w:val="25"/>
  </w:num>
  <w:num w:numId="15">
    <w:abstractNumId w:val="42"/>
  </w:num>
  <w:num w:numId="16">
    <w:abstractNumId w:val="47"/>
  </w:num>
  <w:num w:numId="17">
    <w:abstractNumId w:val="10"/>
  </w:num>
  <w:num w:numId="18">
    <w:abstractNumId w:val="0"/>
  </w:num>
  <w:num w:numId="19">
    <w:abstractNumId w:val="17"/>
  </w:num>
  <w:num w:numId="20">
    <w:abstractNumId w:val="30"/>
  </w:num>
  <w:num w:numId="21">
    <w:abstractNumId w:val="54"/>
  </w:num>
  <w:num w:numId="22">
    <w:abstractNumId w:val="27"/>
  </w:num>
  <w:num w:numId="23">
    <w:abstractNumId w:val="21"/>
  </w:num>
  <w:num w:numId="24">
    <w:abstractNumId w:val="20"/>
  </w:num>
  <w:num w:numId="25">
    <w:abstractNumId w:val="37"/>
  </w:num>
  <w:num w:numId="26">
    <w:abstractNumId w:val="18"/>
  </w:num>
  <w:num w:numId="27">
    <w:abstractNumId w:val="41"/>
  </w:num>
  <w:num w:numId="28">
    <w:abstractNumId w:val="8"/>
  </w:num>
  <w:num w:numId="29">
    <w:abstractNumId w:val="11"/>
  </w:num>
  <w:num w:numId="30">
    <w:abstractNumId w:val="55"/>
  </w:num>
  <w:num w:numId="31">
    <w:abstractNumId w:val="2"/>
  </w:num>
  <w:num w:numId="32">
    <w:abstractNumId w:val="43"/>
  </w:num>
  <w:num w:numId="33">
    <w:abstractNumId w:val="52"/>
  </w:num>
  <w:num w:numId="34">
    <w:abstractNumId w:val="53"/>
  </w:num>
  <w:num w:numId="35">
    <w:abstractNumId w:val="26"/>
  </w:num>
  <w:num w:numId="36">
    <w:abstractNumId w:val="51"/>
  </w:num>
  <w:num w:numId="37">
    <w:abstractNumId w:val="12"/>
  </w:num>
  <w:num w:numId="38">
    <w:abstractNumId w:val="4"/>
  </w:num>
  <w:num w:numId="39">
    <w:abstractNumId w:val="36"/>
  </w:num>
  <w:num w:numId="40">
    <w:abstractNumId w:val="35"/>
  </w:num>
  <w:num w:numId="41">
    <w:abstractNumId w:val="15"/>
  </w:num>
  <w:num w:numId="42">
    <w:abstractNumId w:val="28"/>
  </w:num>
  <w:num w:numId="43">
    <w:abstractNumId w:val="46"/>
  </w:num>
  <w:num w:numId="44">
    <w:abstractNumId w:val="23"/>
  </w:num>
  <w:num w:numId="45">
    <w:abstractNumId w:val="6"/>
  </w:num>
  <w:num w:numId="46">
    <w:abstractNumId w:val="50"/>
  </w:num>
  <w:num w:numId="47">
    <w:abstractNumId w:val="39"/>
  </w:num>
  <w:num w:numId="48">
    <w:abstractNumId w:val="49"/>
  </w:num>
  <w:num w:numId="49">
    <w:abstractNumId w:val="3"/>
  </w:num>
  <w:num w:numId="50">
    <w:abstractNumId w:val="14"/>
  </w:num>
  <w:num w:numId="51">
    <w:abstractNumId w:val="34"/>
  </w:num>
  <w:num w:numId="52">
    <w:abstractNumId w:val="45"/>
  </w:num>
  <w:num w:numId="53">
    <w:abstractNumId w:val="24"/>
  </w:num>
  <w:num w:numId="54">
    <w:abstractNumId w:val="5"/>
  </w:num>
  <w:num w:numId="55">
    <w:abstractNumId w:val="1"/>
  </w:num>
  <w:num w:numId="56">
    <w:abstractNumId w:val="7"/>
  </w:num>
  <w:num w:numId="57">
    <w:abstractNumId w:val="32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2301D"/>
    <w:rsid w:val="00047981"/>
    <w:rsid w:val="0007288E"/>
    <w:rsid w:val="000C4D80"/>
    <w:rsid w:val="000C73C0"/>
    <w:rsid w:val="000D1472"/>
    <w:rsid w:val="000E5C6D"/>
    <w:rsid w:val="0012301D"/>
    <w:rsid w:val="001C1685"/>
    <w:rsid w:val="00202132"/>
    <w:rsid w:val="00213EFE"/>
    <w:rsid w:val="002873ED"/>
    <w:rsid w:val="002B73EC"/>
    <w:rsid w:val="002D72CE"/>
    <w:rsid w:val="003009FF"/>
    <w:rsid w:val="00307009"/>
    <w:rsid w:val="00322B9B"/>
    <w:rsid w:val="003A00E3"/>
    <w:rsid w:val="003A32E8"/>
    <w:rsid w:val="00423ADE"/>
    <w:rsid w:val="00454661"/>
    <w:rsid w:val="00484294"/>
    <w:rsid w:val="00487F3A"/>
    <w:rsid w:val="004904E2"/>
    <w:rsid w:val="00504A43"/>
    <w:rsid w:val="00511DC6"/>
    <w:rsid w:val="00532A5D"/>
    <w:rsid w:val="00566832"/>
    <w:rsid w:val="005C0C0A"/>
    <w:rsid w:val="00710124"/>
    <w:rsid w:val="00714CC8"/>
    <w:rsid w:val="007419F6"/>
    <w:rsid w:val="007A000A"/>
    <w:rsid w:val="00834565"/>
    <w:rsid w:val="00846DF9"/>
    <w:rsid w:val="008B5D4E"/>
    <w:rsid w:val="008E2F5C"/>
    <w:rsid w:val="00907282"/>
    <w:rsid w:val="00930E91"/>
    <w:rsid w:val="00964786"/>
    <w:rsid w:val="00983DD3"/>
    <w:rsid w:val="00AC46E5"/>
    <w:rsid w:val="00AD5C71"/>
    <w:rsid w:val="00AE23CD"/>
    <w:rsid w:val="00AF0C7E"/>
    <w:rsid w:val="00B10FD8"/>
    <w:rsid w:val="00B11A35"/>
    <w:rsid w:val="00BE0826"/>
    <w:rsid w:val="00C004AF"/>
    <w:rsid w:val="00C04D52"/>
    <w:rsid w:val="00C32044"/>
    <w:rsid w:val="00C36E99"/>
    <w:rsid w:val="00C4425F"/>
    <w:rsid w:val="00C571B1"/>
    <w:rsid w:val="00C57982"/>
    <w:rsid w:val="00C839F3"/>
    <w:rsid w:val="00CF2E38"/>
    <w:rsid w:val="00D76576"/>
    <w:rsid w:val="00DC028F"/>
    <w:rsid w:val="00F32862"/>
    <w:rsid w:val="00F54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Narkisim"/>
        <w:sz w:val="22"/>
        <w:szCs w:val="24"/>
        <w:lang w:val="en-US" w:eastAsia="en-US" w:bidi="he-IL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4">
    <w:name w:val="כותרת עליונה תו"/>
    <w:basedOn w:val="a0"/>
    <w:link w:val="a3"/>
    <w:uiPriority w:val="99"/>
    <w:rsid w:val="00F54CDD"/>
  </w:style>
  <w:style w:type="paragraph" w:styleId="a5">
    <w:name w:val="footer"/>
    <w:basedOn w:val="a"/>
    <w:link w:val="a6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6">
    <w:name w:val="כותרת תחתונה תו"/>
    <w:basedOn w:val="a0"/>
    <w:link w:val="a5"/>
    <w:uiPriority w:val="99"/>
    <w:rsid w:val="00F54CDD"/>
  </w:style>
  <w:style w:type="paragraph" w:styleId="a7">
    <w:name w:val="Balloon Text"/>
    <w:basedOn w:val="a"/>
    <w:link w:val="a8"/>
    <w:uiPriority w:val="99"/>
    <w:semiHidden/>
    <w:unhideWhenUsed/>
    <w:rsid w:val="00F54CD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F54CDD"/>
    <w:rPr>
      <w:rFonts w:ascii="Tahoma" w:hAnsi="Tahoma" w:cs="Tahoma"/>
      <w:sz w:val="16"/>
      <w:szCs w:val="16"/>
    </w:rPr>
  </w:style>
  <w:style w:type="numbering" w:customStyle="1" w:styleId="1">
    <w:name w:val="ללא רשימה1"/>
    <w:next w:val="a2"/>
    <w:uiPriority w:val="99"/>
    <w:semiHidden/>
    <w:unhideWhenUsed/>
    <w:rsid w:val="0012301D"/>
  </w:style>
  <w:style w:type="paragraph" w:styleId="a9">
    <w:name w:val="List Paragraph"/>
    <w:basedOn w:val="a"/>
    <w:uiPriority w:val="34"/>
    <w:qFormat/>
    <w:rsid w:val="0012301D"/>
    <w:pPr>
      <w:bidi/>
      <w:spacing w:line="276" w:lineRule="auto"/>
      <w:ind w:left="720"/>
      <w:contextualSpacing/>
    </w:pPr>
    <w:rPr>
      <w:rFonts w:ascii="Calibri" w:eastAsia="Calibri" w:hAnsi="Calibri" w:cs="Arial"/>
      <w:szCs w:val="22"/>
    </w:rPr>
  </w:style>
  <w:style w:type="paragraph" w:styleId="aa">
    <w:name w:val="Body Text Indent"/>
    <w:basedOn w:val="a"/>
    <w:link w:val="ab"/>
    <w:uiPriority w:val="99"/>
    <w:unhideWhenUsed/>
    <w:rsid w:val="0012301D"/>
    <w:pPr>
      <w:bidi/>
      <w:spacing w:after="120" w:line="276" w:lineRule="auto"/>
      <w:ind w:left="283"/>
    </w:pPr>
    <w:rPr>
      <w:rFonts w:ascii="Calibri" w:eastAsia="Calibri" w:hAnsi="Calibri" w:cs="Arial"/>
      <w:szCs w:val="22"/>
    </w:rPr>
  </w:style>
  <w:style w:type="character" w:customStyle="1" w:styleId="ab">
    <w:name w:val="כניסה בגוף טקסט תו"/>
    <w:basedOn w:val="a0"/>
    <w:link w:val="aa"/>
    <w:uiPriority w:val="99"/>
    <w:rsid w:val="0012301D"/>
    <w:rPr>
      <w:rFonts w:ascii="Calibri" w:eastAsia="Calibri" w:hAnsi="Calibri" w:cs="Arial"/>
      <w:szCs w:val="22"/>
    </w:rPr>
  </w:style>
  <w:style w:type="character" w:styleId="ac">
    <w:name w:val="annotation reference"/>
    <w:uiPriority w:val="99"/>
    <w:semiHidden/>
    <w:unhideWhenUsed/>
    <w:rsid w:val="0012301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2301D"/>
    <w:pPr>
      <w:bidi/>
      <w:spacing w:line="276" w:lineRule="auto"/>
    </w:pPr>
    <w:rPr>
      <w:rFonts w:ascii="Calibri" w:eastAsia="Calibri" w:hAnsi="Calibri" w:cs="Arial"/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12301D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D80"/>
    <w:pPr>
      <w:bidi w:val="0"/>
      <w:spacing w:line="240" w:lineRule="auto"/>
    </w:pPr>
    <w:rPr>
      <w:rFonts w:asciiTheme="minorHAnsi" w:eastAsiaTheme="minorEastAsia" w:hAnsiTheme="minorHAnsi" w:cs="Narkisim"/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0C4D80"/>
    <w:rPr>
      <w:rFonts w:ascii="Calibri" w:eastAsia="Calibri" w:hAnsi="Calibri" w:cs="Arial"/>
      <w:b/>
      <w:bCs/>
      <w:sz w:val="20"/>
      <w:szCs w:val="20"/>
    </w:rPr>
  </w:style>
  <w:style w:type="paragraph" w:styleId="af1">
    <w:name w:val="No Spacing"/>
    <w:uiPriority w:val="1"/>
    <w:qFormat/>
    <w:rsid w:val="00307009"/>
    <w:pPr>
      <w:bidi/>
      <w:spacing w:after="0"/>
    </w:pPr>
    <w:rPr>
      <w:rFonts w:ascii="Calibri" w:eastAsia="Calibri" w:hAnsi="Calibri" w:cs="Arial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Narkisim"/>
        <w:sz w:val="22"/>
        <w:szCs w:val="24"/>
        <w:lang w:val="en-US" w:eastAsia="en-US" w:bidi="he-IL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4">
    <w:name w:val="כותרת עליונה תו"/>
    <w:basedOn w:val="a0"/>
    <w:link w:val="a3"/>
    <w:uiPriority w:val="99"/>
    <w:rsid w:val="00F54CDD"/>
  </w:style>
  <w:style w:type="paragraph" w:styleId="a5">
    <w:name w:val="footer"/>
    <w:basedOn w:val="a"/>
    <w:link w:val="a6"/>
    <w:uiPriority w:val="99"/>
    <w:unhideWhenUsed/>
    <w:rsid w:val="00F54CDD"/>
    <w:pPr>
      <w:tabs>
        <w:tab w:val="center" w:pos="4153"/>
        <w:tab w:val="right" w:pos="8306"/>
      </w:tabs>
      <w:spacing w:after="0"/>
    </w:pPr>
  </w:style>
  <w:style w:type="character" w:customStyle="1" w:styleId="a6">
    <w:name w:val="כותרת תחתונה תו"/>
    <w:basedOn w:val="a0"/>
    <w:link w:val="a5"/>
    <w:uiPriority w:val="99"/>
    <w:rsid w:val="00F54CDD"/>
  </w:style>
  <w:style w:type="paragraph" w:styleId="a7">
    <w:name w:val="Balloon Text"/>
    <w:basedOn w:val="a"/>
    <w:link w:val="a8"/>
    <w:uiPriority w:val="99"/>
    <w:semiHidden/>
    <w:unhideWhenUsed/>
    <w:rsid w:val="00F54CD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F54CDD"/>
    <w:rPr>
      <w:rFonts w:ascii="Tahoma" w:hAnsi="Tahoma" w:cs="Tahoma"/>
      <w:sz w:val="16"/>
      <w:szCs w:val="16"/>
    </w:rPr>
  </w:style>
  <w:style w:type="numbering" w:customStyle="1" w:styleId="1">
    <w:name w:val="ללא רשימה1"/>
    <w:next w:val="a2"/>
    <w:uiPriority w:val="99"/>
    <w:semiHidden/>
    <w:unhideWhenUsed/>
    <w:rsid w:val="0012301D"/>
  </w:style>
  <w:style w:type="paragraph" w:styleId="a9">
    <w:name w:val="List Paragraph"/>
    <w:basedOn w:val="a"/>
    <w:uiPriority w:val="34"/>
    <w:qFormat/>
    <w:rsid w:val="0012301D"/>
    <w:pPr>
      <w:bidi/>
      <w:spacing w:line="276" w:lineRule="auto"/>
      <w:ind w:left="720"/>
      <w:contextualSpacing/>
    </w:pPr>
    <w:rPr>
      <w:rFonts w:ascii="Calibri" w:eastAsia="Calibri" w:hAnsi="Calibri" w:cs="Arial"/>
      <w:szCs w:val="22"/>
    </w:rPr>
  </w:style>
  <w:style w:type="paragraph" w:styleId="aa">
    <w:name w:val="Body Text Indent"/>
    <w:basedOn w:val="a"/>
    <w:link w:val="ab"/>
    <w:uiPriority w:val="99"/>
    <w:unhideWhenUsed/>
    <w:rsid w:val="0012301D"/>
    <w:pPr>
      <w:bidi/>
      <w:spacing w:after="120" w:line="276" w:lineRule="auto"/>
      <w:ind w:left="283"/>
    </w:pPr>
    <w:rPr>
      <w:rFonts w:ascii="Calibri" w:eastAsia="Calibri" w:hAnsi="Calibri" w:cs="Arial"/>
      <w:szCs w:val="22"/>
    </w:rPr>
  </w:style>
  <w:style w:type="character" w:customStyle="1" w:styleId="ab">
    <w:name w:val="כניסה בגוף טקסט תו"/>
    <w:basedOn w:val="a0"/>
    <w:link w:val="aa"/>
    <w:uiPriority w:val="99"/>
    <w:rsid w:val="0012301D"/>
    <w:rPr>
      <w:rFonts w:ascii="Calibri" w:eastAsia="Calibri" w:hAnsi="Calibri" w:cs="Arial"/>
      <w:szCs w:val="22"/>
    </w:rPr>
  </w:style>
  <w:style w:type="character" w:styleId="ac">
    <w:name w:val="annotation reference"/>
    <w:uiPriority w:val="99"/>
    <w:semiHidden/>
    <w:unhideWhenUsed/>
    <w:rsid w:val="0012301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2301D"/>
    <w:pPr>
      <w:bidi/>
      <w:spacing w:line="276" w:lineRule="auto"/>
    </w:pPr>
    <w:rPr>
      <w:rFonts w:ascii="Calibri" w:eastAsia="Calibri" w:hAnsi="Calibri" w:cs="Arial"/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12301D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D80"/>
    <w:pPr>
      <w:bidi w:val="0"/>
      <w:spacing w:line="240" w:lineRule="auto"/>
    </w:pPr>
    <w:rPr>
      <w:rFonts w:asciiTheme="minorHAnsi" w:eastAsiaTheme="minorEastAsia" w:hAnsiTheme="minorHAnsi" w:cs="Narkisim"/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0C4D80"/>
    <w:rPr>
      <w:rFonts w:ascii="Calibri" w:eastAsia="Calibri" w:hAnsi="Calibri" w:cs="Arial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3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yc\AppData\Roaming\Microsoft\Templates\&#1495;&#1493;&#1502;''&#1505;%20&#1514;&#1512;&#1490;&#1497;&#1500;&#1497;&#1501;%20&#1493;&#1492;&#1491;&#1512;&#1499;&#1493;&#1514;%20&#1488;&#1490;''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06A38-32C7-47A0-9D17-2286B60E6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חומ''ס תרגילים והדרכות אג''מ</Template>
  <TotalTime>1</TotalTime>
  <Pages>11</Pages>
  <Words>3679</Words>
  <Characters>18397</Characters>
  <Application>Microsoft Office Word</Application>
  <DocSecurity>0</DocSecurity>
  <Lines>153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Caspi</dc:creator>
  <cp:lastModifiedBy>eliaz mansur</cp:lastModifiedBy>
  <cp:revision>3</cp:revision>
  <cp:lastPrinted>2012-06-10T12:17:00Z</cp:lastPrinted>
  <dcterms:created xsi:type="dcterms:W3CDTF">2012-06-10T12:16:00Z</dcterms:created>
  <dcterms:modified xsi:type="dcterms:W3CDTF">2012-06-10T12:17:00Z</dcterms:modified>
</cp:coreProperties>
</file>